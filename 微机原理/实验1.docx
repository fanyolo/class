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3"/>
    <w:p w14:paraId="111CB16D" w14:textId="77777777" w:rsidR="004817D2" w:rsidRPr="00A25C88" w:rsidRDefault="007B3228">
      <w:pPr>
        <w:rPr>
          <w:kern w:val="0"/>
        </w:rPr>
      </w:pPr>
      <w:r w:rsidRPr="00A25C88">
        <w:rPr>
          <w:rFonts w:hint="eastAsia"/>
          <w:noProof/>
          <w:kern w:val="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4D159B" wp14:editId="2C42BDC4">
                <wp:simplePos x="0" y="0"/>
                <wp:positionH relativeFrom="column">
                  <wp:posOffset>19079210</wp:posOffset>
                </wp:positionH>
                <wp:positionV relativeFrom="paragraph">
                  <wp:posOffset>-292100</wp:posOffset>
                </wp:positionV>
                <wp:extent cx="0" cy="3749040"/>
                <wp:effectExtent l="4445" t="0" r="14605" b="3810"/>
                <wp:wrapNone/>
                <wp:docPr id="3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4D85C4" id="直线 13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2.3pt,-23pt" to="1502.3pt,2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"/>
            </w:pict>
          </mc:Fallback>
        </mc:AlternateContent>
      </w:r>
      <w:r w:rsidRPr="00A25C88">
        <w:rPr>
          <w:rFonts w:eastAsia="楷体_GB2312" w:hint="eastAsia"/>
          <w:noProof/>
          <w:kern w:val="0"/>
          <w:sz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776D59B" wp14:editId="44ED6723">
                <wp:simplePos x="0" y="0"/>
                <wp:positionH relativeFrom="column">
                  <wp:posOffset>-367030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8255" b="9525"/>
                <wp:wrapNone/>
                <wp:docPr id="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2534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10"/>
                              <w:gridCol w:w="1624"/>
                            </w:tblGrid>
                            <w:tr w:rsidR="004817D2" w14:paraId="1453191F" w14:textId="77777777">
                              <w:trPr>
                                <w:trHeight w:hRule="exact" w:val="624"/>
                              </w:trPr>
                              <w:tc>
                                <w:tcPr>
                                  <w:tcW w:w="910" w:type="dxa"/>
                                  <w:vAlign w:val="bottom"/>
                                </w:tcPr>
                                <w:p w14:paraId="11C3BDAF" w14:textId="77777777" w:rsidR="004817D2" w:rsidRDefault="007B3228">
                                  <w:pPr>
                                    <w:ind w:left="206" w:right="210" w:hangingChars="98" w:hanging="206"/>
                                    <w:jc w:val="right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评阅人</w:t>
                                  </w:r>
                                </w:p>
                                <w:p w14:paraId="1D508CE9" w14:textId="77777777" w:rsidR="004817D2" w:rsidRDefault="007B3228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老师</w:t>
                                  </w:r>
                                </w:p>
                                <w:p w14:paraId="363A922C" w14:textId="77777777" w:rsidR="004817D2" w:rsidRDefault="004817D2">
                                  <w:pPr>
                                    <w:spacing w:line="480" w:lineRule="exact"/>
                                    <w:ind w:left="274" w:hangingChars="98" w:hanging="274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vAlign w:val="bottom"/>
                                </w:tcPr>
                                <w:p w14:paraId="00067F6D" w14:textId="77777777" w:rsidR="004817D2" w:rsidRDefault="004817D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F7674B" w14:textId="77777777" w:rsidR="004817D2" w:rsidRDefault="004817D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776D59B" id="矩形 8" o:spid="_x0000_s1026" style="position:absolute;left:0;text-align:left;margin-left:-28.9pt;margin-top:-16.45pt;width:153.85pt;height:41.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" stroked="f">
                <v:textbox>
                  <w:txbxContent>
                    <w:tbl>
                      <w:tblPr>
                        <w:tblW w:w="2534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10"/>
                        <w:gridCol w:w="1624"/>
                      </w:tblGrid>
                      <w:tr w:rsidR="004817D2" w14:paraId="1453191F" w14:textId="77777777">
                        <w:trPr>
                          <w:trHeight w:hRule="exact" w:val="624"/>
                        </w:trPr>
                        <w:tc>
                          <w:tcPr>
                            <w:tcW w:w="910" w:type="dxa"/>
                            <w:vAlign w:val="bottom"/>
                          </w:tcPr>
                          <w:p w14:paraId="11C3BDAF" w14:textId="77777777" w:rsidR="004817D2" w:rsidRDefault="007B3228">
                            <w:pPr>
                              <w:ind w:left="206" w:right="210" w:hangingChars="98" w:hanging="206"/>
                              <w:jc w:val="right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评阅人</w:t>
                            </w:r>
                          </w:p>
                          <w:p w14:paraId="1D508CE9" w14:textId="77777777" w:rsidR="004817D2" w:rsidRDefault="007B3228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老师</w:t>
                            </w:r>
                          </w:p>
                          <w:p w14:paraId="363A922C" w14:textId="77777777" w:rsidR="004817D2" w:rsidRDefault="004817D2">
                            <w:pPr>
                              <w:spacing w:line="480" w:lineRule="exact"/>
                              <w:ind w:left="274" w:hangingChars="98" w:hanging="274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vAlign w:val="bottom"/>
                          </w:tcPr>
                          <w:p w14:paraId="00067F6D" w14:textId="77777777" w:rsidR="004817D2" w:rsidRDefault="004817D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52F7674B" w14:textId="77777777" w:rsidR="004817D2" w:rsidRDefault="004817D2"/>
                  </w:txbxContent>
                </v:textbox>
              </v:rect>
            </w:pict>
          </mc:Fallback>
        </mc:AlternateContent>
      </w:r>
      <w:r w:rsidRPr="00A25C88">
        <w:rPr>
          <w:rFonts w:hint="eastAsia"/>
          <w:noProof/>
          <w:kern w:val="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9A7CA9" wp14:editId="5BAD3C28">
                <wp:simplePos x="0" y="0"/>
                <wp:positionH relativeFrom="column">
                  <wp:posOffset>3996690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8255" b="9525"/>
                <wp:wrapNone/>
                <wp:docPr id="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2534" w:type="dxa"/>
                              <w:jc w:val="right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012"/>
                              <w:gridCol w:w="1522"/>
                            </w:tblGrid>
                            <w:tr w:rsidR="004817D2" w14:paraId="1E896E05" w14:textId="77777777">
                              <w:trPr>
                                <w:trHeight w:hRule="exact" w:val="624"/>
                                <w:jc w:val="right"/>
                              </w:trPr>
                              <w:tc>
                                <w:tcPr>
                                  <w:tcW w:w="1012" w:type="dxa"/>
                                  <w:vAlign w:val="bottom"/>
                                </w:tcPr>
                                <w:p w14:paraId="2D858D16" w14:textId="77777777" w:rsidR="004817D2" w:rsidRDefault="007B3228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实验成绩</w:t>
                                  </w:r>
                                </w:p>
                                <w:p w14:paraId="77824175" w14:textId="77777777" w:rsidR="004817D2" w:rsidRDefault="007B3228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成绩</w:t>
                                  </w:r>
                                </w:p>
                                <w:p w14:paraId="5B1615BF" w14:textId="77777777" w:rsidR="004817D2" w:rsidRDefault="004817D2">
                                  <w:pPr>
                                    <w:spacing w:line="480" w:lineRule="exact"/>
                                    <w:ind w:left="274" w:hangingChars="98" w:hanging="274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2" w:type="dxa"/>
                                  <w:vAlign w:val="bottom"/>
                                </w:tcPr>
                                <w:p w14:paraId="794D1E1E" w14:textId="77777777" w:rsidR="004817D2" w:rsidRDefault="004817D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94E78E1" w14:textId="77777777" w:rsidR="004817D2" w:rsidRDefault="004817D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29A7CA9" id="矩形 10" o:spid="_x0000_s1027" style="position:absolute;left:0;text-align:left;margin-left:314.7pt;margin-top:-16.45pt;width:153.85pt;height:4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" stroked="f">
                <v:textbox>
                  <w:txbxContent>
                    <w:tbl>
                      <w:tblPr>
                        <w:tblW w:w="2534" w:type="dxa"/>
                        <w:jc w:val="right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012"/>
                        <w:gridCol w:w="1522"/>
                      </w:tblGrid>
                      <w:tr w:rsidR="004817D2" w14:paraId="1E896E05" w14:textId="77777777">
                        <w:trPr>
                          <w:trHeight w:hRule="exact" w:val="624"/>
                          <w:jc w:val="right"/>
                        </w:trPr>
                        <w:tc>
                          <w:tcPr>
                            <w:tcW w:w="1012" w:type="dxa"/>
                            <w:vAlign w:val="bottom"/>
                          </w:tcPr>
                          <w:p w14:paraId="2D858D16" w14:textId="77777777" w:rsidR="004817D2" w:rsidRDefault="007B3228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实验成绩</w:t>
                            </w:r>
                          </w:p>
                          <w:p w14:paraId="77824175" w14:textId="77777777" w:rsidR="004817D2" w:rsidRDefault="007B3228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成绩</w:t>
                            </w:r>
                          </w:p>
                          <w:p w14:paraId="5B1615BF" w14:textId="77777777" w:rsidR="004817D2" w:rsidRDefault="004817D2">
                            <w:pPr>
                              <w:spacing w:line="480" w:lineRule="exact"/>
                              <w:ind w:left="274" w:hangingChars="98" w:hanging="274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22" w:type="dxa"/>
                            <w:vAlign w:val="bottom"/>
                          </w:tcPr>
                          <w:p w14:paraId="794D1E1E" w14:textId="77777777" w:rsidR="004817D2" w:rsidRDefault="004817D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194E78E1" w14:textId="77777777" w:rsidR="004817D2" w:rsidRDefault="004817D2"/>
                  </w:txbxContent>
                </v:textbox>
              </v:rect>
            </w:pict>
          </mc:Fallback>
        </mc:AlternateContent>
      </w:r>
    </w:p>
    <w:p w14:paraId="14CF6A62" w14:textId="77777777" w:rsidR="004817D2" w:rsidRPr="00A25C88" w:rsidRDefault="004817D2">
      <w:pPr>
        <w:jc w:val="center"/>
        <w:rPr>
          <w:kern w:val="0"/>
        </w:rPr>
      </w:pPr>
    </w:p>
    <w:p w14:paraId="7430E586" w14:textId="77777777" w:rsidR="004817D2" w:rsidRPr="00A25C88" w:rsidRDefault="004817D2">
      <w:pPr>
        <w:jc w:val="center"/>
        <w:rPr>
          <w:kern w:val="0"/>
        </w:rPr>
      </w:pPr>
    </w:p>
    <w:p w14:paraId="12E2412A" w14:textId="77777777" w:rsidR="004817D2" w:rsidRPr="00A25C88" w:rsidRDefault="007B3228">
      <w:pPr>
        <w:jc w:val="center"/>
        <w:rPr>
          <w:rFonts w:ascii="黑体" w:eastAsia="黑体"/>
          <w:b/>
          <w:kern w:val="0"/>
          <w:sz w:val="48"/>
          <w:szCs w:val="48"/>
        </w:rPr>
      </w:pPr>
      <w:r w:rsidRPr="00A25C88">
        <w:rPr>
          <w:rFonts w:hint="eastAsia"/>
          <w:noProof/>
          <w:kern w:val="0"/>
        </w:rPr>
        <w:drawing>
          <wp:inline distT="0" distB="0" distL="0" distR="0" wp14:anchorId="1FE99F6D" wp14:editId="6095EAB8">
            <wp:extent cx="2838450" cy="809625"/>
            <wp:effectExtent l="19050" t="0" r="0" b="0"/>
            <wp:docPr id="1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=1549092643,3105127979&amp;fm=23&amp;gp=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EAA8ED" w14:textId="27B218C6" w:rsidR="004817D2" w:rsidRPr="00A25C88" w:rsidRDefault="00A25C88">
      <w:pPr>
        <w:pStyle w:val="a3"/>
        <w:spacing w:afterLines="50" w:after="156"/>
        <w:rPr>
          <w:b w:val="0"/>
          <w:color w:val="000000"/>
          <w:kern w:val="0"/>
          <w:sz w:val="84"/>
          <w:szCs w:val="84"/>
        </w:rPr>
      </w:pPr>
      <w:r w:rsidRPr="00A25C88">
        <w:rPr>
          <w:rFonts w:hint="eastAsia"/>
          <w:b w:val="0"/>
          <w:color w:val="000000"/>
          <w:w w:val="54"/>
          <w:kern w:val="0"/>
          <w:sz w:val="84"/>
          <w:szCs w:val="84"/>
        </w:rPr>
        <w:t>自动化学院本科生实验报告</w:t>
      </w:r>
    </w:p>
    <w:p w14:paraId="215F3636" w14:textId="33B6AE0E" w:rsidR="004817D2" w:rsidRPr="00A25C88" w:rsidRDefault="007B3228">
      <w:pPr>
        <w:spacing w:line="540" w:lineRule="exact"/>
        <w:rPr>
          <w:rFonts w:ascii="宋体" w:hAnsi="宋体" w:cs="宋体" w:hint="eastAsia"/>
          <w:b/>
          <w:bCs/>
          <w:kern w:val="0"/>
          <w:sz w:val="24"/>
        </w:rPr>
      </w:pP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  <w:u w:val="single"/>
        </w:rPr>
        <w:t xml:space="preserve">      </w:t>
      </w:r>
      <w:r w:rsidR="003C25FC" w:rsidRPr="003C25FC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  <w:u w:val="single"/>
        </w:rPr>
        <w:t>微机原理与接口技术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  <w:u w:val="single"/>
        </w:rPr>
        <w:t xml:space="preserve">     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课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程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实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验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报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告</w:t>
      </w:r>
    </w:p>
    <w:p w14:paraId="5CAF6C3D" w14:textId="77777777" w:rsidR="004817D2" w:rsidRPr="00A25C88" w:rsidRDefault="004817D2">
      <w:pPr>
        <w:jc w:val="center"/>
        <w:rPr>
          <w:kern w:val="0"/>
        </w:rPr>
      </w:pPr>
    </w:p>
    <w:tbl>
      <w:tblPr>
        <w:tblW w:w="967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9"/>
      </w:tblGrid>
      <w:tr w:rsidR="004817D2" w:rsidRPr="00A25C88" w14:paraId="79023195" w14:textId="77777777">
        <w:trPr>
          <w:trHeight w:hRule="exact" w:val="624"/>
          <w:jc w:val="center"/>
        </w:trPr>
        <w:tc>
          <w:tcPr>
            <w:tcW w:w="9679" w:type="dxa"/>
            <w:vAlign w:val="bottom"/>
          </w:tcPr>
          <w:p w14:paraId="50D849F5" w14:textId="2CC11F54" w:rsidR="004817D2" w:rsidRPr="00A25C88" w:rsidRDefault="007B3228">
            <w:pPr>
              <w:ind w:left="274" w:hangingChars="98" w:hanging="274"/>
              <w:rPr>
                <w:rFonts w:ascii="仿宋_GB2312" w:eastAsia="仿宋_GB2312"/>
                <w:kern w:val="0"/>
                <w:szCs w:val="21"/>
                <w:u w:val="single"/>
              </w:rPr>
            </w:pP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专业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</w:t>
            </w:r>
            <w:r w:rsidR="0060573B">
              <w:rPr>
                <w:rFonts w:ascii="仿宋_GB2312" w:eastAsia="仿宋_GB2312" w:hint="eastAsia"/>
                <w:kern w:val="0"/>
                <w:szCs w:val="21"/>
                <w:u w:val="single"/>
              </w:rPr>
              <w:t>电子信息工程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班级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60573B">
              <w:rPr>
                <w:rFonts w:ascii="仿宋_GB2312" w:eastAsia="仿宋_GB2312" w:hint="eastAsia"/>
                <w:kern w:val="0"/>
                <w:szCs w:val="21"/>
                <w:u w:val="single"/>
              </w:rPr>
              <w:t>电信2</w:t>
            </w:r>
            <w:r w:rsidR="0060573B">
              <w:rPr>
                <w:rFonts w:ascii="仿宋_GB2312" w:eastAsia="仿宋_GB2312"/>
                <w:kern w:val="0"/>
                <w:szCs w:val="21"/>
                <w:u w:val="single"/>
              </w:rPr>
              <w:t>303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姓名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60573B">
              <w:rPr>
                <w:rFonts w:ascii="仿宋_GB2312" w:eastAsia="仿宋_GB2312"/>
                <w:kern w:val="0"/>
                <w:szCs w:val="21"/>
                <w:u w:val="single"/>
              </w:rPr>
              <w:t xml:space="preserve"> </w:t>
            </w:r>
            <w:r w:rsidR="0060573B">
              <w:rPr>
                <w:rFonts w:ascii="仿宋_GB2312" w:eastAsia="仿宋_GB2312" w:hint="eastAsia"/>
                <w:kern w:val="0"/>
                <w:szCs w:val="21"/>
                <w:u w:val="single"/>
              </w:rPr>
              <w:t>樊博文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学号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60573B">
              <w:rPr>
                <w:rFonts w:ascii="仿宋_GB2312" w:eastAsia="仿宋_GB2312"/>
                <w:kern w:val="0"/>
                <w:szCs w:val="21"/>
                <w:u w:val="single"/>
              </w:rPr>
              <w:t>8207230322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           </w:t>
            </w:r>
          </w:p>
          <w:p w14:paraId="149A2821" w14:textId="77777777" w:rsidR="004817D2" w:rsidRPr="00A25C88" w:rsidRDefault="004817D2">
            <w:pPr>
              <w:spacing w:line="400" w:lineRule="exact"/>
              <w:jc w:val="center"/>
              <w:rPr>
                <w:rFonts w:eastAsia="楷体_GB2312"/>
                <w:kern w:val="0"/>
                <w:sz w:val="28"/>
              </w:rPr>
            </w:pPr>
          </w:p>
        </w:tc>
      </w:tr>
      <w:tr w:rsidR="004817D2" w:rsidRPr="00A25C88" w14:paraId="293A31F3" w14:textId="77777777">
        <w:trPr>
          <w:trHeight w:hRule="exact" w:val="624"/>
          <w:jc w:val="center"/>
        </w:trPr>
        <w:tc>
          <w:tcPr>
            <w:tcW w:w="9679" w:type="dxa"/>
            <w:vAlign w:val="bottom"/>
          </w:tcPr>
          <w:p w14:paraId="643518CA" w14:textId="670B04E4" w:rsidR="004817D2" w:rsidRPr="00A25C88" w:rsidRDefault="007B3228">
            <w:pPr>
              <w:ind w:left="274" w:hangingChars="98" w:hanging="274"/>
              <w:rPr>
                <w:rFonts w:ascii="仿宋_GB2312" w:eastAsia="仿宋_GB2312"/>
                <w:kern w:val="0"/>
                <w:szCs w:val="21"/>
                <w:u w:val="single"/>
              </w:rPr>
            </w:pP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预定时间 星期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五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节次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1，2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Cs w:val="21"/>
              </w:rPr>
              <w:t xml:space="preserve">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实际实验时间 星期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五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节次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1，2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</w:t>
            </w:r>
          </w:p>
          <w:p w14:paraId="6404DA5E" w14:textId="77777777" w:rsidR="004817D2" w:rsidRPr="00A25C88" w:rsidRDefault="004817D2">
            <w:pPr>
              <w:spacing w:line="480" w:lineRule="exact"/>
              <w:jc w:val="center"/>
              <w:rPr>
                <w:rFonts w:eastAsia="楷体_GB2312"/>
                <w:kern w:val="0"/>
                <w:sz w:val="28"/>
              </w:rPr>
            </w:pPr>
          </w:p>
        </w:tc>
      </w:tr>
      <w:tr w:rsidR="004817D2" w:rsidRPr="00A25C88" w14:paraId="2CEA203B" w14:textId="77777777">
        <w:trPr>
          <w:trHeight w:hRule="exact" w:val="624"/>
          <w:jc w:val="center"/>
        </w:trPr>
        <w:tc>
          <w:tcPr>
            <w:tcW w:w="9679" w:type="dxa"/>
            <w:vAlign w:val="bottom"/>
          </w:tcPr>
          <w:p w14:paraId="389AFD09" w14:textId="5F33ADF8" w:rsidR="004817D2" w:rsidRPr="00A25C88" w:rsidRDefault="007B3228">
            <w:pPr>
              <w:ind w:left="274" w:hangingChars="98" w:hanging="274"/>
              <w:rPr>
                <w:rFonts w:ascii="仿宋_GB2312" w:eastAsia="仿宋_GB2312"/>
                <w:kern w:val="0"/>
                <w:sz w:val="28"/>
                <w:szCs w:val="28"/>
              </w:rPr>
            </w:pP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地点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</w:t>
            </w:r>
            <w:proofErr w:type="gramStart"/>
            <w:r w:rsidR="003C25FC">
              <w:rPr>
                <w:rFonts w:ascii="仿宋_GB2312" w:eastAsia="仿宋_GB2312" w:hint="eastAsia"/>
                <w:kern w:val="0"/>
                <w:szCs w:val="21"/>
                <w:u w:val="single"/>
              </w:rPr>
              <w:t>信息楼</w:t>
            </w:r>
            <w:proofErr w:type="gramEnd"/>
            <w:r w:rsidR="003C25FC">
              <w:rPr>
                <w:rFonts w:ascii="仿宋_GB2312" w:eastAsia="仿宋_GB2312" w:hint="eastAsia"/>
                <w:kern w:val="0"/>
                <w:szCs w:val="21"/>
                <w:u w:val="single"/>
              </w:rPr>
              <w:t>3</w:t>
            </w:r>
            <w:r w:rsidR="003C25FC">
              <w:rPr>
                <w:rFonts w:ascii="仿宋_GB2312" w:eastAsia="仿宋_GB2312"/>
                <w:kern w:val="0"/>
                <w:szCs w:val="21"/>
                <w:u w:val="single"/>
              </w:rPr>
              <w:t>06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台号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7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授课教师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</w:t>
            </w:r>
            <w:proofErr w:type="gramStart"/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岳俊</w:t>
            </w:r>
            <w:proofErr w:type="gramEnd"/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指导教师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</w:t>
            </w:r>
            <w:proofErr w:type="gramStart"/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岳俊</w:t>
            </w:r>
            <w:proofErr w:type="gramEnd"/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  </w:t>
            </w:r>
          </w:p>
        </w:tc>
      </w:tr>
    </w:tbl>
    <w:p w14:paraId="2CE348BB" w14:textId="77777777" w:rsidR="004817D2" w:rsidRPr="00A25C88" w:rsidRDefault="004817D2">
      <w:pPr>
        <w:jc w:val="center"/>
        <w:rPr>
          <w:kern w:val="0"/>
        </w:rPr>
      </w:pPr>
    </w:p>
    <w:p w14:paraId="266A0AD9" w14:textId="77777777" w:rsidR="004817D2" w:rsidRPr="00A25C88" w:rsidRDefault="004817D2">
      <w:pPr>
        <w:rPr>
          <w:kern w:val="0"/>
        </w:rPr>
      </w:pPr>
    </w:p>
    <w:tbl>
      <w:tblPr>
        <w:tblW w:w="96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9"/>
      </w:tblGrid>
      <w:tr w:rsidR="004817D2" w:rsidRPr="00A25C88" w14:paraId="5E023716" w14:textId="77777777" w:rsidTr="008B647C">
        <w:trPr>
          <w:trHeight w:val="2631"/>
          <w:jc w:val="center"/>
        </w:trPr>
        <w:tc>
          <w:tcPr>
            <w:tcW w:w="9679" w:type="dxa"/>
          </w:tcPr>
          <w:p w14:paraId="4D2EE34C" w14:textId="784259E5" w:rsidR="004817D2" w:rsidRPr="00A25C88" w:rsidRDefault="007B3228">
            <w:pPr>
              <w:spacing w:beforeLines="100" w:before="312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实验名称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             </w:t>
            </w:r>
            <w:r w:rsidR="003C25FC">
              <w:rPr>
                <w:rFonts w:eastAsia="黑体" w:hint="eastAsia"/>
                <w:kern w:val="0"/>
                <w:sz w:val="32"/>
                <w:u w:val="single"/>
              </w:rPr>
              <w:t>显示程序实验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                </w:t>
            </w:r>
          </w:p>
          <w:p w14:paraId="71BD0E55" w14:textId="5F3C5B93" w:rsidR="00A11776" w:rsidRPr="00A11776" w:rsidRDefault="007B3228" w:rsidP="00A11776">
            <w:pPr>
              <w:pStyle w:val="a8"/>
              <w:numPr>
                <w:ilvl w:val="0"/>
                <w:numId w:val="3"/>
              </w:numPr>
              <w:spacing w:beforeLines="100" w:before="312" w:line="480" w:lineRule="exact"/>
              <w:ind w:firstLineChars="0"/>
              <w:rPr>
                <w:rFonts w:eastAsia="黑体"/>
                <w:kern w:val="0"/>
                <w:sz w:val="32"/>
              </w:rPr>
            </w:pPr>
            <w:r w:rsidRPr="00A11776">
              <w:rPr>
                <w:rFonts w:eastAsia="黑体" w:hint="eastAsia"/>
                <w:kern w:val="0"/>
                <w:sz w:val="32"/>
              </w:rPr>
              <w:t>实验内容、目的与要求</w:t>
            </w:r>
          </w:p>
          <w:p w14:paraId="231DA678" w14:textId="199E970D" w:rsidR="003C25FC" w:rsidRPr="00A11776" w:rsidRDefault="003C25FC" w:rsidP="003C25FC">
            <w:pPr>
              <w:spacing w:line="360" w:lineRule="auto"/>
              <w:ind w:firstLineChars="200" w:firstLine="562"/>
              <w:rPr>
                <w:b/>
                <w:sz w:val="28"/>
                <w:szCs w:val="36"/>
              </w:rPr>
            </w:pPr>
            <w:r w:rsidRPr="00A11776">
              <w:rPr>
                <w:rFonts w:hint="eastAsia"/>
                <w:b/>
                <w:sz w:val="28"/>
                <w:szCs w:val="36"/>
              </w:rPr>
              <w:t>1</w:t>
            </w:r>
            <w:r w:rsidRPr="00A11776">
              <w:rPr>
                <w:b/>
                <w:sz w:val="28"/>
                <w:szCs w:val="36"/>
              </w:rPr>
              <w:t>.</w:t>
            </w:r>
            <w:r w:rsidRPr="00A11776">
              <w:rPr>
                <w:rFonts w:hint="eastAsia"/>
                <w:b/>
                <w:sz w:val="28"/>
                <w:szCs w:val="36"/>
              </w:rPr>
              <w:t>实验内容</w:t>
            </w:r>
            <w:r w:rsidR="007430C5" w:rsidRPr="00A11776">
              <w:rPr>
                <w:rFonts w:hint="eastAsia"/>
                <w:b/>
                <w:sz w:val="28"/>
                <w:szCs w:val="36"/>
              </w:rPr>
              <w:t>与要求</w:t>
            </w:r>
            <w:r w:rsidRPr="00A11776">
              <w:rPr>
                <w:rFonts w:hint="eastAsia"/>
                <w:b/>
                <w:sz w:val="28"/>
                <w:szCs w:val="36"/>
              </w:rPr>
              <w:t>：</w:t>
            </w:r>
          </w:p>
          <w:p w14:paraId="32CC6693" w14:textId="70E52DDF" w:rsidR="003C25FC" w:rsidRPr="00A11776" w:rsidRDefault="003C25FC" w:rsidP="003C25FC">
            <w:pPr>
              <w:spacing w:line="360" w:lineRule="auto"/>
              <w:ind w:firstLineChars="200" w:firstLine="480"/>
              <w:rPr>
                <w:bCs/>
                <w:sz w:val="24"/>
                <w:szCs w:val="32"/>
              </w:rPr>
            </w:pPr>
            <w:r w:rsidRPr="00A11776">
              <w:rPr>
                <w:rFonts w:hint="eastAsia"/>
                <w:bCs/>
                <w:sz w:val="24"/>
                <w:szCs w:val="32"/>
              </w:rPr>
              <w:t>基础题（必做）：</w:t>
            </w:r>
            <w:bookmarkStart w:id="1" w:name="_Hlk65767235"/>
            <w:r w:rsidRPr="00A11776">
              <w:rPr>
                <w:rFonts w:hint="eastAsia"/>
                <w:bCs/>
                <w:sz w:val="24"/>
                <w:szCs w:val="32"/>
              </w:rPr>
              <w:t>参照实验教材之“</w:t>
            </w:r>
            <w:r w:rsidRPr="00A11776">
              <w:rPr>
                <w:rFonts w:hint="eastAsia"/>
                <w:bCs/>
                <w:sz w:val="24"/>
                <w:szCs w:val="32"/>
              </w:rPr>
              <w:t xml:space="preserve">2.1 </w:t>
            </w:r>
            <w:r w:rsidRPr="00A11776">
              <w:rPr>
                <w:rFonts w:hint="eastAsia"/>
                <w:bCs/>
                <w:sz w:val="24"/>
                <w:szCs w:val="32"/>
              </w:rPr>
              <w:t>显示程序实验”（</w:t>
            </w:r>
            <w:r w:rsidRPr="00A11776">
              <w:rPr>
                <w:rFonts w:hint="eastAsia"/>
                <w:bCs/>
                <w:sz w:val="24"/>
                <w:szCs w:val="32"/>
              </w:rPr>
              <w:t>P15</w:t>
            </w:r>
            <w:r w:rsidRPr="00A11776">
              <w:rPr>
                <w:rFonts w:hint="eastAsia"/>
                <w:bCs/>
                <w:sz w:val="24"/>
                <w:szCs w:val="32"/>
              </w:rPr>
              <w:t>），掌握基于汇编语言的程</w:t>
            </w:r>
          </w:p>
          <w:p w14:paraId="6687F4DC" w14:textId="77777777" w:rsidR="003C25FC" w:rsidRPr="00A11776" w:rsidRDefault="003C25FC" w:rsidP="003C25FC">
            <w:pPr>
              <w:spacing w:line="360" w:lineRule="auto"/>
              <w:ind w:firstLineChars="700" w:firstLine="1680"/>
              <w:rPr>
                <w:bCs/>
                <w:sz w:val="24"/>
                <w:szCs w:val="32"/>
              </w:rPr>
            </w:pPr>
            <w:r w:rsidRPr="00A11776">
              <w:rPr>
                <w:rFonts w:hint="eastAsia"/>
                <w:bCs/>
                <w:sz w:val="24"/>
                <w:szCs w:val="32"/>
              </w:rPr>
              <w:t>序设计、编译、连接与程序调试的完整实验过程及方法。</w:t>
            </w:r>
            <w:bookmarkEnd w:id="1"/>
          </w:p>
          <w:p w14:paraId="08C99C81" w14:textId="2C693A53" w:rsidR="003C25FC" w:rsidRPr="00A11776" w:rsidRDefault="003C25FC" w:rsidP="003C25FC">
            <w:pPr>
              <w:spacing w:line="360" w:lineRule="auto"/>
              <w:ind w:firstLineChars="200" w:firstLine="480"/>
              <w:rPr>
                <w:bCs/>
                <w:sz w:val="24"/>
                <w:szCs w:val="32"/>
              </w:rPr>
            </w:pPr>
            <w:bookmarkStart w:id="2" w:name="_Hlk65768159"/>
            <w:r w:rsidRPr="00A11776">
              <w:rPr>
                <w:rFonts w:hint="eastAsia"/>
                <w:bCs/>
                <w:sz w:val="24"/>
                <w:szCs w:val="32"/>
              </w:rPr>
              <w:t>提高题（二选一）：</w:t>
            </w:r>
          </w:p>
          <w:p w14:paraId="3985A8A7" w14:textId="77777777" w:rsidR="003C25FC" w:rsidRPr="00A11776" w:rsidRDefault="003C25FC" w:rsidP="003C25FC">
            <w:pPr>
              <w:numPr>
                <w:ilvl w:val="0"/>
                <w:numId w:val="2"/>
              </w:numPr>
              <w:spacing w:line="360" w:lineRule="auto"/>
              <w:rPr>
                <w:sz w:val="24"/>
                <w:szCs w:val="32"/>
              </w:rPr>
            </w:pPr>
            <w:r w:rsidRPr="00A11776">
              <w:rPr>
                <w:rFonts w:hint="eastAsia"/>
                <w:sz w:val="24"/>
                <w:szCs w:val="32"/>
              </w:rPr>
              <w:t>显示数据输入提示信息、键盘输入一个字符，屏幕显示字符的</w:t>
            </w:r>
            <w:r w:rsidRPr="00A11776">
              <w:rPr>
                <w:rFonts w:hint="eastAsia"/>
                <w:sz w:val="24"/>
                <w:szCs w:val="32"/>
              </w:rPr>
              <w:t>ASC</w:t>
            </w:r>
            <w:r w:rsidRPr="00A11776">
              <w:rPr>
                <w:rFonts w:ascii="宋体" w:hAnsi="宋体" w:hint="eastAsia"/>
                <w:sz w:val="24"/>
                <w:szCs w:val="32"/>
              </w:rPr>
              <w:t>Ⅱ</w:t>
            </w:r>
            <w:r w:rsidRPr="00A11776">
              <w:rPr>
                <w:rFonts w:hint="eastAsia"/>
                <w:sz w:val="24"/>
                <w:szCs w:val="32"/>
              </w:rPr>
              <w:t>码；</w:t>
            </w:r>
          </w:p>
          <w:p w14:paraId="23BCEAC8" w14:textId="3F596A1C" w:rsidR="004817D2" w:rsidRPr="00A11776" w:rsidRDefault="003C25FC" w:rsidP="003C25FC">
            <w:pPr>
              <w:numPr>
                <w:ilvl w:val="0"/>
                <w:numId w:val="2"/>
              </w:numPr>
              <w:spacing w:line="360" w:lineRule="auto"/>
              <w:rPr>
                <w:sz w:val="24"/>
                <w:szCs w:val="32"/>
              </w:rPr>
            </w:pPr>
            <w:r w:rsidRPr="00A11776">
              <w:rPr>
                <w:rFonts w:hint="eastAsia"/>
                <w:sz w:val="24"/>
                <w:szCs w:val="32"/>
              </w:rPr>
              <w:t>显示字符串输入提示信息、键盘输入一个字符串，屏幕显示对应字符串中各字符的</w:t>
            </w:r>
            <w:r w:rsidRPr="00A11776">
              <w:rPr>
                <w:rFonts w:hint="eastAsia"/>
                <w:sz w:val="24"/>
                <w:szCs w:val="32"/>
              </w:rPr>
              <w:t>ASC</w:t>
            </w:r>
            <w:r w:rsidRPr="00A11776">
              <w:rPr>
                <w:rFonts w:ascii="宋体" w:hAnsi="宋体" w:hint="eastAsia"/>
                <w:sz w:val="24"/>
                <w:szCs w:val="32"/>
              </w:rPr>
              <w:t>Ⅱ</w:t>
            </w:r>
            <w:r w:rsidRPr="00A11776">
              <w:rPr>
                <w:rFonts w:hint="eastAsia"/>
                <w:sz w:val="24"/>
                <w:szCs w:val="32"/>
              </w:rPr>
              <w:t>码；</w:t>
            </w:r>
            <w:bookmarkEnd w:id="2"/>
          </w:p>
          <w:p w14:paraId="2187CF7A" w14:textId="76373EB4" w:rsidR="004817D2" w:rsidRPr="00A11776" w:rsidRDefault="003C25FC" w:rsidP="00A11776">
            <w:pPr>
              <w:spacing w:line="360" w:lineRule="auto"/>
              <w:ind w:firstLineChars="200" w:firstLine="562"/>
              <w:rPr>
                <w:b/>
                <w:sz w:val="28"/>
                <w:szCs w:val="36"/>
              </w:rPr>
            </w:pPr>
            <w:r w:rsidRPr="00A11776">
              <w:rPr>
                <w:rFonts w:hint="eastAsia"/>
                <w:b/>
                <w:sz w:val="28"/>
                <w:szCs w:val="36"/>
              </w:rPr>
              <w:t>2</w:t>
            </w:r>
            <w:r w:rsidRPr="00A11776">
              <w:rPr>
                <w:b/>
                <w:sz w:val="28"/>
                <w:szCs w:val="36"/>
              </w:rPr>
              <w:t>.</w:t>
            </w:r>
            <w:r w:rsidRPr="00A11776">
              <w:rPr>
                <w:rFonts w:hint="eastAsia"/>
                <w:b/>
                <w:sz w:val="28"/>
                <w:szCs w:val="36"/>
              </w:rPr>
              <w:t>实验目的与要求</w:t>
            </w:r>
          </w:p>
          <w:p w14:paraId="69341754" w14:textId="77777777" w:rsidR="007430C5" w:rsidRPr="00A11776" w:rsidRDefault="007430C5" w:rsidP="007430C5">
            <w:pPr>
              <w:spacing w:beforeLines="50" w:before="156"/>
              <w:ind w:leftChars="200" w:left="420" w:firstLineChars="100" w:firstLine="240"/>
              <w:rPr>
                <w:sz w:val="24"/>
                <w:szCs w:val="32"/>
              </w:rPr>
            </w:pPr>
            <w:r w:rsidRPr="00A11776">
              <w:rPr>
                <w:rFonts w:hint="eastAsia"/>
                <w:sz w:val="24"/>
                <w:szCs w:val="32"/>
              </w:rPr>
              <w:t>掌握在</w:t>
            </w:r>
            <w:r w:rsidRPr="00A11776">
              <w:rPr>
                <w:rFonts w:hint="eastAsia"/>
                <w:sz w:val="24"/>
                <w:szCs w:val="32"/>
              </w:rPr>
              <w:t>PC</w:t>
            </w:r>
            <w:r w:rsidRPr="00A11776">
              <w:rPr>
                <w:rFonts w:hint="eastAsia"/>
                <w:sz w:val="24"/>
                <w:szCs w:val="32"/>
              </w:rPr>
              <w:t>机上以十六进制形式显示数据的方法</w:t>
            </w:r>
          </w:p>
          <w:p w14:paraId="0E6FE057" w14:textId="77777777" w:rsidR="007430C5" w:rsidRPr="00A11776" w:rsidRDefault="007430C5" w:rsidP="007430C5">
            <w:pPr>
              <w:spacing w:beforeLines="50" w:before="156"/>
              <w:ind w:leftChars="200" w:left="420" w:firstLineChars="100" w:firstLine="240"/>
              <w:rPr>
                <w:sz w:val="24"/>
                <w:szCs w:val="32"/>
              </w:rPr>
            </w:pPr>
            <w:r w:rsidRPr="00A11776">
              <w:rPr>
                <w:rFonts w:hint="eastAsia"/>
                <w:sz w:val="24"/>
                <w:szCs w:val="32"/>
              </w:rPr>
              <w:t>掌握部分</w:t>
            </w:r>
            <w:r w:rsidRPr="00A11776">
              <w:rPr>
                <w:rFonts w:hint="eastAsia"/>
                <w:sz w:val="24"/>
                <w:szCs w:val="32"/>
              </w:rPr>
              <w:t>DOC</w:t>
            </w:r>
            <w:r w:rsidRPr="00A11776">
              <w:rPr>
                <w:rFonts w:hint="eastAsia"/>
                <w:sz w:val="24"/>
                <w:szCs w:val="32"/>
              </w:rPr>
              <w:t>功能调试使用方法</w:t>
            </w:r>
          </w:p>
          <w:p w14:paraId="685E1554" w14:textId="11B58731" w:rsidR="00A11776" w:rsidRDefault="007430C5" w:rsidP="00A11776">
            <w:pPr>
              <w:spacing w:beforeLines="50" w:before="156"/>
              <w:ind w:leftChars="200" w:left="420" w:firstLineChars="100" w:firstLine="240"/>
              <w:rPr>
                <w:rFonts w:hint="eastAsia"/>
                <w:sz w:val="24"/>
                <w:szCs w:val="32"/>
              </w:rPr>
            </w:pPr>
            <w:r w:rsidRPr="00A11776">
              <w:rPr>
                <w:rFonts w:hint="eastAsia"/>
                <w:sz w:val="24"/>
                <w:szCs w:val="32"/>
              </w:rPr>
              <w:t>熟悉</w:t>
            </w:r>
            <w:r w:rsidRPr="00A11776">
              <w:rPr>
                <w:rFonts w:hint="eastAsia"/>
                <w:sz w:val="24"/>
                <w:szCs w:val="32"/>
              </w:rPr>
              <w:t>Windows</w:t>
            </w:r>
            <w:r w:rsidRPr="00A11776">
              <w:rPr>
                <w:rFonts w:hint="eastAsia"/>
                <w:sz w:val="24"/>
                <w:szCs w:val="32"/>
              </w:rPr>
              <w:t>集成操作软件</w:t>
            </w:r>
            <w:proofErr w:type="spellStart"/>
            <w:r w:rsidRPr="00A11776">
              <w:rPr>
                <w:rFonts w:hint="eastAsia"/>
                <w:sz w:val="24"/>
                <w:szCs w:val="32"/>
              </w:rPr>
              <w:t>Tdpid</w:t>
            </w:r>
            <w:proofErr w:type="spellEnd"/>
            <w:r w:rsidRPr="00A11776">
              <w:rPr>
                <w:rFonts w:hint="eastAsia"/>
                <w:sz w:val="24"/>
                <w:szCs w:val="32"/>
              </w:rPr>
              <w:t>的操作环境和操作方法</w:t>
            </w:r>
          </w:p>
          <w:p w14:paraId="61F3FFBA" w14:textId="77777777" w:rsidR="00E810DE" w:rsidRPr="00E810DE" w:rsidRDefault="00E810DE" w:rsidP="00E810DE">
            <w:pPr>
              <w:jc w:val="center"/>
              <w:rPr>
                <w:sz w:val="24"/>
                <w:szCs w:val="32"/>
              </w:rPr>
            </w:pPr>
          </w:p>
          <w:p w14:paraId="13528F84" w14:textId="77777777" w:rsidR="00A11776" w:rsidRPr="00A11776" w:rsidRDefault="00A11776" w:rsidP="00A11776">
            <w:pPr>
              <w:spacing w:beforeLines="50" w:before="156"/>
              <w:ind w:leftChars="200" w:left="420" w:firstLineChars="100" w:firstLine="240"/>
              <w:rPr>
                <w:sz w:val="24"/>
                <w:szCs w:val="32"/>
              </w:rPr>
            </w:pPr>
          </w:p>
          <w:p w14:paraId="1165F1A8" w14:textId="77777777" w:rsidR="004817D2" w:rsidRPr="00A25C88" w:rsidRDefault="007B3228">
            <w:pPr>
              <w:spacing w:beforeLines="50" w:before="156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二、实验硬件与软件环境条件</w:t>
            </w:r>
            <w:r w:rsidRPr="00A25C88">
              <w:rPr>
                <w:rFonts w:ascii="黑体" w:eastAsia="黑体" w:cs="黑体" w:hint="eastAsia"/>
                <w:b/>
                <w:bCs/>
                <w:kern w:val="0"/>
                <w:sz w:val="28"/>
                <w:szCs w:val="28"/>
              </w:rPr>
              <w:t>（</w:t>
            </w:r>
            <w:r w:rsidRPr="00A25C88">
              <w:rPr>
                <w:rFonts w:ascii="黑体" w:eastAsia="黑体" w:cs="黑体" w:hint="eastAsia"/>
                <w:kern w:val="0"/>
                <w:sz w:val="28"/>
                <w:szCs w:val="28"/>
              </w:rPr>
              <w:t>标注实验设备名称及设备号</w:t>
            </w:r>
            <w:r w:rsidRPr="00A25C88">
              <w:rPr>
                <w:rFonts w:ascii="黑体" w:eastAsia="黑体" w:cs="黑体" w:hint="eastAsia"/>
                <w:b/>
                <w:bCs/>
                <w:kern w:val="0"/>
                <w:sz w:val="28"/>
                <w:szCs w:val="28"/>
              </w:rPr>
              <w:t>）</w:t>
            </w:r>
          </w:p>
          <w:p w14:paraId="70F0E76A" w14:textId="77777777" w:rsidR="007430C5" w:rsidRPr="00A11776" w:rsidRDefault="007430C5" w:rsidP="00A11776">
            <w:pPr>
              <w:spacing w:line="360" w:lineRule="auto"/>
              <w:ind w:left="840"/>
              <w:rPr>
                <w:sz w:val="24"/>
                <w:szCs w:val="32"/>
              </w:rPr>
            </w:pPr>
            <w:r w:rsidRPr="00A11776">
              <w:rPr>
                <w:rFonts w:hint="eastAsia"/>
                <w:sz w:val="24"/>
                <w:szCs w:val="32"/>
              </w:rPr>
              <w:t xml:space="preserve">PC </w:t>
            </w:r>
            <w:r w:rsidRPr="00A11776">
              <w:rPr>
                <w:rFonts w:hint="eastAsia"/>
                <w:sz w:val="24"/>
                <w:szCs w:val="32"/>
              </w:rPr>
              <w:t>微机一台</w:t>
            </w:r>
          </w:p>
          <w:p w14:paraId="1202A59D" w14:textId="7C652F8C" w:rsidR="004817D2" w:rsidRPr="00A11776" w:rsidRDefault="007430C5" w:rsidP="00A11776">
            <w:pPr>
              <w:spacing w:line="360" w:lineRule="auto"/>
              <w:ind w:left="840"/>
              <w:rPr>
                <w:sz w:val="24"/>
                <w:szCs w:val="32"/>
              </w:rPr>
            </w:pPr>
            <w:r w:rsidRPr="00A11776">
              <w:rPr>
                <w:rFonts w:hint="eastAsia"/>
                <w:sz w:val="24"/>
                <w:szCs w:val="32"/>
              </w:rPr>
              <w:t>TD-PITD+</w:t>
            </w:r>
            <w:r w:rsidRPr="00A11776">
              <w:rPr>
                <w:rFonts w:hint="eastAsia"/>
                <w:sz w:val="24"/>
                <w:szCs w:val="32"/>
              </w:rPr>
              <w:t>实验系统一套</w:t>
            </w:r>
          </w:p>
          <w:p w14:paraId="0BD2865E" w14:textId="451D81F2" w:rsidR="004817D2" w:rsidRPr="00CA3737" w:rsidRDefault="007B3228" w:rsidP="00CA3737">
            <w:pPr>
              <w:numPr>
                <w:ilvl w:val="0"/>
                <w:numId w:val="1"/>
              </w:numPr>
              <w:spacing w:beforeLines="50" w:before="156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实验线路示图、程序算法流程图</w:t>
            </w:r>
          </w:p>
          <w:p w14:paraId="19B802AA" w14:textId="6B1FD95E" w:rsidR="00CA3737" w:rsidRPr="00CA3737" w:rsidRDefault="00CA3737" w:rsidP="00CA3737">
            <w:pPr>
              <w:pStyle w:val="a8"/>
              <w:ind w:firstLine="562"/>
              <w:rPr>
                <w:rStyle w:val="a9"/>
                <w:b/>
                <w:bCs/>
                <w:i w:val="0"/>
                <w:iCs w:val="0"/>
                <w:sz w:val="28"/>
                <w:szCs w:val="36"/>
              </w:rPr>
            </w:pPr>
            <w:r w:rsidRPr="00CA3737">
              <w:rPr>
                <w:rStyle w:val="a9"/>
                <w:b/>
                <w:bCs/>
                <w:i w:val="0"/>
                <w:iCs w:val="0"/>
                <w:sz w:val="28"/>
                <w:szCs w:val="36"/>
              </w:rPr>
              <w:t>1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．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 xml:space="preserve"> 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程序代码</w:t>
            </w:r>
          </w:p>
          <w:p w14:paraId="2B159B02" w14:textId="50B69AE0" w:rsidR="004F36D6" w:rsidRDefault="00CA3737" w:rsidP="004F36D6">
            <w:pPr>
              <w:pStyle w:val="a8"/>
              <w:ind w:firstLine="482"/>
              <w:rPr>
                <w:rFonts w:ascii="宋体" w:hAnsi="宋体" w:hint="eastAsia"/>
                <w:b/>
                <w:sz w:val="24"/>
              </w:rPr>
            </w:pPr>
            <w:r w:rsidRPr="0042484C">
              <w:rPr>
                <w:rFonts w:ascii="宋体" w:hAnsi="宋体" w:hint="eastAsia"/>
                <w:b/>
                <w:sz w:val="24"/>
              </w:rPr>
              <w:t>基础题（必做）：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9453"/>
            </w:tblGrid>
            <w:tr w:rsidR="00923894" w14:paraId="676C7FE0" w14:textId="77777777" w:rsidTr="00923894">
              <w:tc>
                <w:tcPr>
                  <w:tcW w:w="9453" w:type="dxa"/>
                </w:tcPr>
                <w:p w14:paraId="01103FCE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  <w:bookmarkStart w:id="3" w:name="_Hlk198729712"/>
                </w:p>
              </w:tc>
            </w:tr>
            <w:tr w:rsidR="00923894" w14:paraId="701116BB" w14:textId="77777777" w:rsidTr="00923894">
              <w:tc>
                <w:tcPr>
                  <w:tcW w:w="9453" w:type="dxa"/>
                </w:tcPr>
                <w:p w14:paraId="48729D80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13BF2D77" w14:textId="77777777" w:rsidTr="00923894">
              <w:tc>
                <w:tcPr>
                  <w:tcW w:w="9453" w:type="dxa"/>
                </w:tcPr>
                <w:p w14:paraId="5AA1FEF7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466DE13" w14:textId="77777777" w:rsidTr="00923894">
              <w:tc>
                <w:tcPr>
                  <w:tcW w:w="9453" w:type="dxa"/>
                </w:tcPr>
                <w:p w14:paraId="283FD8A4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7CDF2399" w14:textId="77777777" w:rsidTr="00923894">
              <w:tc>
                <w:tcPr>
                  <w:tcW w:w="9453" w:type="dxa"/>
                </w:tcPr>
                <w:p w14:paraId="69625837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FF1360B" w14:textId="77777777" w:rsidTr="00923894">
              <w:tc>
                <w:tcPr>
                  <w:tcW w:w="9453" w:type="dxa"/>
                </w:tcPr>
                <w:p w14:paraId="17659AD2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769F09D" w14:textId="77777777" w:rsidTr="00923894">
              <w:tc>
                <w:tcPr>
                  <w:tcW w:w="9453" w:type="dxa"/>
                </w:tcPr>
                <w:p w14:paraId="08F20301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7672303" w14:textId="77777777" w:rsidTr="00923894">
              <w:tc>
                <w:tcPr>
                  <w:tcW w:w="9453" w:type="dxa"/>
                </w:tcPr>
                <w:p w14:paraId="46409A2A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835E91F" w14:textId="77777777" w:rsidTr="00923894">
              <w:tc>
                <w:tcPr>
                  <w:tcW w:w="9453" w:type="dxa"/>
                </w:tcPr>
                <w:p w14:paraId="0AB6F732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B4EFCC7" w14:textId="77777777" w:rsidTr="00923894">
              <w:tc>
                <w:tcPr>
                  <w:tcW w:w="9453" w:type="dxa"/>
                </w:tcPr>
                <w:p w14:paraId="373D0754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588F23F" w14:textId="77777777" w:rsidTr="00923894">
              <w:tc>
                <w:tcPr>
                  <w:tcW w:w="9453" w:type="dxa"/>
                </w:tcPr>
                <w:p w14:paraId="60444146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71C11D00" w14:textId="77777777" w:rsidTr="00923894">
              <w:tc>
                <w:tcPr>
                  <w:tcW w:w="9453" w:type="dxa"/>
                </w:tcPr>
                <w:p w14:paraId="61C2303A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631836A5" w14:textId="77777777" w:rsidTr="00923894">
              <w:tc>
                <w:tcPr>
                  <w:tcW w:w="9453" w:type="dxa"/>
                </w:tcPr>
                <w:p w14:paraId="49B29558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64F5721" w14:textId="77777777" w:rsidTr="00923894">
              <w:tc>
                <w:tcPr>
                  <w:tcW w:w="9453" w:type="dxa"/>
                </w:tcPr>
                <w:p w14:paraId="32F54470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0ED7700" w14:textId="77777777" w:rsidTr="00923894">
              <w:tc>
                <w:tcPr>
                  <w:tcW w:w="9453" w:type="dxa"/>
                </w:tcPr>
                <w:p w14:paraId="2CCE49AF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450FEDE" w14:textId="77777777" w:rsidTr="00923894">
              <w:tc>
                <w:tcPr>
                  <w:tcW w:w="9453" w:type="dxa"/>
                </w:tcPr>
                <w:p w14:paraId="30FAE5DC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26268D1" w14:textId="77777777" w:rsidTr="00923894">
              <w:tc>
                <w:tcPr>
                  <w:tcW w:w="9453" w:type="dxa"/>
                </w:tcPr>
                <w:p w14:paraId="524E56BD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20BCCC5" w14:textId="77777777" w:rsidTr="00923894">
              <w:tc>
                <w:tcPr>
                  <w:tcW w:w="9453" w:type="dxa"/>
                </w:tcPr>
                <w:p w14:paraId="345BD51F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809FB80" w14:textId="77777777" w:rsidTr="00923894">
              <w:tc>
                <w:tcPr>
                  <w:tcW w:w="9453" w:type="dxa"/>
                </w:tcPr>
                <w:p w14:paraId="59BB787B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557ACBA" w14:textId="77777777" w:rsidTr="00923894">
              <w:tc>
                <w:tcPr>
                  <w:tcW w:w="9453" w:type="dxa"/>
                </w:tcPr>
                <w:p w14:paraId="020217CC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5FA979F0" w14:textId="77777777" w:rsidTr="00923894">
              <w:tc>
                <w:tcPr>
                  <w:tcW w:w="9453" w:type="dxa"/>
                </w:tcPr>
                <w:p w14:paraId="2F8A1738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C74095F" w14:textId="77777777" w:rsidTr="00923894">
              <w:tc>
                <w:tcPr>
                  <w:tcW w:w="9453" w:type="dxa"/>
                </w:tcPr>
                <w:p w14:paraId="03B7C7AE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FCD7632" w14:textId="77777777" w:rsidTr="00923894">
              <w:tc>
                <w:tcPr>
                  <w:tcW w:w="9453" w:type="dxa"/>
                </w:tcPr>
                <w:p w14:paraId="4A984CF7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5C772D6D" w14:textId="77777777" w:rsidTr="00923894">
              <w:tc>
                <w:tcPr>
                  <w:tcW w:w="9453" w:type="dxa"/>
                </w:tcPr>
                <w:p w14:paraId="183C4D89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419CD78" w14:textId="77777777" w:rsidTr="00923894">
              <w:tc>
                <w:tcPr>
                  <w:tcW w:w="9453" w:type="dxa"/>
                </w:tcPr>
                <w:p w14:paraId="78F68358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6ADD3A61" w14:textId="77777777" w:rsidTr="00923894">
              <w:tc>
                <w:tcPr>
                  <w:tcW w:w="9453" w:type="dxa"/>
                </w:tcPr>
                <w:p w14:paraId="5B0F091B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593C8B6C" w14:textId="77777777" w:rsidTr="00923894">
              <w:tc>
                <w:tcPr>
                  <w:tcW w:w="9453" w:type="dxa"/>
                </w:tcPr>
                <w:p w14:paraId="0B947441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556B2E5" w14:textId="77777777" w:rsidTr="00923894">
              <w:tc>
                <w:tcPr>
                  <w:tcW w:w="9453" w:type="dxa"/>
                </w:tcPr>
                <w:p w14:paraId="3E253B0A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1DCF7001" w14:textId="77777777" w:rsidTr="00923894">
              <w:tc>
                <w:tcPr>
                  <w:tcW w:w="9453" w:type="dxa"/>
                </w:tcPr>
                <w:p w14:paraId="2C7BA0AA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5255FBDB" w14:textId="77777777" w:rsidTr="00923894">
              <w:tc>
                <w:tcPr>
                  <w:tcW w:w="9453" w:type="dxa"/>
                </w:tcPr>
                <w:p w14:paraId="75016A3F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99A9AC7" w14:textId="77777777" w:rsidTr="00923894">
              <w:tc>
                <w:tcPr>
                  <w:tcW w:w="9453" w:type="dxa"/>
                </w:tcPr>
                <w:p w14:paraId="271FCA24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6B294790" w14:textId="77777777" w:rsidTr="00923894">
              <w:tc>
                <w:tcPr>
                  <w:tcW w:w="9453" w:type="dxa"/>
                </w:tcPr>
                <w:p w14:paraId="5CD1795A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0200267" w14:textId="77777777" w:rsidTr="00923894">
              <w:tc>
                <w:tcPr>
                  <w:tcW w:w="9453" w:type="dxa"/>
                </w:tcPr>
                <w:p w14:paraId="29A81450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5BCC7CF" w14:textId="77777777" w:rsidTr="00923894">
              <w:tc>
                <w:tcPr>
                  <w:tcW w:w="9453" w:type="dxa"/>
                </w:tcPr>
                <w:p w14:paraId="0C4DF500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B52E64C" w14:textId="77777777" w:rsidTr="00923894">
              <w:tc>
                <w:tcPr>
                  <w:tcW w:w="9453" w:type="dxa"/>
                </w:tcPr>
                <w:p w14:paraId="74390A73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10BC43CB" w14:textId="77777777" w:rsidTr="00923894">
              <w:tc>
                <w:tcPr>
                  <w:tcW w:w="9453" w:type="dxa"/>
                </w:tcPr>
                <w:p w14:paraId="7D99CF8D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FBFE69C" w14:textId="77777777" w:rsidTr="00923894">
              <w:tc>
                <w:tcPr>
                  <w:tcW w:w="9453" w:type="dxa"/>
                </w:tcPr>
                <w:p w14:paraId="014D5B9A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1991B3B2" w14:textId="77777777" w:rsidTr="00923894">
              <w:tc>
                <w:tcPr>
                  <w:tcW w:w="9453" w:type="dxa"/>
                </w:tcPr>
                <w:p w14:paraId="76BF078D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1E7C2566" w14:textId="77777777" w:rsidTr="00923894">
              <w:tc>
                <w:tcPr>
                  <w:tcW w:w="9453" w:type="dxa"/>
                </w:tcPr>
                <w:p w14:paraId="048286DB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1AA33DE0" w14:textId="77777777" w:rsidTr="00923894">
              <w:tc>
                <w:tcPr>
                  <w:tcW w:w="9453" w:type="dxa"/>
                </w:tcPr>
                <w:p w14:paraId="51ADFBD7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E57B804" w14:textId="77777777" w:rsidTr="00923894">
              <w:tc>
                <w:tcPr>
                  <w:tcW w:w="9453" w:type="dxa"/>
                </w:tcPr>
                <w:p w14:paraId="4C3C3F5D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9F0398C" w14:textId="77777777" w:rsidTr="00923894">
              <w:tc>
                <w:tcPr>
                  <w:tcW w:w="9453" w:type="dxa"/>
                </w:tcPr>
                <w:p w14:paraId="684C15E1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216FB59" w14:textId="77777777" w:rsidTr="00923894">
              <w:tc>
                <w:tcPr>
                  <w:tcW w:w="9453" w:type="dxa"/>
                </w:tcPr>
                <w:p w14:paraId="68C3FEE8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7ACE070F" w14:textId="77777777" w:rsidTr="00923894">
              <w:tc>
                <w:tcPr>
                  <w:tcW w:w="9453" w:type="dxa"/>
                </w:tcPr>
                <w:p w14:paraId="779DC651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5933E2CE" w14:textId="77777777" w:rsidTr="00923894">
              <w:tc>
                <w:tcPr>
                  <w:tcW w:w="9453" w:type="dxa"/>
                </w:tcPr>
                <w:p w14:paraId="7400AE84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676EC27" w14:textId="77777777" w:rsidTr="00923894">
              <w:tc>
                <w:tcPr>
                  <w:tcW w:w="9453" w:type="dxa"/>
                </w:tcPr>
                <w:p w14:paraId="6FC367ED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14:paraId="0DAC517B" w14:textId="77777777" w:rsidTr="00923894">
              <w:tc>
                <w:tcPr>
                  <w:tcW w:w="9453" w:type="dxa"/>
                </w:tcPr>
                <w:p w14:paraId="5BCAC9C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14:paraId="1AFF2BF8" w14:textId="77777777" w:rsidTr="00923894">
              <w:tc>
                <w:tcPr>
                  <w:tcW w:w="9453" w:type="dxa"/>
                </w:tcPr>
                <w:p w14:paraId="4516E94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14:paraId="326B1D42" w14:textId="77777777" w:rsidTr="00923894">
              <w:tc>
                <w:tcPr>
                  <w:tcW w:w="9453" w:type="dxa"/>
                </w:tcPr>
                <w:p w14:paraId="11E5A802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14:paraId="424D0D98" w14:textId="77777777" w:rsidTr="00923894">
              <w:tc>
                <w:tcPr>
                  <w:tcW w:w="9453" w:type="dxa"/>
                </w:tcPr>
                <w:p w14:paraId="1F029CF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14:paraId="5BBC00BA" w14:textId="77777777" w:rsidTr="00923894">
              <w:tc>
                <w:tcPr>
                  <w:tcW w:w="9453" w:type="dxa"/>
                </w:tcPr>
                <w:p w14:paraId="64102DD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14:paraId="4ABFA7A8" w14:textId="77777777" w:rsidTr="00923894">
              <w:tc>
                <w:tcPr>
                  <w:tcW w:w="9453" w:type="dxa"/>
                </w:tcPr>
                <w:p w14:paraId="56530A5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bookmarkEnd w:id="3"/>
            <w:tr w:rsidR="00B039FC" w14:paraId="66C78EA3" w14:textId="77777777" w:rsidTr="00923894">
              <w:tc>
                <w:tcPr>
                  <w:tcW w:w="9453" w:type="dxa"/>
                </w:tcPr>
                <w:p w14:paraId="6568210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</w:tbl>
          <w:p w14:paraId="769D1569" w14:textId="286070F1" w:rsidR="00CA3737" w:rsidRDefault="00CA3737" w:rsidP="00F713AB">
            <w:pPr>
              <w:spacing w:beforeLines="50" w:before="156"/>
              <w:ind w:firstLineChars="200" w:firstLine="482"/>
              <w:rPr>
                <w:rFonts w:ascii="宋体" w:hAnsi="宋体" w:hint="eastAsia"/>
                <w:b/>
                <w:sz w:val="24"/>
              </w:rPr>
            </w:pPr>
            <w:r w:rsidRPr="0042484C">
              <w:rPr>
                <w:rFonts w:ascii="宋体" w:hAnsi="宋体" w:hint="eastAsia"/>
                <w:b/>
                <w:sz w:val="24"/>
              </w:rPr>
              <w:t>提高题</w:t>
            </w:r>
            <w:r w:rsidR="00F713AB">
              <w:rPr>
                <w:rFonts w:ascii="宋体" w:hAnsi="宋体" w:hint="eastAsia"/>
                <w:b/>
                <w:sz w:val="24"/>
              </w:rPr>
              <w:t>1</w:t>
            </w:r>
            <w:r w:rsidRPr="0042484C">
              <w:rPr>
                <w:rFonts w:ascii="宋体" w:hAnsi="宋体" w:hint="eastAsia"/>
                <w:b/>
                <w:sz w:val="24"/>
              </w:rPr>
              <w:t>：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9453"/>
            </w:tblGrid>
            <w:tr w:rsidR="00B039FC" w:rsidRPr="00B039FC" w14:paraId="10B781BF" w14:textId="77777777" w:rsidTr="00AA2936">
              <w:tc>
                <w:tcPr>
                  <w:tcW w:w="9453" w:type="dxa"/>
                </w:tcPr>
                <w:p w14:paraId="1350757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36371D4" w14:textId="77777777" w:rsidTr="00AA2936">
              <w:tc>
                <w:tcPr>
                  <w:tcW w:w="9453" w:type="dxa"/>
                </w:tcPr>
                <w:p w14:paraId="6AF9273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E51AB8B" w14:textId="77777777" w:rsidTr="00AA2936">
              <w:tc>
                <w:tcPr>
                  <w:tcW w:w="9453" w:type="dxa"/>
                </w:tcPr>
                <w:p w14:paraId="4912B90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60C3C9A" w14:textId="77777777" w:rsidTr="00AA2936">
              <w:tc>
                <w:tcPr>
                  <w:tcW w:w="9453" w:type="dxa"/>
                </w:tcPr>
                <w:p w14:paraId="4E2ED77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D2F8D96" w14:textId="77777777" w:rsidTr="00AA2936">
              <w:tc>
                <w:tcPr>
                  <w:tcW w:w="9453" w:type="dxa"/>
                </w:tcPr>
                <w:p w14:paraId="4E7DDA6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BAB0083" w14:textId="77777777" w:rsidTr="00AA2936">
              <w:tc>
                <w:tcPr>
                  <w:tcW w:w="9453" w:type="dxa"/>
                </w:tcPr>
                <w:p w14:paraId="34577ED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ED3EF20" w14:textId="77777777" w:rsidTr="00AA2936">
              <w:tc>
                <w:tcPr>
                  <w:tcW w:w="9453" w:type="dxa"/>
                </w:tcPr>
                <w:p w14:paraId="0A3F70B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DE1C7C1" w14:textId="77777777" w:rsidTr="00AA2936">
              <w:tc>
                <w:tcPr>
                  <w:tcW w:w="9453" w:type="dxa"/>
                </w:tcPr>
                <w:p w14:paraId="638985E0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A6AA238" w14:textId="77777777" w:rsidTr="00AA2936">
              <w:tc>
                <w:tcPr>
                  <w:tcW w:w="9453" w:type="dxa"/>
                </w:tcPr>
                <w:p w14:paraId="49B907BC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F7AA76D" w14:textId="77777777" w:rsidTr="00AA2936">
              <w:tc>
                <w:tcPr>
                  <w:tcW w:w="9453" w:type="dxa"/>
                </w:tcPr>
                <w:p w14:paraId="47DE1FE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6D9B167" w14:textId="77777777" w:rsidTr="00AA2936">
              <w:tc>
                <w:tcPr>
                  <w:tcW w:w="9453" w:type="dxa"/>
                </w:tcPr>
                <w:p w14:paraId="0F75D78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FD1C7E0" w14:textId="77777777" w:rsidTr="00AA2936">
              <w:tc>
                <w:tcPr>
                  <w:tcW w:w="9453" w:type="dxa"/>
                </w:tcPr>
                <w:p w14:paraId="58779D1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A6D3D58" w14:textId="77777777" w:rsidTr="00AA2936">
              <w:tc>
                <w:tcPr>
                  <w:tcW w:w="9453" w:type="dxa"/>
                </w:tcPr>
                <w:p w14:paraId="2DEDE4B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5A05098" w14:textId="77777777" w:rsidTr="00AA2936">
              <w:tc>
                <w:tcPr>
                  <w:tcW w:w="9453" w:type="dxa"/>
                </w:tcPr>
                <w:p w14:paraId="6BD7172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4B336B1" w14:textId="77777777" w:rsidTr="00AA2936">
              <w:tc>
                <w:tcPr>
                  <w:tcW w:w="9453" w:type="dxa"/>
                </w:tcPr>
                <w:p w14:paraId="6240A2D2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C7DE25D" w14:textId="77777777" w:rsidTr="00AA2936">
              <w:tc>
                <w:tcPr>
                  <w:tcW w:w="9453" w:type="dxa"/>
                </w:tcPr>
                <w:p w14:paraId="4A460D6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0933BBE" w14:textId="77777777" w:rsidTr="00AA2936">
              <w:tc>
                <w:tcPr>
                  <w:tcW w:w="9453" w:type="dxa"/>
                </w:tcPr>
                <w:p w14:paraId="04620CD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7066724" w14:textId="77777777" w:rsidTr="00AA2936">
              <w:tc>
                <w:tcPr>
                  <w:tcW w:w="9453" w:type="dxa"/>
                </w:tcPr>
                <w:p w14:paraId="6B67C53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83CA5EA" w14:textId="77777777" w:rsidTr="00AA2936">
              <w:tc>
                <w:tcPr>
                  <w:tcW w:w="9453" w:type="dxa"/>
                </w:tcPr>
                <w:p w14:paraId="1BAF898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D44CD99" w14:textId="77777777" w:rsidTr="00AA2936">
              <w:tc>
                <w:tcPr>
                  <w:tcW w:w="9453" w:type="dxa"/>
                </w:tcPr>
                <w:p w14:paraId="09B5C49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BEDEFFA" w14:textId="77777777" w:rsidTr="00AA2936">
              <w:tc>
                <w:tcPr>
                  <w:tcW w:w="9453" w:type="dxa"/>
                </w:tcPr>
                <w:p w14:paraId="7390252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2DA93B8" w14:textId="77777777" w:rsidTr="00AA2936">
              <w:tc>
                <w:tcPr>
                  <w:tcW w:w="9453" w:type="dxa"/>
                </w:tcPr>
                <w:p w14:paraId="721C4D9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219B137" w14:textId="77777777" w:rsidTr="00AA2936">
              <w:tc>
                <w:tcPr>
                  <w:tcW w:w="9453" w:type="dxa"/>
                </w:tcPr>
                <w:p w14:paraId="5661D44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B1697A5" w14:textId="77777777" w:rsidTr="00AA2936">
              <w:tc>
                <w:tcPr>
                  <w:tcW w:w="9453" w:type="dxa"/>
                </w:tcPr>
                <w:p w14:paraId="2EB0436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3F80191" w14:textId="77777777" w:rsidTr="00AA2936">
              <w:tc>
                <w:tcPr>
                  <w:tcW w:w="9453" w:type="dxa"/>
                </w:tcPr>
                <w:p w14:paraId="6CC45B8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BCE0144" w14:textId="77777777" w:rsidTr="00AA2936">
              <w:tc>
                <w:tcPr>
                  <w:tcW w:w="9453" w:type="dxa"/>
                </w:tcPr>
                <w:p w14:paraId="1C60E21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9248969" w14:textId="77777777" w:rsidTr="00AA2936">
              <w:tc>
                <w:tcPr>
                  <w:tcW w:w="9453" w:type="dxa"/>
                </w:tcPr>
                <w:p w14:paraId="39136C0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DE6A57B" w14:textId="77777777" w:rsidTr="00AA2936">
              <w:tc>
                <w:tcPr>
                  <w:tcW w:w="9453" w:type="dxa"/>
                </w:tcPr>
                <w:p w14:paraId="49B8497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7CE9314" w14:textId="77777777" w:rsidTr="00AA2936">
              <w:tc>
                <w:tcPr>
                  <w:tcW w:w="9453" w:type="dxa"/>
                </w:tcPr>
                <w:p w14:paraId="54673E5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5A81832" w14:textId="77777777" w:rsidTr="00AA2936">
              <w:tc>
                <w:tcPr>
                  <w:tcW w:w="9453" w:type="dxa"/>
                </w:tcPr>
                <w:p w14:paraId="6AED1E1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7CF5813" w14:textId="77777777" w:rsidTr="00AA2936">
              <w:tc>
                <w:tcPr>
                  <w:tcW w:w="9453" w:type="dxa"/>
                </w:tcPr>
                <w:p w14:paraId="3CB506B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E137A7B" w14:textId="77777777" w:rsidTr="00AA2936">
              <w:tc>
                <w:tcPr>
                  <w:tcW w:w="9453" w:type="dxa"/>
                </w:tcPr>
                <w:p w14:paraId="3872903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8E21989" w14:textId="77777777" w:rsidTr="00AA2936">
              <w:tc>
                <w:tcPr>
                  <w:tcW w:w="9453" w:type="dxa"/>
                </w:tcPr>
                <w:p w14:paraId="6C4E74C2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2A8C9C5" w14:textId="77777777" w:rsidTr="00AA2936">
              <w:tc>
                <w:tcPr>
                  <w:tcW w:w="9453" w:type="dxa"/>
                </w:tcPr>
                <w:p w14:paraId="34FA555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5F4529E" w14:textId="77777777" w:rsidTr="00AA2936">
              <w:tc>
                <w:tcPr>
                  <w:tcW w:w="9453" w:type="dxa"/>
                </w:tcPr>
                <w:p w14:paraId="205131E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474C145" w14:textId="77777777" w:rsidTr="00AA2936">
              <w:tc>
                <w:tcPr>
                  <w:tcW w:w="9453" w:type="dxa"/>
                </w:tcPr>
                <w:p w14:paraId="69127739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C6A5099" w14:textId="77777777" w:rsidTr="00AA2936">
              <w:tc>
                <w:tcPr>
                  <w:tcW w:w="9453" w:type="dxa"/>
                </w:tcPr>
                <w:p w14:paraId="0E27155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DF6780B" w14:textId="77777777" w:rsidTr="00AA2936">
              <w:tc>
                <w:tcPr>
                  <w:tcW w:w="9453" w:type="dxa"/>
                </w:tcPr>
                <w:p w14:paraId="65A2B49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B0E226D" w14:textId="77777777" w:rsidTr="00AA2936">
              <w:tc>
                <w:tcPr>
                  <w:tcW w:w="9453" w:type="dxa"/>
                </w:tcPr>
                <w:p w14:paraId="6368158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0F92C7E" w14:textId="77777777" w:rsidTr="00AA2936">
              <w:tc>
                <w:tcPr>
                  <w:tcW w:w="9453" w:type="dxa"/>
                </w:tcPr>
                <w:p w14:paraId="584B6F49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B4D1406" w14:textId="77777777" w:rsidTr="00AA2936">
              <w:tc>
                <w:tcPr>
                  <w:tcW w:w="9453" w:type="dxa"/>
                </w:tcPr>
                <w:p w14:paraId="522CC9F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AEF3B58" w14:textId="77777777" w:rsidTr="00AA2936">
              <w:tc>
                <w:tcPr>
                  <w:tcW w:w="9453" w:type="dxa"/>
                </w:tcPr>
                <w:p w14:paraId="7705F75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B30254D" w14:textId="77777777" w:rsidTr="00AA2936">
              <w:tc>
                <w:tcPr>
                  <w:tcW w:w="9453" w:type="dxa"/>
                </w:tcPr>
                <w:p w14:paraId="06C47E5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1117EA6" w14:textId="77777777" w:rsidTr="00AA2936">
              <w:tc>
                <w:tcPr>
                  <w:tcW w:w="9453" w:type="dxa"/>
                </w:tcPr>
                <w:p w14:paraId="4113D64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33927B9" w14:textId="77777777" w:rsidTr="00AA2936">
              <w:tc>
                <w:tcPr>
                  <w:tcW w:w="9453" w:type="dxa"/>
                </w:tcPr>
                <w:p w14:paraId="07347A0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A5DF3B3" w14:textId="77777777" w:rsidTr="00AA2936">
              <w:tc>
                <w:tcPr>
                  <w:tcW w:w="9453" w:type="dxa"/>
                </w:tcPr>
                <w:p w14:paraId="42B58FE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7E8CD3A" w14:textId="77777777" w:rsidTr="00AA2936">
              <w:tc>
                <w:tcPr>
                  <w:tcW w:w="9453" w:type="dxa"/>
                </w:tcPr>
                <w:p w14:paraId="115AEAA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DC8E600" w14:textId="77777777" w:rsidTr="00AA2936">
              <w:tc>
                <w:tcPr>
                  <w:tcW w:w="9453" w:type="dxa"/>
                </w:tcPr>
                <w:p w14:paraId="69160BA0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F689C0A" w14:textId="77777777" w:rsidTr="00AA2936">
              <w:tc>
                <w:tcPr>
                  <w:tcW w:w="9453" w:type="dxa"/>
                </w:tcPr>
                <w:p w14:paraId="6F2C3E8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4227AF2" w14:textId="77777777" w:rsidTr="00AA2936">
              <w:tc>
                <w:tcPr>
                  <w:tcW w:w="9453" w:type="dxa"/>
                </w:tcPr>
                <w:p w14:paraId="3B36E60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00E49CD" w14:textId="77777777" w:rsidTr="00AA2936">
              <w:tc>
                <w:tcPr>
                  <w:tcW w:w="9453" w:type="dxa"/>
                </w:tcPr>
                <w:p w14:paraId="79D373CC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0C91D52" w14:textId="77777777" w:rsidTr="00AA2936">
              <w:tc>
                <w:tcPr>
                  <w:tcW w:w="9453" w:type="dxa"/>
                </w:tcPr>
                <w:p w14:paraId="7F321E80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B98ED3E" w14:textId="77777777" w:rsidTr="00AA2936">
              <w:tc>
                <w:tcPr>
                  <w:tcW w:w="9453" w:type="dxa"/>
                </w:tcPr>
                <w:p w14:paraId="15F8F9E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FA4A1FF" w14:textId="77777777" w:rsidTr="00AA2936">
              <w:tc>
                <w:tcPr>
                  <w:tcW w:w="9453" w:type="dxa"/>
                </w:tcPr>
                <w:p w14:paraId="0A4FBA2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BDF6D2E" w14:textId="77777777" w:rsidTr="00AA2936">
              <w:tc>
                <w:tcPr>
                  <w:tcW w:w="9453" w:type="dxa"/>
                </w:tcPr>
                <w:p w14:paraId="1F0E8A6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4E6844F" w14:textId="77777777" w:rsidTr="00AA2936">
              <w:tc>
                <w:tcPr>
                  <w:tcW w:w="9453" w:type="dxa"/>
                </w:tcPr>
                <w:p w14:paraId="71C1DA7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3963FD2" w14:textId="77777777" w:rsidTr="00AA2936">
              <w:tc>
                <w:tcPr>
                  <w:tcW w:w="9453" w:type="dxa"/>
                </w:tcPr>
                <w:p w14:paraId="5132593C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5A4A6B1" w14:textId="77777777" w:rsidTr="00AA2936">
              <w:tc>
                <w:tcPr>
                  <w:tcW w:w="9453" w:type="dxa"/>
                </w:tcPr>
                <w:p w14:paraId="58B8D3D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330FBB4" w14:textId="77777777" w:rsidTr="00AA2936">
              <w:tc>
                <w:tcPr>
                  <w:tcW w:w="9453" w:type="dxa"/>
                </w:tcPr>
                <w:p w14:paraId="6837E3F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50061F8" w14:textId="77777777" w:rsidTr="00AA2936">
              <w:tc>
                <w:tcPr>
                  <w:tcW w:w="9453" w:type="dxa"/>
                </w:tcPr>
                <w:p w14:paraId="13B72B2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2159330" w14:textId="77777777" w:rsidTr="00AA2936">
              <w:tc>
                <w:tcPr>
                  <w:tcW w:w="9453" w:type="dxa"/>
                </w:tcPr>
                <w:p w14:paraId="6F9C813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F88DBA6" w14:textId="77777777" w:rsidTr="00AA2936">
              <w:tc>
                <w:tcPr>
                  <w:tcW w:w="9453" w:type="dxa"/>
                </w:tcPr>
                <w:p w14:paraId="0919D83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FF727E7" w14:textId="77777777" w:rsidTr="00AA2936">
              <w:tc>
                <w:tcPr>
                  <w:tcW w:w="9453" w:type="dxa"/>
                </w:tcPr>
                <w:p w14:paraId="60441C1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7F4BB13" w14:textId="77777777" w:rsidTr="00AA2936">
              <w:tc>
                <w:tcPr>
                  <w:tcW w:w="9453" w:type="dxa"/>
                </w:tcPr>
                <w:p w14:paraId="418BB6E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F6ADC8F" w14:textId="77777777" w:rsidTr="00AA2936">
              <w:tc>
                <w:tcPr>
                  <w:tcW w:w="9453" w:type="dxa"/>
                </w:tcPr>
                <w:p w14:paraId="6463456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D8F5F80" w14:textId="77777777" w:rsidTr="00AA2936">
              <w:tc>
                <w:tcPr>
                  <w:tcW w:w="9453" w:type="dxa"/>
                </w:tcPr>
                <w:p w14:paraId="6E87748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7112F2E" w14:textId="77777777" w:rsidTr="00AA2936">
              <w:tc>
                <w:tcPr>
                  <w:tcW w:w="9453" w:type="dxa"/>
                </w:tcPr>
                <w:p w14:paraId="66A15A4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D75D88C" w14:textId="77777777" w:rsidTr="00AA2936">
              <w:tc>
                <w:tcPr>
                  <w:tcW w:w="9453" w:type="dxa"/>
                </w:tcPr>
                <w:p w14:paraId="00B511B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9999A6E" w14:textId="77777777" w:rsidTr="00AA2936">
              <w:tc>
                <w:tcPr>
                  <w:tcW w:w="9453" w:type="dxa"/>
                </w:tcPr>
                <w:p w14:paraId="66F6800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F870395" w14:textId="77777777" w:rsidTr="00AA2936">
              <w:tc>
                <w:tcPr>
                  <w:tcW w:w="9453" w:type="dxa"/>
                </w:tcPr>
                <w:p w14:paraId="32115F6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</w:tbl>
          <w:p w14:paraId="19E8CA90" w14:textId="77777777" w:rsidR="00B039FC" w:rsidRDefault="00B039FC" w:rsidP="00F713AB">
            <w:pPr>
              <w:spacing w:beforeLines="50" w:before="156"/>
              <w:ind w:firstLineChars="200" w:firstLine="482"/>
              <w:rPr>
                <w:rFonts w:ascii="宋体" w:hAnsi="宋体" w:hint="eastAsia"/>
                <w:b/>
                <w:sz w:val="24"/>
              </w:rPr>
            </w:pPr>
          </w:p>
          <w:p w14:paraId="1A5CF87B" w14:textId="77777777" w:rsidR="00CA3737" w:rsidRDefault="00CA3737" w:rsidP="00CA3737">
            <w:pPr>
              <w:ind w:firstLineChars="149" w:firstLine="419"/>
              <w:rPr>
                <w:rStyle w:val="a9"/>
                <w:b/>
                <w:bCs/>
                <w:i w:val="0"/>
                <w:iCs w:val="0"/>
                <w:sz w:val="28"/>
                <w:szCs w:val="36"/>
              </w:rPr>
            </w:pPr>
            <w:r w:rsidRPr="00CA3737">
              <w:rPr>
                <w:rStyle w:val="a9"/>
                <w:b/>
                <w:bCs/>
                <w:i w:val="0"/>
                <w:iCs w:val="0"/>
                <w:sz w:val="28"/>
                <w:szCs w:val="36"/>
              </w:rPr>
              <w:t>2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．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 xml:space="preserve"> 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程序算法流程图</w:t>
            </w:r>
          </w:p>
          <w:p w14:paraId="79709D80" w14:textId="77777777" w:rsidR="00CA3737" w:rsidRPr="00CA3737" w:rsidRDefault="00CA3737" w:rsidP="00CA3737">
            <w:pPr>
              <w:ind w:firstLineChars="149" w:firstLine="419"/>
              <w:rPr>
                <w:rStyle w:val="a9"/>
                <w:b/>
                <w:bCs/>
                <w:i w:val="0"/>
                <w:iCs w:val="0"/>
                <w:sz w:val="28"/>
                <w:szCs w:val="36"/>
              </w:rPr>
            </w:pPr>
          </w:p>
          <w:p w14:paraId="26797BAC" w14:textId="72579267" w:rsidR="004817D2" w:rsidRPr="00A25C88" w:rsidRDefault="004817D2" w:rsidP="00CA3737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5BBEEF98" w14:textId="07FBFD68" w:rsidR="004817D2" w:rsidRPr="00A25C88" w:rsidRDefault="004817D2" w:rsidP="00CA3737">
            <w:pPr>
              <w:spacing w:beforeLines="50" w:before="156" w:line="480" w:lineRule="exact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46FA7CAD" w14:textId="06A17076" w:rsidR="004817D2" w:rsidRPr="00A25C88" w:rsidRDefault="004817D2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128DC640" w14:textId="77777777" w:rsidR="004817D2" w:rsidRPr="00A25C88" w:rsidRDefault="004817D2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63FB5113" w14:textId="17157267" w:rsidR="004817D2" w:rsidRPr="00A25C88" w:rsidRDefault="004817D2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3B623F36" w14:textId="77777777" w:rsidR="004817D2" w:rsidRPr="00A25C88" w:rsidRDefault="004817D2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431FD761" w14:textId="13307936" w:rsidR="004817D2" w:rsidRPr="00A25C88" w:rsidRDefault="004817D2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37967922" w14:textId="39F91247" w:rsidR="004817D2" w:rsidRPr="00A25C88" w:rsidRDefault="004817D2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73801DC4" w14:textId="49892B63" w:rsidR="004817D2" w:rsidRPr="00A25C88" w:rsidRDefault="00CA3737" w:rsidP="00CA3737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  <w:r w:rsidRPr="00F82F8F">
              <w:rPr>
                <w:noProof/>
              </w:rPr>
              <w:drawing>
                <wp:inline distT="0" distB="0" distL="0" distR="0" wp14:anchorId="2E525300" wp14:editId="2746FF44">
                  <wp:extent cx="1575435" cy="3776980"/>
                  <wp:effectExtent l="0" t="0" r="5715" b="0"/>
                  <wp:docPr id="49675425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5435" cy="3776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02EDE1" w14:textId="77777777" w:rsidR="004817D2" w:rsidRDefault="007B3228">
            <w:pPr>
              <w:spacing w:beforeLines="50" w:before="156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四、实验调试步骤、实验数据记录及实验结果</w:t>
            </w:r>
          </w:p>
          <w:p w14:paraId="009D6FFF" w14:textId="77777777" w:rsidR="002A3BAF" w:rsidRPr="00396F59" w:rsidRDefault="002A3BAF" w:rsidP="002A3BAF">
            <w:pPr>
              <w:spacing w:beforeLines="50" w:before="156" w:line="360" w:lineRule="exact"/>
              <w:ind w:leftChars="200" w:left="420"/>
              <w:rPr>
                <w:rFonts w:asciiTheme="minorEastAsia" w:eastAsiaTheme="minorEastAsia" w:hAnsiTheme="minorEastAsia" w:hint="eastAsia"/>
                <w:b/>
                <w:bCs/>
                <w:sz w:val="24"/>
                <w:szCs w:val="21"/>
              </w:rPr>
            </w:pPr>
            <w:r w:rsidRPr="00396F59">
              <w:rPr>
                <w:rFonts w:asciiTheme="minorEastAsia" w:eastAsiaTheme="minorEastAsia" w:hAnsiTheme="minorEastAsia" w:hint="eastAsia"/>
                <w:b/>
                <w:bCs/>
                <w:sz w:val="24"/>
                <w:szCs w:val="21"/>
              </w:rPr>
              <w:t>调试步骤：</w:t>
            </w:r>
          </w:p>
          <w:p w14:paraId="32DE498D" w14:textId="77777777" w:rsidR="002A3BAF" w:rsidRPr="00396F59" w:rsidRDefault="002A3BAF" w:rsidP="002A3BAF">
            <w:pPr>
              <w:spacing w:beforeLines="50" w:before="156" w:line="360" w:lineRule="exact"/>
              <w:ind w:leftChars="200" w:left="42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396F59">
              <w:rPr>
                <w:rFonts w:asciiTheme="minorEastAsia" w:eastAsiaTheme="minorEastAsia" w:hAnsiTheme="minorEastAsia" w:hint="eastAsia"/>
                <w:sz w:val="24"/>
                <w:szCs w:val="21"/>
              </w:rPr>
              <w:t>一、程序初始化</w:t>
            </w:r>
          </w:p>
          <w:p w14:paraId="14B87DBE" w14:textId="77777777" w:rsidR="002A3BAF" w:rsidRPr="00396F59" w:rsidRDefault="002A3BAF" w:rsidP="002A3BAF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396F59">
              <w:rPr>
                <w:rFonts w:asciiTheme="minorEastAsia" w:eastAsiaTheme="minorEastAsia" w:hAnsiTheme="minorEastAsia" w:hint="eastAsia"/>
                <w:sz w:val="24"/>
                <w:szCs w:val="21"/>
              </w:rPr>
              <w:t>1、设置堆栈段(STACK1)和数据段(DATA)</w:t>
            </w:r>
          </w:p>
          <w:p w14:paraId="04BCA700" w14:textId="77777777" w:rsidR="002A3BAF" w:rsidRPr="00396F59" w:rsidRDefault="002A3BAF" w:rsidP="002A3BAF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396F59">
              <w:rPr>
                <w:rFonts w:asciiTheme="minorEastAsia" w:eastAsiaTheme="minorEastAsia" w:hAnsiTheme="minorEastAsia" w:hint="eastAsia"/>
                <w:sz w:val="24"/>
                <w:szCs w:val="21"/>
              </w:rPr>
              <w:t>2、数据段中包含提示信息"MES1"和</w:t>
            </w:r>
            <w:proofErr w:type="gramStart"/>
            <w:r w:rsidRPr="00396F59">
              <w:rPr>
                <w:rFonts w:asciiTheme="minorEastAsia" w:eastAsiaTheme="minorEastAsia" w:hAnsiTheme="minorEastAsia" w:hint="eastAsia"/>
                <w:sz w:val="24"/>
                <w:szCs w:val="21"/>
              </w:rPr>
              <w:t>要</w:t>
            </w:r>
            <w:proofErr w:type="gramEnd"/>
            <w:r w:rsidRPr="00396F59">
              <w:rPr>
                <w:rFonts w:asciiTheme="minorEastAsia" w:eastAsiaTheme="minorEastAsia" w:hAnsiTheme="minorEastAsia" w:hint="eastAsia"/>
                <w:sz w:val="24"/>
                <w:szCs w:val="21"/>
              </w:rPr>
              <w:t>显示的字符"SD"（值为'a'）</w:t>
            </w:r>
          </w:p>
          <w:p w14:paraId="545F52F9" w14:textId="77777777" w:rsidR="002A3BAF" w:rsidRPr="00396F59" w:rsidRDefault="002A3BAF" w:rsidP="002A3BAF">
            <w:pPr>
              <w:spacing w:beforeLines="50" w:before="156" w:line="360" w:lineRule="exact"/>
              <w:ind w:firstLineChars="200" w:firstLine="48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396F59">
              <w:rPr>
                <w:rFonts w:asciiTheme="minorEastAsia" w:eastAsiaTheme="minorEastAsia" w:hAnsiTheme="minorEastAsia" w:hint="eastAsia"/>
                <w:sz w:val="24"/>
                <w:szCs w:val="21"/>
              </w:rPr>
              <w:t xml:space="preserve">二、程序执行流程 </w:t>
            </w:r>
          </w:p>
          <w:p w14:paraId="67FF03D7" w14:textId="77777777" w:rsidR="002A3BAF" w:rsidRPr="00396F59" w:rsidRDefault="002A3BAF" w:rsidP="002A3BAF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396F59">
              <w:rPr>
                <w:rFonts w:asciiTheme="minorEastAsia" w:eastAsiaTheme="minorEastAsia" w:hAnsiTheme="minorEastAsia" w:hint="eastAsia"/>
                <w:sz w:val="24"/>
                <w:szCs w:val="21"/>
              </w:rPr>
              <w:t>1、显示提示信息"Show a as hex:"</w:t>
            </w:r>
          </w:p>
          <w:p w14:paraId="3D434E7C" w14:textId="77777777" w:rsidR="002A3BAF" w:rsidRPr="00396F59" w:rsidRDefault="002A3BAF" w:rsidP="002A3BAF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396F59">
              <w:rPr>
                <w:rFonts w:asciiTheme="minorEastAsia" w:eastAsiaTheme="minorEastAsia" w:hAnsiTheme="minorEastAsia" w:hint="eastAsia"/>
                <w:sz w:val="24"/>
                <w:szCs w:val="21"/>
              </w:rPr>
              <w:t>2、获取字符'a'的ASCII码(61H)</w:t>
            </w:r>
          </w:p>
          <w:p w14:paraId="5A26BCCB" w14:textId="77777777" w:rsidR="002A3BAF" w:rsidRPr="00396F59" w:rsidRDefault="002A3BAF" w:rsidP="002A3BAF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396F59">
              <w:rPr>
                <w:rFonts w:asciiTheme="minorEastAsia" w:eastAsiaTheme="minorEastAsia" w:hAnsiTheme="minorEastAsia" w:hint="eastAsia"/>
                <w:sz w:val="24"/>
                <w:szCs w:val="21"/>
              </w:rPr>
              <w:t>3、将ASCII码分解为高4位(6)和低4位(1)</w:t>
            </w:r>
          </w:p>
          <w:p w14:paraId="1B25981B" w14:textId="77777777" w:rsidR="002A3BAF" w:rsidRPr="00396F59" w:rsidRDefault="002A3BAF" w:rsidP="002A3BAF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396F59">
              <w:rPr>
                <w:rFonts w:asciiTheme="minorEastAsia" w:eastAsiaTheme="minorEastAsia" w:hAnsiTheme="minorEastAsia" w:hint="eastAsia"/>
                <w:sz w:val="24"/>
                <w:szCs w:val="21"/>
              </w:rPr>
              <w:t>4、将每4位转换为对应的十六进制字符显示</w:t>
            </w:r>
          </w:p>
          <w:p w14:paraId="0C490DEB" w14:textId="77777777" w:rsidR="002A3BAF" w:rsidRPr="00396F59" w:rsidRDefault="002A3BAF" w:rsidP="002A3BAF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396F59">
              <w:rPr>
                <w:rFonts w:asciiTheme="minorEastAsia" w:eastAsiaTheme="minorEastAsia" w:hAnsiTheme="minorEastAsia" w:hint="eastAsia"/>
                <w:sz w:val="24"/>
                <w:szCs w:val="21"/>
              </w:rPr>
              <w:t>5、等待用户按键</w:t>
            </w:r>
          </w:p>
          <w:p w14:paraId="68542F0A" w14:textId="53EA6514" w:rsidR="002A3BAF" w:rsidRPr="002A3BAF" w:rsidRDefault="002A3BAF" w:rsidP="002A3BAF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396F59">
              <w:rPr>
                <w:rFonts w:asciiTheme="minorEastAsia" w:eastAsiaTheme="minorEastAsia" w:hAnsiTheme="minorEastAsia" w:hint="eastAsia"/>
                <w:sz w:val="24"/>
                <w:szCs w:val="21"/>
              </w:rPr>
              <w:t>6、退出程序</w:t>
            </w:r>
          </w:p>
          <w:p w14:paraId="5A04DEDE" w14:textId="77777777" w:rsidR="00CA3737" w:rsidRPr="00CA3737" w:rsidRDefault="00CA3737" w:rsidP="00CA3737">
            <w:pPr>
              <w:pStyle w:val="a8"/>
              <w:ind w:firstLine="562"/>
              <w:rPr>
                <w:rStyle w:val="a9"/>
                <w:b/>
                <w:bCs/>
                <w:i w:val="0"/>
                <w:iCs w:val="0"/>
                <w:sz w:val="28"/>
                <w:szCs w:val="36"/>
              </w:rPr>
            </w:pP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 xml:space="preserve">1. 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基础题</w:t>
            </w:r>
          </w:p>
          <w:p w14:paraId="07E6D068" w14:textId="77777777" w:rsidR="00CA3737" w:rsidRPr="00BA41E1" w:rsidRDefault="00CA3737" w:rsidP="00CA3737">
            <w:pPr>
              <w:pStyle w:val="a8"/>
              <w:ind w:firstLine="482"/>
              <w:rPr>
                <w:rStyle w:val="a9"/>
                <w:b/>
                <w:bCs/>
                <w:sz w:val="28"/>
                <w:szCs w:val="36"/>
              </w:rPr>
            </w:pPr>
            <w:r>
              <w:rPr>
                <w:rFonts w:ascii="宋体" w:hAnsi="宋体" w:hint="eastAsia"/>
                <w:b/>
                <w:sz w:val="24"/>
              </w:rPr>
              <w:t>实验步骤</w:t>
            </w:r>
            <w:r w:rsidRPr="0042484C">
              <w:rPr>
                <w:rFonts w:ascii="宋体" w:hAnsi="宋体" w:hint="eastAsia"/>
                <w:b/>
                <w:sz w:val="24"/>
              </w:rPr>
              <w:t>：</w:t>
            </w:r>
          </w:p>
          <w:p w14:paraId="3CD5CC85" w14:textId="77777777" w:rsidR="00CA3737" w:rsidRPr="001B7358" w:rsidRDefault="00CA3737" w:rsidP="00CA3737">
            <w:pPr>
              <w:pStyle w:val="a8"/>
              <w:numPr>
                <w:ilvl w:val="0"/>
                <w:numId w:val="7"/>
              </w:numPr>
              <w:tabs>
                <w:tab w:val="left" w:pos="1009"/>
              </w:tabs>
              <w:spacing w:line="360" w:lineRule="auto"/>
              <w:ind w:firstLineChars="0"/>
              <w:rPr>
                <w:rFonts w:ascii="宋体" w:hAnsi="宋体" w:cs="仿宋" w:hint="eastAsia"/>
                <w:sz w:val="24"/>
              </w:rPr>
            </w:pPr>
            <w:r>
              <w:rPr>
                <w:rFonts w:ascii="宋体" w:hAnsi="宋体" w:cs="仿宋" w:hint="eastAsia"/>
                <w:spacing w:val="25"/>
                <w:sz w:val="24"/>
              </w:rPr>
              <w:lastRenderedPageBreak/>
              <w:t>运</w:t>
            </w:r>
            <w:r w:rsidRPr="001B7358">
              <w:rPr>
                <w:rFonts w:ascii="宋体" w:hAnsi="宋体" w:cs="仿宋" w:hint="eastAsia"/>
                <w:spacing w:val="25"/>
                <w:sz w:val="24"/>
              </w:rPr>
              <w:t>行</w:t>
            </w:r>
            <w:proofErr w:type="spellStart"/>
            <w:r w:rsidRPr="001B7358">
              <w:rPr>
                <w:rFonts w:ascii="宋体" w:hAnsi="宋体" w:cs="仿宋" w:hint="eastAsia"/>
                <w:sz w:val="24"/>
              </w:rPr>
              <w:t>Tdpit</w:t>
            </w:r>
            <w:proofErr w:type="spellEnd"/>
            <w:r w:rsidRPr="001B7358">
              <w:rPr>
                <w:rFonts w:ascii="宋体" w:hAnsi="宋体" w:cs="仿宋" w:hint="eastAsia"/>
                <w:spacing w:val="-8"/>
                <w:sz w:val="24"/>
              </w:rPr>
              <w:t xml:space="preserve"> 集成操作软件，进入编辑调试集成环境。</w:t>
            </w:r>
          </w:p>
          <w:p w14:paraId="7113E0A2" w14:textId="77777777" w:rsidR="00CA3737" w:rsidRPr="001B7358" w:rsidRDefault="00CA3737" w:rsidP="00CA3737">
            <w:pPr>
              <w:pStyle w:val="a8"/>
              <w:numPr>
                <w:ilvl w:val="0"/>
                <w:numId w:val="7"/>
              </w:numPr>
              <w:tabs>
                <w:tab w:val="left" w:pos="1009"/>
              </w:tabs>
              <w:spacing w:before="43" w:line="360" w:lineRule="auto"/>
              <w:ind w:left="227" w:right="400" w:firstLineChars="0" w:firstLine="420"/>
              <w:rPr>
                <w:rFonts w:ascii="宋体" w:hAnsi="宋体" w:cs="仿宋" w:hint="eastAsia"/>
                <w:sz w:val="24"/>
              </w:rPr>
            </w:pPr>
            <w:r w:rsidRPr="001B7358">
              <w:rPr>
                <w:rFonts w:ascii="宋体" w:hAnsi="宋体" w:cs="仿宋" w:hint="eastAsia"/>
                <w:spacing w:val="-10"/>
                <w:sz w:val="24"/>
              </w:rPr>
              <w:t xml:space="preserve">根据程序设计使用语言不同，在“语言设置”菜单项中设置所使用的语言。如图 </w:t>
            </w:r>
            <w:r w:rsidRPr="001B7358">
              <w:rPr>
                <w:rFonts w:ascii="宋体" w:hAnsi="宋体" w:cs="仿宋" w:hint="eastAsia"/>
                <w:spacing w:val="-3"/>
                <w:sz w:val="24"/>
              </w:rPr>
              <w:t>2-1-2</w:t>
            </w:r>
            <w:r w:rsidRPr="001B7358">
              <w:rPr>
                <w:rFonts w:ascii="宋体" w:hAnsi="宋体" w:cs="仿宋" w:hint="eastAsia"/>
                <w:spacing w:val="-103"/>
                <w:sz w:val="24"/>
              </w:rPr>
              <w:t xml:space="preserve"> </w:t>
            </w:r>
            <w:r w:rsidRPr="001B7358">
              <w:rPr>
                <w:rFonts w:ascii="宋体" w:hAnsi="宋体" w:cs="仿宋" w:hint="eastAsia"/>
                <w:w w:val="105"/>
                <w:sz w:val="24"/>
              </w:rPr>
              <w:t>所示。该项一经设置，会再下次启动后仍保持不变。</w:t>
            </w:r>
          </w:p>
          <w:p w14:paraId="229D8A49" w14:textId="77777777" w:rsidR="00CA3737" w:rsidRDefault="00CA3737" w:rsidP="00CA3737">
            <w:pPr>
              <w:spacing w:before="9"/>
              <w:ind w:right="174"/>
              <w:jc w:val="center"/>
              <w:rPr>
                <w:rFonts w:ascii="仿宋" w:eastAsia="仿宋" w:hAnsi="仿宋" w:cs="仿宋" w:hint="eastAsia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Cs/>
                <w:spacing w:val="-4"/>
                <w:sz w:val="24"/>
              </w:rPr>
              <w:t xml:space="preserve">图 </w:t>
            </w:r>
            <w:r>
              <w:rPr>
                <w:rFonts w:ascii="仿宋" w:eastAsia="仿宋" w:hAnsi="仿宋" w:cs="仿宋" w:hint="eastAsia"/>
                <w:bCs/>
                <w:sz w:val="24"/>
              </w:rPr>
              <w:t>2-1-2</w:t>
            </w:r>
            <w:r>
              <w:rPr>
                <w:rFonts w:ascii="仿宋" w:eastAsia="仿宋" w:hAnsi="仿宋" w:cs="仿宋" w:hint="eastAsia"/>
                <w:bCs/>
                <w:spacing w:val="89"/>
                <w:sz w:val="24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sz w:val="24"/>
              </w:rPr>
              <w:t>设置语言环境</w:t>
            </w:r>
          </w:p>
          <w:p w14:paraId="10CEC77F" w14:textId="5F1F49F0" w:rsidR="00CA3737" w:rsidRDefault="00CA3737" w:rsidP="00CA3737">
            <w:pPr>
              <w:spacing w:before="9"/>
              <w:ind w:right="174"/>
              <w:jc w:val="center"/>
              <w:rPr>
                <w:rFonts w:ascii="仿宋" w:eastAsia="仿宋" w:hAnsi="仿宋" w:cs="仿宋" w:hint="eastAsia"/>
                <w:bCs/>
                <w:sz w:val="24"/>
              </w:rPr>
            </w:pPr>
            <w:r w:rsidRPr="001B7358">
              <w:rPr>
                <w:rFonts w:ascii="宋体" w:hAnsi="宋体"/>
                <w:noProof/>
              </w:rPr>
              <w:drawing>
                <wp:anchor distT="0" distB="0" distL="0" distR="0" simplePos="0" relativeHeight="251680768" behindDoc="0" locked="0" layoutInCell="1" allowOverlap="1" wp14:anchorId="73D245B3" wp14:editId="06B8158C">
                  <wp:simplePos x="0" y="0"/>
                  <wp:positionH relativeFrom="page">
                    <wp:posOffset>1546860</wp:posOffset>
                  </wp:positionH>
                  <wp:positionV relativeFrom="paragraph">
                    <wp:posOffset>276860</wp:posOffset>
                  </wp:positionV>
                  <wp:extent cx="3046095" cy="716280"/>
                  <wp:effectExtent l="0" t="0" r="1905" b="7620"/>
                  <wp:wrapTopAndBottom/>
                  <wp:docPr id="165757232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6095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7C816B8" w14:textId="77777777" w:rsidR="00CA3737" w:rsidRDefault="00CA3737" w:rsidP="00CA3737">
            <w:pPr>
              <w:spacing w:before="9"/>
              <w:ind w:right="174"/>
              <w:jc w:val="center"/>
              <w:rPr>
                <w:rFonts w:ascii="仿宋" w:eastAsia="仿宋" w:hAnsi="仿宋" w:cs="仿宋" w:hint="eastAsia"/>
                <w:b/>
                <w:sz w:val="24"/>
              </w:rPr>
            </w:pPr>
          </w:p>
          <w:p w14:paraId="021C8AE8" w14:textId="3C44A2C3" w:rsidR="00CA3737" w:rsidRPr="001B7358" w:rsidRDefault="00CA3737" w:rsidP="00CA3737">
            <w:pPr>
              <w:pStyle w:val="a8"/>
              <w:numPr>
                <w:ilvl w:val="0"/>
                <w:numId w:val="7"/>
              </w:numPr>
              <w:tabs>
                <w:tab w:val="left" w:pos="1009"/>
              </w:tabs>
              <w:spacing w:before="19" w:line="278" w:lineRule="auto"/>
              <w:ind w:left="227" w:right="355" w:firstLineChars="0" w:firstLine="420"/>
              <w:rPr>
                <w:rFonts w:ascii="宋体" w:hAnsi="宋体" w:cs="仿宋" w:hint="eastAsia"/>
                <w:spacing w:val="-10"/>
                <w:sz w:val="24"/>
              </w:rPr>
            </w:pPr>
            <w:r>
              <w:rPr>
                <w:noProof/>
              </w:rPr>
              <w:drawing>
                <wp:anchor distT="0" distB="0" distL="0" distR="0" simplePos="0" relativeHeight="251681792" behindDoc="0" locked="0" layoutInCell="1" allowOverlap="1" wp14:anchorId="64C8C6C8" wp14:editId="2BA38C28">
                  <wp:simplePos x="0" y="0"/>
                  <wp:positionH relativeFrom="page">
                    <wp:posOffset>1546860</wp:posOffset>
                  </wp:positionH>
                  <wp:positionV relativeFrom="paragraph">
                    <wp:posOffset>598170</wp:posOffset>
                  </wp:positionV>
                  <wp:extent cx="3048635" cy="914400"/>
                  <wp:effectExtent l="0" t="0" r="0" b="0"/>
                  <wp:wrapTopAndBottom/>
                  <wp:docPr id="57576150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63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B7358">
              <w:rPr>
                <w:rFonts w:ascii="宋体" w:hAnsi="宋体" w:cs="仿宋" w:hint="eastAsia"/>
                <w:spacing w:val="-10"/>
                <w:sz w:val="24"/>
              </w:rPr>
              <w:t>开始新建文件进行编程。点击“文件”菜单项中的“新建”，可以新建一个空白文档。默认名为 Td-pit1。如图 2-1-3 所示。</w:t>
            </w:r>
          </w:p>
          <w:p w14:paraId="1C0995A3" w14:textId="77777777" w:rsidR="00CA3737" w:rsidRDefault="00CA3737" w:rsidP="00CA3737">
            <w:pPr>
              <w:spacing w:before="10"/>
              <w:ind w:right="174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</w:rPr>
              <w:t xml:space="preserve">图 </w:t>
            </w:r>
            <w:r>
              <w:rPr>
                <w:rFonts w:ascii="仿宋" w:eastAsia="仿宋" w:hAnsi="仿宋" w:cs="仿宋" w:hint="eastAsia"/>
                <w:sz w:val="24"/>
              </w:rPr>
              <w:t>2-1-3</w:t>
            </w:r>
            <w:r>
              <w:rPr>
                <w:rFonts w:ascii="仿宋" w:eastAsia="仿宋" w:hAnsi="仿宋" w:cs="仿宋" w:hint="eastAsia"/>
                <w:spacing w:val="89"/>
                <w:sz w:val="24"/>
              </w:rPr>
              <w:t xml:space="preserve"> </w:t>
            </w:r>
            <w:r>
              <w:rPr>
                <w:rFonts w:ascii="仿宋" w:eastAsia="仿宋" w:hAnsi="仿宋" w:cs="仿宋" w:hint="eastAsia"/>
                <w:sz w:val="24"/>
              </w:rPr>
              <w:t>新建空白文档</w:t>
            </w:r>
          </w:p>
          <w:p w14:paraId="36BE6044" w14:textId="728E9398" w:rsidR="00CA3737" w:rsidRPr="001B7358" w:rsidRDefault="00CA3737" w:rsidP="00CA3737">
            <w:pPr>
              <w:pStyle w:val="a8"/>
              <w:numPr>
                <w:ilvl w:val="0"/>
                <w:numId w:val="7"/>
              </w:numPr>
              <w:tabs>
                <w:tab w:val="left" w:pos="1010"/>
              </w:tabs>
              <w:spacing w:before="19" w:after="8" w:line="278" w:lineRule="auto"/>
              <w:ind w:left="227" w:right="399" w:firstLineChars="0" w:firstLine="420"/>
              <w:rPr>
                <w:rFonts w:ascii="宋体" w:hAnsi="宋体" w:cs="仿宋" w:hint="eastAsia"/>
                <w:spacing w:val="-10"/>
                <w:sz w:val="24"/>
              </w:rPr>
            </w:pPr>
            <w:r>
              <w:rPr>
                <w:rFonts w:eastAsia="黑体" w:hint="eastAsia"/>
                <w:noProof/>
                <w:sz w:val="32"/>
              </w:rPr>
              <w:drawing>
                <wp:anchor distT="0" distB="0" distL="114300" distR="114300" simplePos="0" relativeHeight="251683840" behindDoc="0" locked="0" layoutInCell="1" allowOverlap="1" wp14:anchorId="057ED016" wp14:editId="07A57BE4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620395</wp:posOffset>
                  </wp:positionV>
                  <wp:extent cx="3514090" cy="2181225"/>
                  <wp:effectExtent l="0" t="0" r="0" b="9525"/>
                  <wp:wrapTopAndBottom/>
                  <wp:docPr id="67134905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090" cy="2181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B7358">
              <w:rPr>
                <w:rFonts w:ascii="宋体" w:hAnsi="宋体" w:cs="仿宋" w:hint="eastAsia"/>
                <w:spacing w:val="-10"/>
                <w:sz w:val="24"/>
              </w:rPr>
              <w:t>编写程序，如图 2-1-4 所示，并保存，此时软件会提示输入新的文件名，输入文件名后点击保存。</w:t>
            </w:r>
          </w:p>
          <w:p w14:paraId="407FD736" w14:textId="77777777" w:rsidR="00CA3737" w:rsidRDefault="00CA3737" w:rsidP="00CA3737">
            <w:pPr>
              <w:pStyle w:val="a3"/>
              <w:ind w:left="1771"/>
              <w:rPr>
                <w:rFonts w:ascii="仿宋" w:eastAsia="仿宋" w:hAnsi="仿宋" w:cs="仿宋" w:hint="eastAsia"/>
                <w:sz w:val="24"/>
                <w:szCs w:val="24"/>
              </w:rPr>
            </w:pPr>
          </w:p>
          <w:p w14:paraId="0370098A" w14:textId="77777777" w:rsidR="00CA3737" w:rsidRDefault="00CA3737" w:rsidP="00CA3737">
            <w:pPr>
              <w:spacing w:line="302" w:lineRule="exact"/>
              <w:ind w:left="358" w:right="175"/>
              <w:jc w:val="center"/>
              <w:rPr>
                <w:rFonts w:ascii="仿宋" w:eastAsia="仿宋" w:hAnsi="仿宋" w:cs="仿宋" w:hint="eastAsia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spacing w:val="-4"/>
                <w:sz w:val="24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spacing w:val="-4"/>
                <w:sz w:val="24"/>
              </w:rPr>
              <w:t xml:space="preserve">图 </w:t>
            </w:r>
            <w:r>
              <w:rPr>
                <w:rFonts w:ascii="仿宋" w:eastAsia="仿宋" w:hAnsi="仿宋" w:cs="仿宋" w:hint="eastAsia"/>
                <w:bCs/>
                <w:sz w:val="24"/>
              </w:rPr>
              <w:t>2-1-4</w:t>
            </w:r>
            <w:r>
              <w:rPr>
                <w:rFonts w:ascii="仿宋" w:eastAsia="仿宋" w:hAnsi="仿宋" w:cs="仿宋" w:hint="eastAsia"/>
                <w:bCs/>
                <w:spacing w:val="89"/>
                <w:sz w:val="24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sz w:val="24"/>
              </w:rPr>
              <w:t>程序编辑界面</w:t>
            </w:r>
          </w:p>
          <w:p w14:paraId="7C2A9B37" w14:textId="0B11F4CE" w:rsidR="00CA3737" w:rsidRPr="001B7358" w:rsidRDefault="00CA3737" w:rsidP="00CA3737">
            <w:pPr>
              <w:pStyle w:val="a8"/>
              <w:numPr>
                <w:ilvl w:val="0"/>
                <w:numId w:val="7"/>
              </w:numPr>
              <w:tabs>
                <w:tab w:val="left" w:pos="1011"/>
              </w:tabs>
              <w:spacing w:before="136"/>
              <w:ind w:left="1010" w:firstLineChars="0" w:hanging="364"/>
              <w:rPr>
                <w:rFonts w:ascii="宋体" w:hAnsi="宋体" w:cs="仿宋" w:hint="eastAsia"/>
                <w:spacing w:val="-10"/>
                <w:sz w:val="24"/>
              </w:rPr>
            </w:pPr>
            <w:r w:rsidRPr="001B7358">
              <w:rPr>
                <w:rFonts w:ascii="宋体" w:hAnsi="宋体" w:cs="仿宋" w:hint="eastAsia"/>
                <w:spacing w:val="-10"/>
                <w:sz w:val="24"/>
              </w:rPr>
              <w:t xml:space="preserve">点击 </w:t>
            </w:r>
            <w:r w:rsidRPr="001B7358">
              <w:rPr>
                <w:rFonts w:ascii="宋体" w:hAnsi="宋体" w:cs="仿宋"/>
                <w:noProof/>
                <w:spacing w:val="-10"/>
                <w:sz w:val="24"/>
              </w:rPr>
              <w:drawing>
                <wp:inline distT="0" distB="0" distL="0" distR="0" wp14:anchorId="6D6E7CD8" wp14:editId="6DD7CE4B">
                  <wp:extent cx="196850" cy="168910"/>
                  <wp:effectExtent l="0" t="0" r="0" b="2540"/>
                  <wp:docPr id="102850750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850" cy="16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B7358">
              <w:rPr>
                <w:rFonts w:ascii="宋体" w:hAnsi="宋体" w:cs="仿宋" w:hint="eastAsia"/>
                <w:spacing w:val="-10"/>
                <w:sz w:val="24"/>
              </w:rPr>
              <w:t xml:space="preserve">，编译文件，若程序编译无误，然后再点击 </w:t>
            </w:r>
            <w:r w:rsidRPr="001B7358">
              <w:rPr>
                <w:rFonts w:ascii="宋体" w:hAnsi="宋体" w:cs="仿宋"/>
                <w:noProof/>
                <w:spacing w:val="-10"/>
                <w:sz w:val="24"/>
              </w:rPr>
              <w:drawing>
                <wp:inline distT="0" distB="0" distL="0" distR="0" wp14:anchorId="42B86055" wp14:editId="0936DDB7">
                  <wp:extent cx="189865" cy="168910"/>
                  <wp:effectExtent l="0" t="0" r="635" b="2540"/>
                  <wp:docPr id="58781941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65" cy="16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B7358">
              <w:rPr>
                <w:rFonts w:ascii="宋体" w:hAnsi="宋体" w:cs="仿宋" w:hint="eastAsia"/>
                <w:spacing w:val="-10"/>
                <w:sz w:val="24"/>
              </w:rPr>
              <w:t>，连接程序。编译连接成功会</w:t>
            </w:r>
          </w:p>
          <w:p w14:paraId="09919401" w14:textId="77777777" w:rsidR="00CA3737" w:rsidRPr="001B7358" w:rsidRDefault="00CA3737" w:rsidP="00CA3737">
            <w:pPr>
              <w:pStyle w:val="a3"/>
              <w:spacing w:before="97"/>
              <w:ind w:left="227" w:firstLineChars="400" w:firstLine="880"/>
              <w:jc w:val="both"/>
              <w:rPr>
                <w:rFonts w:ascii="宋体" w:eastAsia="宋体" w:hAnsi="宋体" w:cs="仿宋" w:hint="eastAsia"/>
                <w:b w:val="0"/>
                <w:spacing w:val="-10"/>
                <w:sz w:val="24"/>
                <w:szCs w:val="24"/>
              </w:rPr>
            </w:pPr>
            <w:r w:rsidRPr="001B7358">
              <w:rPr>
                <w:rFonts w:ascii="宋体" w:eastAsia="宋体" w:hAnsi="宋体" w:cs="仿宋" w:hint="eastAsia"/>
                <w:b w:val="0"/>
                <w:spacing w:val="-10"/>
                <w:sz w:val="24"/>
                <w:szCs w:val="24"/>
              </w:rPr>
              <w:t>在输出信息栏显示输出信息，如图 2-1-5 所示。</w:t>
            </w:r>
          </w:p>
          <w:p w14:paraId="30E7AA21" w14:textId="306E1458" w:rsidR="00CA3737" w:rsidRDefault="00CA3737" w:rsidP="00CA3737">
            <w:pPr>
              <w:spacing w:line="296" w:lineRule="exact"/>
              <w:ind w:right="172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816" behindDoc="1" locked="0" layoutInCell="1" allowOverlap="1" wp14:anchorId="6D017EE8" wp14:editId="4F69FF25">
                      <wp:simplePos x="0" y="0"/>
                      <wp:positionH relativeFrom="page">
                        <wp:posOffset>2138680</wp:posOffset>
                      </wp:positionH>
                      <wp:positionV relativeFrom="paragraph">
                        <wp:posOffset>28575</wp:posOffset>
                      </wp:positionV>
                      <wp:extent cx="2098040" cy="974725"/>
                      <wp:effectExtent l="0" t="0" r="0" b="0"/>
                      <wp:wrapTopAndBottom/>
                      <wp:docPr id="48" name="组合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98040" cy="974725"/>
                                <a:chOff x="3560" y="403"/>
                                <a:chExt cx="3304" cy="15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" name="图片 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70" y="412"/>
                                  <a:ext cx="3285" cy="151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47" name="任意多边形 47"/>
                              <wps:cNvSpPr/>
                              <wps:spPr>
                                <a:xfrm>
                                  <a:off x="3560" y="403"/>
                                  <a:ext cx="3304" cy="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4" h="1535">
                                      <a:moveTo>
                                        <a:pt x="3304" y="0"/>
                                      </a:moveTo>
                                      <a:lnTo>
                                        <a:pt x="3294" y="0"/>
                                      </a:lnTo>
                                      <a:lnTo>
                                        <a:pt x="3294" y="10"/>
                                      </a:lnTo>
                                      <a:lnTo>
                                        <a:pt x="3294" y="1525"/>
                                      </a:lnTo>
                                      <a:lnTo>
                                        <a:pt x="10" y="1525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3294" y="10"/>
                                      </a:lnTo>
                                      <a:lnTo>
                                        <a:pt x="3294" y="0"/>
                                      </a:lnTo>
                                      <a:lnTo>
                                        <a:pt x="1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"/>
                                      </a:lnTo>
                                      <a:lnTo>
                                        <a:pt x="0" y="1525"/>
                                      </a:lnTo>
                                      <a:lnTo>
                                        <a:pt x="0" y="1535"/>
                                      </a:lnTo>
                                      <a:lnTo>
                                        <a:pt x="10" y="1535"/>
                                      </a:lnTo>
                                      <a:lnTo>
                                        <a:pt x="3294" y="1535"/>
                                      </a:lnTo>
                                      <a:lnTo>
                                        <a:pt x="3304" y="1535"/>
                                      </a:lnTo>
                                      <a:lnTo>
                                        <a:pt x="3304" y="1525"/>
                                      </a:lnTo>
                                      <a:lnTo>
                                        <a:pt x="3304" y="10"/>
                                      </a:lnTo>
                                      <a:lnTo>
                                        <a:pt x="33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upright="1"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169FD3A" id="组合 10" o:spid="_x0000_s1026" style="position:absolute;margin-left:168.4pt;margin-top:2.25pt;width:165.2pt;height:76.75pt;z-index:-251633664;mso-position-horizontal-relative:page" coordorigin="3560,403" coordsize="3304,1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图片 33" o:spid="_x0000_s1027" type="#_x0000_t75" style="position:absolute;left:3570;top:412;width:3285;height: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">
                        <v:imagedata r:id="rId16" o:title=""/>
                      </v:shape>
                      <v:shape id="任意多边形 47" o:spid="_x0000_s1028" style="position:absolute;left:3560;top:403;width:3304;height:1535;visibility:visible;mso-wrap-style:square;v-text-anchor:top" coordsize="3304,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" path="m3304,r-10,l3294,10r,1515l10,1525,10,10r3284,l3294,,10,,,,,10,,1525r,10l10,1535r3284,l3304,1535r,-10l3304,10r,-10xe" fillcolor="black" stroked="f">
                        <v:path arrowok="t" textboxrect="0,0,3304,1535"/>
                      </v:shape>
                      <w10:wrap type="topAndBottom" anchorx="page"/>
                    </v:group>
                  </w:pict>
                </mc:Fallback>
              </mc:AlternateContent>
            </w:r>
            <w:r>
              <w:rPr>
                <w:rFonts w:ascii="仿宋" w:eastAsia="仿宋" w:hAnsi="仿宋" w:cs="仿宋" w:hint="eastAsia"/>
                <w:spacing w:val="-4"/>
                <w:sz w:val="24"/>
              </w:rPr>
              <w:t xml:space="preserve">图 </w:t>
            </w:r>
            <w:r>
              <w:rPr>
                <w:rFonts w:ascii="仿宋" w:eastAsia="仿宋" w:hAnsi="仿宋" w:cs="仿宋" w:hint="eastAsia"/>
                <w:sz w:val="24"/>
              </w:rPr>
              <w:t>2-1-5</w:t>
            </w:r>
            <w:r>
              <w:rPr>
                <w:rFonts w:ascii="仿宋" w:eastAsia="仿宋" w:hAnsi="仿宋" w:cs="仿宋" w:hint="eastAsia"/>
                <w:spacing w:val="89"/>
                <w:sz w:val="24"/>
              </w:rPr>
              <w:t xml:space="preserve"> </w:t>
            </w:r>
            <w:r>
              <w:rPr>
                <w:rFonts w:ascii="仿宋" w:eastAsia="仿宋" w:hAnsi="仿宋" w:cs="仿宋" w:hint="eastAsia"/>
                <w:sz w:val="24"/>
              </w:rPr>
              <w:t>编译连接输出信息</w:t>
            </w:r>
          </w:p>
          <w:p w14:paraId="42767D91" w14:textId="2B536630" w:rsidR="00CA3737" w:rsidRPr="001B7358" w:rsidRDefault="00CA3737" w:rsidP="00CA3737">
            <w:pPr>
              <w:pStyle w:val="a8"/>
              <w:numPr>
                <w:ilvl w:val="0"/>
                <w:numId w:val="7"/>
              </w:numPr>
              <w:tabs>
                <w:tab w:val="left" w:pos="1009"/>
              </w:tabs>
              <w:spacing w:before="106"/>
              <w:ind w:firstLineChars="0"/>
              <w:rPr>
                <w:rFonts w:ascii="宋体" w:hAnsi="宋体" w:cs="仿宋" w:hint="eastAsia"/>
                <w:spacing w:val="-10"/>
                <w:sz w:val="24"/>
              </w:rPr>
            </w:pPr>
            <w:r w:rsidRPr="001B7358">
              <w:rPr>
                <w:rFonts w:ascii="宋体" w:hAnsi="宋体" w:cs="仿宋" w:hint="eastAsia"/>
                <w:spacing w:val="-10"/>
                <w:sz w:val="24"/>
              </w:rPr>
              <w:lastRenderedPageBreak/>
              <w:t>编译连接成功后可以点击</w:t>
            </w:r>
            <w:r w:rsidRPr="001B7358">
              <w:rPr>
                <w:rFonts w:ascii="宋体" w:hAnsi="宋体" w:cs="仿宋"/>
                <w:noProof/>
                <w:spacing w:val="-10"/>
                <w:sz w:val="24"/>
              </w:rPr>
              <w:drawing>
                <wp:inline distT="0" distB="0" distL="0" distR="0" wp14:anchorId="36546C14" wp14:editId="6C5F9E93">
                  <wp:extent cx="182880" cy="210820"/>
                  <wp:effectExtent l="0" t="0" r="7620" b="0"/>
                  <wp:docPr id="154168197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1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B7358">
              <w:rPr>
                <w:rFonts w:ascii="宋体" w:hAnsi="宋体" w:cs="仿宋" w:hint="eastAsia"/>
                <w:spacing w:val="-10"/>
                <w:sz w:val="24"/>
              </w:rPr>
              <w:t>，运行程序，查看运行结果。</w:t>
            </w:r>
          </w:p>
          <w:p w14:paraId="56BC0BC0" w14:textId="663F09B4" w:rsidR="00CA3737" w:rsidRDefault="00CA3737" w:rsidP="00CA3737">
            <w:pPr>
              <w:pStyle w:val="a8"/>
              <w:numPr>
                <w:ilvl w:val="0"/>
                <w:numId w:val="7"/>
              </w:numPr>
              <w:tabs>
                <w:tab w:val="left" w:pos="1010"/>
              </w:tabs>
              <w:spacing w:before="249"/>
              <w:ind w:left="1009" w:firstLineChars="0" w:hanging="363"/>
              <w:rPr>
                <w:rFonts w:ascii="宋体" w:hAnsi="宋体" w:cs="仿宋" w:hint="eastAsia"/>
                <w:spacing w:val="-10"/>
                <w:sz w:val="24"/>
              </w:rPr>
            </w:pPr>
            <w:r w:rsidRPr="001B7358">
              <w:rPr>
                <w:rFonts w:ascii="宋体" w:hAnsi="宋体" w:cs="仿宋" w:hint="eastAsia"/>
                <w:spacing w:val="-10"/>
                <w:sz w:val="24"/>
              </w:rPr>
              <w:t>可以点击</w:t>
            </w:r>
            <w:r w:rsidRPr="001B7358">
              <w:rPr>
                <w:rFonts w:ascii="宋体" w:hAnsi="宋体" w:cs="仿宋"/>
                <w:noProof/>
                <w:spacing w:val="-10"/>
                <w:sz w:val="24"/>
              </w:rPr>
              <w:drawing>
                <wp:inline distT="0" distB="0" distL="0" distR="0" wp14:anchorId="5FC314E1" wp14:editId="37EBA5A9">
                  <wp:extent cx="182880" cy="189865"/>
                  <wp:effectExtent l="0" t="0" r="7620" b="635"/>
                  <wp:docPr id="137515776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B7358">
              <w:rPr>
                <w:rFonts w:ascii="宋体" w:hAnsi="宋体" w:cs="仿宋" w:hint="eastAsia"/>
                <w:spacing w:val="-10"/>
                <w:sz w:val="24"/>
              </w:rPr>
              <w:t>，调试程序，进入调试界面，进行程序的调试。</w:t>
            </w:r>
          </w:p>
          <w:p w14:paraId="071BAA0F" w14:textId="77777777" w:rsidR="00CA3737" w:rsidRDefault="00CA3737" w:rsidP="00CA3737">
            <w:pPr>
              <w:pStyle w:val="a8"/>
              <w:tabs>
                <w:tab w:val="left" w:pos="1010"/>
              </w:tabs>
              <w:spacing w:before="249"/>
              <w:ind w:left="646" w:firstLineChars="0" w:firstLine="0"/>
              <w:rPr>
                <w:rFonts w:ascii="宋体" w:hAnsi="宋体" w:cs="仿宋" w:hint="eastAsia"/>
                <w:b/>
                <w:bCs/>
                <w:spacing w:val="-10"/>
                <w:sz w:val="24"/>
              </w:rPr>
            </w:pPr>
            <w:r w:rsidRPr="00BA41E1">
              <w:rPr>
                <w:rFonts w:ascii="宋体" w:hAnsi="宋体" w:cs="仿宋" w:hint="eastAsia"/>
                <w:b/>
                <w:bCs/>
                <w:spacing w:val="-10"/>
                <w:sz w:val="24"/>
              </w:rPr>
              <w:t>实验结果：</w:t>
            </w:r>
          </w:p>
          <w:p w14:paraId="5FD540FA" w14:textId="77777777" w:rsidR="00CA3737" w:rsidRDefault="00CA3737" w:rsidP="00CA3737">
            <w:pPr>
              <w:pStyle w:val="a8"/>
              <w:tabs>
                <w:tab w:val="left" w:pos="1010"/>
              </w:tabs>
              <w:spacing w:before="249"/>
              <w:ind w:left="646" w:firstLineChars="0" w:firstLine="0"/>
              <w:rPr>
                <w:rFonts w:ascii="宋体" w:hAnsi="宋体" w:cs="仿宋" w:hint="eastAsia"/>
                <w:spacing w:val="-10"/>
                <w:sz w:val="24"/>
              </w:rPr>
            </w:pPr>
            <w:r w:rsidRPr="001B7358">
              <w:rPr>
                <w:rFonts w:ascii="宋体" w:hAnsi="宋体" w:cs="仿宋" w:hint="eastAsia"/>
                <w:spacing w:val="-10"/>
                <w:sz w:val="24"/>
              </w:rPr>
              <w:t>Show a as hex：</w:t>
            </w:r>
          </w:p>
          <w:p w14:paraId="4B57A4BD" w14:textId="69BBAC7E" w:rsidR="00CA3737" w:rsidRPr="00BA41E1" w:rsidRDefault="00CA3737" w:rsidP="00CA3737">
            <w:pPr>
              <w:pStyle w:val="a8"/>
              <w:tabs>
                <w:tab w:val="left" w:pos="1010"/>
              </w:tabs>
              <w:spacing w:before="249"/>
              <w:ind w:left="646" w:firstLineChars="0" w:firstLine="0"/>
              <w:rPr>
                <w:rFonts w:ascii="宋体" w:hAnsi="宋体" w:cs="仿宋" w:hint="eastAsia"/>
                <w:b/>
                <w:bCs/>
                <w:i/>
                <w:iCs/>
                <w:spacing w:val="-10"/>
                <w:sz w:val="24"/>
              </w:rPr>
            </w:pPr>
            <w:r w:rsidRPr="001B7358">
              <w:rPr>
                <w:rFonts w:ascii="宋体" w:hAnsi="宋体" w:cs="仿宋" w:hint="eastAsia"/>
                <w:spacing w:val="-10"/>
                <w:sz w:val="24"/>
              </w:rPr>
              <w:t>61</w:t>
            </w:r>
          </w:p>
          <w:p w14:paraId="7C57D5B3" w14:textId="1FF73EC8" w:rsidR="00CA3737" w:rsidRPr="00CA3737" w:rsidRDefault="00CA3737" w:rsidP="00CA3737">
            <w:pPr>
              <w:pStyle w:val="a8"/>
              <w:ind w:firstLine="562"/>
              <w:rPr>
                <w:rStyle w:val="a9"/>
                <w:b/>
                <w:bCs/>
                <w:i w:val="0"/>
                <w:iCs w:val="0"/>
                <w:sz w:val="28"/>
                <w:szCs w:val="36"/>
              </w:rPr>
            </w:pP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 xml:space="preserve">2. 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提高题</w:t>
            </w:r>
            <w:r w:rsidR="00F713AB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1</w:t>
            </w:r>
          </w:p>
          <w:p w14:paraId="50AE3B92" w14:textId="77777777" w:rsidR="00CA3737" w:rsidRDefault="00CA3737" w:rsidP="00CA3737">
            <w:pPr>
              <w:spacing w:beforeLines="50" w:before="156" w:line="360" w:lineRule="auto"/>
              <w:ind w:leftChars="200" w:left="420" w:firstLineChars="100" w:firstLine="241"/>
              <w:rPr>
                <w:rFonts w:ascii="宋体" w:hAnsi="宋体" w:hint="eastAsia"/>
                <w:b/>
                <w:sz w:val="24"/>
              </w:rPr>
            </w:pPr>
            <w:r w:rsidRPr="00CA3737">
              <w:rPr>
                <w:rFonts w:ascii="宋体" w:hAnsi="宋体" w:hint="eastAsia"/>
                <w:b/>
                <w:sz w:val="24"/>
              </w:rPr>
              <w:t>实验结果：</w:t>
            </w:r>
          </w:p>
          <w:p w14:paraId="3589B6CC" w14:textId="04FDA49A" w:rsidR="00F713AB" w:rsidRPr="00F713AB" w:rsidRDefault="00F713AB" w:rsidP="00F713AB">
            <w:pPr>
              <w:spacing w:beforeLines="50" w:before="156" w:line="360" w:lineRule="auto"/>
              <w:ind w:leftChars="200" w:left="420" w:firstLineChars="100" w:firstLine="240"/>
              <w:rPr>
                <w:rFonts w:ascii="宋体" w:hAnsi="宋体" w:hint="eastAsia"/>
                <w:bCs/>
                <w:sz w:val="24"/>
              </w:rPr>
            </w:pPr>
            <w:r w:rsidRPr="00F713AB">
              <w:rPr>
                <w:rFonts w:ascii="宋体" w:hAnsi="宋体"/>
                <w:bCs/>
                <w:sz w:val="24"/>
              </w:rPr>
              <w:t xml:space="preserve">Please enter a </w:t>
            </w:r>
            <w:proofErr w:type="spellStart"/>
            <w:proofErr w:type="gramStart"/>
            <w:r w:rsidRPr="00F713AB">
              <w:rPr>
                <w:rFonts w:ascii="宋体" w:hAnsi="宋体"/>
                <w:bCs/>
                <w:sz w:val="24"/>
              </w:rPr>
              <w:t>character:</w:t>
            </w:r>
            <w:r w:rsidR="004F36D6">
              <w:rPr>
                <w:rFonts w:ascii="宋体" w:hAnsi="宋体" w:hint="eastAsia"/>
                <w:bCs/>
                <w:sz w:val="24"/>
              </w:rPr>
              <w:t>b</w:t>
            </w:r>
            <w:proofErr w:type="spellEnd"/>
            <w:proofErr w:type="gramEnd"/>
          </w:p>
          <w:p w14:paraId="01C370B6" w14:textId="4DF48605" w:rsidR="00F713AB" w:rsidRPr="00F713AB" w:rsidRDefault="00F713AB" w:rsidP="00F713AB">
            <w:pPr>
              <w:spacing w:beforeLines="50" w:before="156" w:line="360" w:lineRule="auto"/>
              <w:ind w:leftChars="200" w:left="420" w:firstLineChars="100" w:firstLine="240"/>
              <w:rPr>
                <w:rFonts w:ascii="宋体" w:hAnsi="宋体" w:hint="eastAsia"/>
                <w:bCs/>
                <w:sz w:val="24"/>
              </w:rPr>
            </w:pPr>
            <w:r w:rsidRPr="00F713AB">
              <w:rPr>
                <w:rFonts w:ascii="宋体" w:hAnsi="宋体"/>
                <w:bCs/>
                <w:sz w:val="24"/>
              </w:rPr>
              <w:t xml:space="preserve">The </w:t>
            </w:r>
            <w:bookmarkStart w:id="4" w:name="OLE_LINK2"/>
            <w:r w:rsidRPr="00F713AB">
              <w:rPr>
                <w:rFonts w:ascii="宋体" w:hAnsi="宋体"/>
                <w:bCs/>
                <w:sz w:val="24"/>
              </w:rPr>
              <w:t>ASCII</w:t>
            </w:r>
            <w:bookmarkEnd w:id="4"/>
            <w:r w:rsidRPr="00F713AB">
              <w:rPr>
                <w:rFonts w:ascii="宋体" w:hAnsi="宋体"/>
                <w:bCs/>
                <w:sz w:val="24"/>
              </w:rPr>
              <w:t xml:space="preserve"> code is:</w:t>
            </w:r>
            <w:r w:rsidR="004F36D6">
              <w:rPr>
                <w:rFonts w:ascii="宋体" w:hAnsi="宋体" w:hint="eastAsia"/>
                <w:bCs/>
                <w:sz w:val="24"/>
              </w:rPr>
              <w:t>62</w:t>
            </w:r>
          </w:p>
          <w:p w14:paraId="1951E23B" w14:textId="77777777" w:rsidR="004817D2" w:rsidRPr="00A25C88" w:rsidRDefault="007B3228" w:rsidP="00CA3737">
            <w:pPr>
              <w:spacing w:beforeLines="50" w:before="156" w:line="480" w:lineRule="exact"/>
              <w:ind w:firstLineChars="100" w:firstLine="3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五、实验结论探讨与分析</w:t>
            </w:r>
          </w:p>
          <w:p w14:paraId="2155ECCE" w14:textId="46BE002C" w:rsidR="002A3BAF" w:rsidRPr="002A3BAF" w:rsidRDefault="002A3BAF" w:rsidP="002A3BAF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/>
                <w:sz w:val="24"/>
              </w:rPr>
            </w:pPr>
            <w:r w:rsidRPr="002A3BAF">
              <w:rPr>
                <w:rFonts w:ascii="宋体" w:hAnsi="宋体" w:hint="eastAsia"/>
                <w:b/>
                <w:sz w:val="24"/>
              </w:rPr>
              <w:t>本次汇编语言程序设计基础实验，我成功完成了以下任务：</w:t>
            </w:r>
          </w:p>
          <w:p w14:paraId="786A720D" w14:textId="77777777" w:rsidR="002A3BAF" w:rsidRPr="007A4761" w:rsidRDefault="002A3BAF" w:rsidP="002A3BAF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提高题部分：</w:t>
            </w:r>
          </w:p>
          <w:p w14:paraId="26A6470C" w14:textId="77777777" w:rsidR="002A3BAF" w:rsidRPr="007A4761" w:rsidRDefault="002A3BAF" w:rsidP="002A3BAF">
            <w:pPr>
              <w:numPr>
                <w:ilvl w:val="0"/>
                <w:numId w:val="14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实现了动态键盘输入字符并实时显示其 ASCII 十六进制码的功能</w:t>
            </w:r>
            <w:r w:rsidRPr="007A4761">
              <w:rPr>
                <w:rFonts w:ascii="宋体" w:hAnsi="宋体"/>
                <w:sz w:val="24"/>
              </w:rPr>
              <w:br/>
              <w:t>不再是固定字符，而是接受用户输入，使程序更加灵活实用。</w:t>
            </w:r>
          </w:p>
          <w:p w14:paraId="5400679B" w14:textId="77777777" w:rsidR="002A3BAF" w:rsidRPr="007A4761" w:rsidRDefault="002A3BAF" w:rsidP="002A3BAF">
            <w:pPr>
              <w:numPr>
                <w:ilvl w:val="0"/>
                <w:numId w:val="14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掌握了 DOS 中断 INT 21H 的多个功能调用</w:t>
            </w:r>
          </w:p>
          <w:p w14:paraId="2E9393C1" w14:textId="77777777" w:rsidR="002A3BAF" w:rsidRPr="007A4761" w:rsidRDefault="002A3BAF" w:rsidP="002A3BAF">
            <w:pPr>
              <w:numPr>
                <w:ilvl w:val="1"/>
                <w:numId w:val="14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01H: 等待并读取用户输入的一个字符</w:t>
            </w:r>
          </w:p>
          <w:p w14:paraId="6E9822E9" w14:textId="77777777" w:rsidR="002A3BAF" w:rsidRPr="007A4761" w:rsidRDefault="002A3BAF" w:rsidP="002A3BAF">
            <w:pPr>
              <w:numPr>
                <w:ilvl w:val="1"/>
                <w:numId w:val="14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02H: 显示单个字符</w:t>
            </w:r>
          </w:p>
          <w:p w14:paraId="5D802FA4" w14:textId="77777777" w:rsidR="002A3BAF" w:rsidRPr="007A4761" w:rsidRDefault="002A3BAF" w:rsidP="002A3BAF">
            <w:pPr>
              <w:numPr>
                <w:ilvl w:val="1"/>
                <w:numId w:val="14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09H: 显示字符串（以 $ 结尾）</w:t>
            </w:r>
          </w:p>
          <w:p w14:paraId="19B08F1B" w14:textId="77777777" w:rsidR="002A3BAF" w:rsidRPr="007A4761" w:rsidRDefault="002A3BAF" w:rsidP="002A3BAF">
            <w:pPr>
              <w:numPr>
                <w:ilvl w:val="1"/>
                <w:numId w:val="14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4CH: 程序返回操作系统</w:t>
            </w:r>
          </w:p>
          <w:p w14:paraId="24F67275" w14:textId="1C321993" w:rsidR="002A3BAF" w:rsidRPr="002A3BAF" w:rsidRDefault="002A3BAF" w:rsidP="002A3BAF">
            <w:pPr>
              <w:numPr>
                <w:ilvl w:val="0"/>
                <w:numId w:val="14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增强了用户交互性，添加输入提示和清晰的输出格式</w:t>
            </w:r>
            <w:r w:rsidRPr="007A4761">
              <w:rPr>
                <w:rFonts w:ascii="宋体" w:hAnsi="宋体"/>
                <w:sz w:val="24"/>
              </w:rPr>
              <w:br/>
              <w:t>提示信息、换行处理、输出结果的清晰布局，使用户体验更好。</w:t>
            </w:r>
          </w:p>
          <w:p w14:paraId="1D91BD6F" w14:textId="77777777" w:rsidR="002A3BAF" w:rsidRPr="002A3BAF" w:rsidRDefault="002A3BAF" w:rsidP="002A3BAF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/>
                <w:bCs/>
                <w:sz w:val="24"/>
              </w:rPr>
            </w:pPr>
            <w:r w:rsidRPr="002A3BAF">
              <w:rPr>
                <w:rFonts w:ascii="宋体" w:hAnsi="宋体"/>
                <w:b/>
                <w:bCs/>
                <w:sz w:val="24"/>
              </w:rPr>
              <w:t>实验分析：</w:t>
            </w:r>
          </w:p>
          <w:p w14:paraId="7B1D1760" w14:textId="77777777" w:rsidR="002A3BAF" w:rsidRPr="007A4761" w:rsidRDefault="002A3BAF" w:rsidP="002A3BAF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 xml:space="preserve"> 十六进制转换算法：</w:t>
            </w:r>
          </w:p>
          <w:p w14:paraId="2616A5BA" w14:textId="77777777" w:rsidR="002A3BAF" w:rsidRPr="007A4761" w:rsidRDefault="002A3BAF" w:rsidP="002A3BAF">
            <w:pPr>
              <w:numPr>
                <w:ilvl w:val="0"/>
                <w:numId w:val="15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通过 SHR 指令多次右移，分离出高 4 位</w:t>
            </w:r>
          </w:p>
          <w:p w14:paraId="4DE0A11E" w14:textId="77777777" w:rsidR="002A3BAF" w:rsidRPr="007A4761" w:rsidRDefault="002A3BAF" w:rsidP="002A3BAF">
            <w:pPr>
              <w:numPr>
                <w:ilvl w:val="0"/>
                <w:numId w:val="15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通过 AND 0FH 直接</w:t>
            </w:r>
            <w:proofErr w:type="gramStart"/>
            <w:r w:rsidRPr="007A4761">
              <w:rPr>
                <w:rFonts w:ascii="宋体" w:hAnsi="宋体"/>
                <w:sz w:val="24"/>
              </w:rPr>
              <w:t>取出低</w:t>
            </w:r>
            <w:proofErr w:type="gramEnd"/>
            <w:r w:rsidRPr="007A4761">
              <w:rPr>
                <w:rFonts w:ascii="宋体" w:hAnsi="宋体"/>
                <w:sz w:val="24"/>
              </w:rPr>
              <w:t xml:space="preserve"> 4 位</w:t>
            </w:r>
          </w:p>
          <w:p w14:paraId="3D91DFDA" w14:textId="77777777" w:rsidR="002A3BAF" w:rsidRPr="007A4761" w:rsidRDefault="002A3BAF" w:rsidP="002A3BAF">
            <w:pPr>
              <w:numPr>
                <w:ilvl w:val="0"/>
                <w:numId w:val="15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通过 CMP + JB 结合 ADD 实现对数字 (0-9) 和字母 (A-F) 的区别处理</w:t>
            </w:r>
          </w:p>
          <w:p w14:paraId="204593E0" w14:textId="77777777" w:rsidR="002A3BAF" w:rsidRPr="007A4761" w:rsidRDefault="002A3BAF" w:rsidP="002A3BAF">
            <w:pPr>
              <w:numPr>
                <w:ilvl w:val="0"/>
                <w:numId w:val="15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lastRenderedPageBreak/>
              <w:t>字符转换规则：</w:t>
            </w:r>
          </w:p>
          <w:p w14:paraId="2846BE82" w14:textId="77777777" w:rsidR="002A3BAF" w:rsidRPr="007A4761" w:rsidRDefault="002A3BAF" w:rsidP="002A3BAF">
            <w:pPr>
              <w:numPr>
                <w:ilvl w:val="1"/>
                <w:numId w:val="15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若小于 10：ADD AL, 30H（数字 0-9 → ASCII）</w:t>
            </w:r>
          </w:p>
          <w:p w14:paraId="3D075BAA" w14:textId="77777777" w:rsidR="002A3BAF" w:rsidRPr="007A4761" w:rsidRDefault="002A3BAF" w:rsidP="002A3BAF">
            <w:pPr>
              <w:numPr>
                <w:ilvl w:val="1"/>
                <w:numId w:val="15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若大于等于 10：ADD AL, 07H 后再 ADD AL, 30H（A-F → ASCII）</w:t>
            </w:r>
          </w:p>
          <w:p w14:paraId="5E546BD0" w14:textId="77777777" w:rsidR="002A3BAF" w:rsidRPr="007A4761" w:rsidRDefault="002A3BAF" w:rsidP="002A3BAF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 xml:space="preserve"> 中断调用应用：</w:t>
            </w:r>
          </w:p>
          <w:p w14:paraId="67B8E958" w14:textId="77777777" w:rsidR="002A3BAF" w:rsidRPr="007A4761" w:rsidRDefault="002A3BAF" w:rsidP="002A3BAF">
            <w:pPr>
              <w:numPr>
                <w:ilvl w:val="0"/>
                <w:numId w:val="16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INT 21H / AH=09H：显示以 $ 结尾的字符串（提示信息/结果）</w:t>
            </w:r>
          </w:p>
          <w:p w14:paraId="50B19196" w14:textId="77777777" w:rsidR="002A3BAF" w:rsidRPr="007A4761" w:rsidRDefault="002A3BAF" w:rsidP="002A3BAF">
            <w:pPr>
              <w:numPr>
                <w:ilvl w:val="0"/>
                <w:numId w:val="16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INT 21H / AH=01H：等待键盘输入一个字符（用户交互）</w:t>
            </w:r>
          </w:p>
          <w:p w14:paraId="472B1723" w14:textId="77777777" w:rsidR="002A3BAF" w:rsidRPr="007A4761" w:rsidRDefault="002A3BAF" w:rsidP="002A3BAF">
            <w:pPr>
              <w:numPr>
                <w:ilvl w:val="0"/>
                <w:numId w:val="16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INT 21H / AH=02H：显示一个字符（换行、回车等）</w:t>
            </w:r>
          </w:p>
          <w:p w14:paraId="7809B7CB" w14:textId="60AE04B5" w:rsidR="002A3BAF" w:rsidRPr="002A3BAF" w:rsidRDefault="002A3BAF" w:rsidP="002A3BAF">
            <w:pPr>
              <w:numPr>
                <w:ilvl w:val="0"/>
                <w:numId w:val="16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INT 21H / AH=4CH：程序正常退出，返回 DOS</w:t>
            </w:r>
          </w:p>
          <w:p w14:paraId="27DCD544" w14:textId="77777777" w:rsidR="002A3BAF" w:rsidRPr="007A4761" w:rsidRDefault="002A3BAF" w:rsidP="002A3BAF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心得体会：</w:t>
            </w:r>
          </w:p>
          <w:p w14:paraId="5DEE688B" w14:textId="77777777" w:rsidR="002A3BAF" w:rsidRPr="007A4761" w:rsidRDefault="002A3BAF" w:rsidP="002A3BAF">
            <w:pPr>
              <w:numPr>
                <w:ilvl w:val="0"/>
                <w:numId w:val="17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掌握了汇编语言编程完整流程：段定义 → 数据操作 → 字符输出 → 程序退出</w:t>
            </w:r>
          </w:p>
          <w:p w14:paraId="1E2D8A58" w14:textId="77777777" w:rsidR="002A3BAF" w:rsidRPr="007A4761" w:rsidRDefault="002A3BAF" w:rsidP="002A3BAF">
            <w:pPr>
              <w:numPr>
                <w:ilvl w:val="0"/>
                <w:numId w:val="17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深入理解了段寄存器（如 DS）与数据段的关系及其初始化方法</w:t>
            </w:r>
          </w:p>
          <w:p w14:paraId="54211062" w14:textId="77777777" w:rsidR="002A3BAF" w:rsidRPr="007A4761" w:rsidRDefault="002A3BAF" w:rsidP="002A3BAF">
            <w:pPr>
              <w:numPr>
                <w:ilvl w:val="0"/>
                <w:numId w:val="17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熟练掌握了位操作（移位、与、或）在十六进制转换中的实际应用</w:t>
            </w:r>
          </w:p>
          <w:p w14:paraId="137E6535" w14:textId="77777777" w:rsidR="002A3BAF" w:rsidRPr="007A4761" w:rsidRDefault="002A3BAF" w:rsidP="002A3BAF">
            <w:pPr>
              <w:numPr>
                <w:ilvl w:val="0"/>
                <w:numId w:val="17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增强了对 DOS 中断调用机制及常用功能号的掌握</w:t>
            </w:r>
          </w:p>
          <w:p w14:paraId="75F768A2" w14:textId="77777777" w:rsidR="002A3BAF" w:rsidRDefault="002A3BAF" w:rsidP="002A3BAF">
            <w:pPr>
              <w:numPr>
                <w:ilvl w:val="0"/>
                <w:numId w:val="17"/>
              </w:numPr>
              <w:spacing w:beforeLines="50" w:before="156" w:line="360" w:lineRule="exact"/>
              <w:ind w:leftChars="200" w:left="780"/>
              <w:rPr>
                <w:rFonts w:ascii="宋体" w:hAnsi="宋体" w:hint="eastAsia"/>
                <w:sz w:val="24"/>
              </w:rPr>
            </w:pPr>
            <w:r w:rsidRPr="007A4761">
              <w:rPr>
                <w:rFonts w:ascii="宋体" w:hAnsi="宋体"/>
                <w:sz w:val="24"/>
              </w:rPr>
              <w:t>体会到底层程序设计中的精细控制与严密结构，有助于培养系统思维和调试能力</w:t>
            </w:r>
          </w:p>
          <w:p w14:paraId="258442C5" w14:textId="7EFDCFE2" w:rsidR="002A3BAF" w:rsidRPr="002A3BAF" w:rsidRDefault="002A3BAF" w:rsidP="002A3BAF">
            <w:pPr>
              <w:spacing w:beforeLines="50" w:before="156" w:line="360" w:lineRule="exact"/>
              <w:ind w:left="420"/>
              <w:rPr>
                <w:rFonts w:ascii="宋体" w:hAnsi="宋体" w:hint="eastAsia"/>
                <w:sz w:val="24"/>
              </w:rPr>
            </w:pPr>
          </w:p>
        </w:tc>
      </w:tr>
      <w:bookmarkEnd w:id="0"/>
    </w:tbl>
    <w:p w14:paraId="160837B0" w14:textId="77777777" w:rsidR="004817D2" w:rsidRPr="00A25C88" w:rsidRDefault="004817D2">
      <w:pPr>
        <w:spacing w:line="100" w:lineRule="exact"/>
        <w:rPr>
          <w:kern w:val="0"/>
          <w:sz w:val="10"/>
          <w:szCs w:val="10"/>
        </w:rPr>
      </w:pPr>
    </w:p>
    <w:sectPr w:rsidR="004817D2" w:rsidRPr="00A25C88" w:rsidSect="00E810D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907" w:right="1134" w:bottom="907" w:left="1985" w:header="851" w:footer="567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C3F93" w14:textId="77777777" w:rsidR="00E3718A" w:rsidRDefault="00E3718A">
      <w:r>
        <w:separator/>
      </w:r>
    </w:p>
  </w:endnote>
  <w:endnote w:type="continuationSeparator" w:id="0">
    <w:p w14:paraId="05B43B82" w14:textId="77777777" w:rsidR="00E3718A" w:rsidRDefault="00E37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CB774" w14:textId="77777777" w:rsidR="004817D2" w:rsidRDefault="007B3228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2</w:t>
    </w:r>
    <w:r>
      <w:rPr>
        <w:rStyle w:val="a7"/>
      </w:rPr>
      <w:fldChar w:fldCharType="end"/>
    </w:r>
  </w:p>
  <w:p w14:paraId="3206AD9D" w14:textId="77777777" w:rsidR="004817D2" w:rsidRDefault="004817D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1139034"/>
      <w:docPartObj>
        <w:docPartGallery w:val="Page Numbers (Bottom of Page)"/>
        <w:docPartUnique/>
      </w:docPartObj>
    </w:sdtPr>
    <w:sdtContent>
      <w:p w14:paraId="3D1E98D0" w14:textId="05726408" w:rsidR="00E810DE" w:rsidRDefault="00E810DE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7E0BD29" w14:textId="1C56A787" w:rsidR="004817D2" w:rsidRDefault="004817D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89629" w14:textId="5AEC4CB1" w:rsidR="00BA2E4E" w:rsidRDefault="00BA2E4E">
    <w:pPr>
      <w:pStyle w:val="a5"/>
      <w:jc w:val="center"/>
    </w:pPr>
  </w:p>
  <w:p w14:paraId="38238F4C" w14:textId="77777777" w:rsidR="00BA2E4E" w:rsidRDefault="00BA2E4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9B3C5" w14:textId="77777777" w:rsidR="00E3718A" w:rsidRDefault="00E3718A">
      <w:r>
        <w:separator/>
      </w:r>
    </w:p>
  </w:footnote>
  <w:footnote w:type="continuationSeparator" w:id="0">
    <w:p w14:paraId="5296702B" w14:textId="77777777" w:rsidR="00E3718A" w:rsidRDefault="00E371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270B5" w14:textId="77777777" w:rsidR="004817D2" w:rsidRDefault="007B3228">
    <w:pPr>
      <w:framePr w:w="360" w:h="14664" w:hRule="exact" w:hSpace="180" w:wrap="around" w:vAnchor="text" w:hAnchor="page" w:x="531" w:y="260"/>
      <w:pBdr>
        <w:top w:val="dashed" w:sz="4" w:space="1" w:color="auto"/>
      </w:pBdr>
      <w:shd w:val="solid" w:color="FFFFFF" w:fill="FFFFFF"/>
      <w:jc w:val="center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14:paraId="223A94FD" w14:textId="77777777" w:rsidR="004817D2" w:rsidRDefault="004817D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D2D4A" w14:textId="77777777" w:rsidR="004817D2" w:rsidRDefault="007B3228">
    <w:pPr>
      <w:framePr w:w="357" w:h="14663" w:hRule="exact" w:hSpace="181" w:wrap="around" w:vAnchor="text" w:hAnchor="page" w:x="531" w:y="260"/>
      <w:pBdr>
        <w:top w:val="dashed" w:sz="4" w:space="1" w:color="auto"/>
      </w:pBdr>
      <w:shd w:val="solid" w:color="FFFFFF" w:fill="FFFFFF"/>
      <w:jc w:val="center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14:paraId="331F23CF" w14:textId="77777777" w:rsidR="004817D2" w:rsidRDefault="004817D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F0412" w14:textId="77777777" w:rsidR="004817D2" w:rsidRDefault="007B3228">
    <w:pPr>
      <w:framePr w:w="360" w:h="14664" w:hRule="exact" w:hSpace="180" w:wrap="around" w:vAnchor="text" w:hAnchor="page" w:x="531" w:y="290"/>
      <w:pBdr>
        <w:top w:val="dashed" w:sz="4" w:space="1" w:color="auto"/>
      </w:pBdr>
      <w:shd w:val="solid" w:color="FFFFFF" w:fill="FFFFFF"/>
      <w:jc w:val="center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14:paraId="7E6C0372" w14:textId="77777777" w:rsidR="004817D2" w:rsidRDefault="004817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8E4"/>
    <w:multiLevelType w:val="hybridMultilevel"/>
    <w:tmpl w:val="95F0AF8A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" w15:restartNumberingAfterBreak="0">
    <w:nsid w:val="09647C9C"/>
    <w:multiLevelType w:val="multilevel"/>
    <w:tmpl w:val="96FE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C6130"/>
    <w:multiLevelType w:val="multilevel"/>
    <w:tmpl w:val="9094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40482"/>
    <w:multiLevelType w:val="multilevel"/>
    <w:tmpl w:val="0E640482"/>
    <w:lvl w:ilvl="0">
      <w:start w:val="1"/>
      <w:numFmt w:val="decimal"/>
      <w:lvlText w:val="(%1)"/>
      <w:lvlJc w:val="left"/>
      <w:pPr>
        <w:ind w:left="1008" w:hanging="362"/>
      </w:pPr>
      <w:rPr>
        <w:rFonts w:ascii="宋体" w:eastAsia="宋体" w:hAnsi="宋体" w:cs="宋体" w:hint="default"/>
        <w:w w:val="81"/>
        <w:sz w:val="21"/>
        <w:szCs w:val="21"/>
        <w:lang w:val="en-US" w:eastAsia="en-US" w:bidi="ar-SA"/>
      </w:rPr>
    </w:lvl>
    <w:lvl w:ilvl="1">
      <w:numFmt w:val="bullet"/>
      <w:lvlText w:val="•"/>
      <w:lvlJc w:val="left"/>
      <w:pPr>
        <w:ind w:left="1824" w:hanging="36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8" w:hanging="36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72" w:hanging="3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6" w:hanging="3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0" w:hanging="3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3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3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2" w:hanging="362"/>
      </w:pPr>
      <w:rPr>
        <w:rFonts w:hint="default"/>
        <w:lang w:val="en-US" w:eastAsia="en-US" w:bidi="ar-SA"/>
      </w:rPr>
    </w:lvl>
  </w:abstractNum>
  <w:abstractNum w:abstractNumId="4" w15:restartNumberingAfterBreak="0">
    <w:nsid w:val="0F44475C"/>
    <w:multiLevelType w:val="multilevel"/>
    <w:tmpl w:val="AA60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B4507"/>
    <w:multiLevelType w:val="multilevel"/>
    <w:tmpl w:val="C824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FC5D0F"/>
    <w:multiLevelType w:val="multilevel"/>
    <w:tmpl w:val="8974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673C15"/>
    <w:multiLevelType w:val="hybridMultilevel"/>
    <w:tmpl w:val="5908DD7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68A269B"/>
    <w:multiLevelType w:val="hybridMultilevel"/>
    <w:tmpl w:val="A2AE830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2F939A5"/>
    <w:multiLevelType w:val="hybridMultilevel"/>
    <w:tmpl w:val="6A92C7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A767C5A"/>
    <w:multiLevelType w:val="hybridMultilevel"/>
    <w:tmpl w:val="A2AE830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C4602A1"/>
    <w:multiLevelType w:val="multilevel"/>
    <w:tmpl w:val="26620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8038A1"/>
    <w:multiLevelType w:val="hybridMultilevel"/>
    <w:tmpl w:val="B66AB834"/>
    <w:lvl w:ilvl="0" w:tplc="DDEAFF82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58C91C23"/>
    <w:multiLevelType w:val="singleLevel"/>
    <w:tmpl w:val="58C91C23"/>
    <w:lvl w:ilvl="0">
      <w:start w:val="3"/>
      <w:numFmt w:val="chineseCounting"/>
      <w:suff w:val="nothing"/>
      <w:lvlText w:val="%1、"/>
      <w:lvlJc w:val="left"/>
    </w:lvl>
  </w:abstractNum>
  <w:abstractNum w:abstractNumId="14" w15:restartNumberingAfterBreak="0">
    <w:nsid w:val="64380821"/>
    <w:multiLevelType w:val="multilevel"/>
    <w:tmpl w:val="64380821"/>
    <w:lvl w:ilvl="0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5" w15:restartNumberingAfterBreak="0">
    <w:nsid w:val="6FE331C1"/>
    <w:multiLevelType w:val="multilevel"/>
    <w:tmpl w:val="0070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D67E2F"/>
    <w:multiLevelType w:val="hybridMultilevel"/>
    <w:tmpl w:val="2D72FA1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7524199">
    <w:abstractNumId w:val="13"/>
  </w:num>
  <w:num w:numId="2" w16cid:durableId="63576774">
    <w:abstractNumId w:val="14"/>
  </w:num>
  <w:num w:numId="3" w16cid:durableId="904798192">
    <w:abstractNumId w:val="12"/>
  </w:num>
  <w:num w:numId="4" w16cid:durableId="1889409928">
    <w:abstractNumId w:val="6"/>
  </w:num>
  <w:num w:numId="5" w16cid:durableId="1998652872">
    <w:abstractNumId w:val="15"/>
  </w:num>
  <w:num w:numId="6" w16cid:durableId="1822968084">
    <w:abstractNumId w:val="4"/>
  </w:num>
  <w:num w:numId="7" w16cid:durableId="916784032">
    <w:abstractNumId w:val="3"/>
  </w:num>
  <w:num w:numId="8" w16cid:durableId="1611668519">
    <w:abstractNumId w:val="9"/>
  </w:num>
  <w:num w:numId="9" w16cid:durableId="1045986425">
    <w:abstractNumId w:val="16"/>
  </w:num>
  <w:num w:numId="10" w16cid:durableId="1272125804">
    <w:abstractNumId w:val="0"/>
  </w:num>
  <w:num w:numId="11" w16cid:durableId="1716663516">
    <w:abstractNumId w:val="7"/>
  </w:num>
  <w:num w:numId="12" w16cid:durableId="953555426">
    <w:abstractNumId w:val="10"/>
  </w:num>
  <w:num w:numId="13" w16cid:durableId="901867281">
    <w:abstractNumId w:val="8"/>
  </w:num>
  <w:num w:numId="14" w16cid:durableId="1312903740">
    <w:abstractNumId w:val="5"/>
  </w:num>
  <w:num w:numId="15" w16cid:durableId="1642727487">
    <w:abstractNumId w:val="1"/>
  </w:num>
  <w:num w:numId="16" w16cid:durableId="1050768966">
    <w:abstractNumId w:val="2"/>
  </w:num>
  <w:num w:numId="17" w16cid:durableId="8245857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8A"/>
    <w:rsid w:val="00022E3B"/>
    <w:rsid w:val="00023393"/>
    <w:rsid w:val="000B4059"/>
    <w:rsid w:val="00125404"/>
    <w:rsid w:val="00127441"/>
    <w:rsid w:val="00131CB3"/>
    <w:rsid w:val="001721CA"/>
    <w:rsid w:val="00180CA0"/>
    <w:rsid w:val="001928AE"/>
    <w:rsid w:val="00197203"/>
    <w:rsid w:val="001B0190"/>
    <w:rsid w:val="001B1830"/>
    <w:rsid w:val="001B2151"/>
    <w:rsid w:val="001D62FB"/>
    <w:rsid w:val="001E12D4"/>
    <w:rsid w:val="00234738"/>
    <w:rsid w:val="002A3BAF"/>
    <w:rsid w:val="002A5776"/>
    <w:rsid w:val="00325C59"/>
    <w:rsid w:val="00334DD1"/>
    <w:rsid w:val="003664C7"/>
    <w:rsid w:val="003A3460"/>
    <w:rsid w:val="003A57E3"/>
    <w:rsid w:val="003C25FC"/>
    <w:rsid w:val="004459D2"/>
    <w:rsid w:val="00447D56"/>
    <w:rsid w:val="00464904"/>
    <w:rsid w:val="004817D2"/>
    <w:rsid w:val="00487610"/>
    <w:rsid w:val="004A7E4C"/>
    <w:rsid w:val="004F36D6"/>
    <w:rsid w:val="005E443D"/>
    <w:rsid w:val="005F017A"/>
    <w:rsid w:val="0060573B"/>
    <w:rsid w:val="006217DD"/>
    <w:rsid w:val="00661C06"/>
    <w:rsid w:val="00671A63"/>
    <w:rsid w:val="006839A1"/>
    <w:rsid w:val="00683A31"/>
    <w:rsid w:val="00687315"/>
    <w:rsid w:val="006A2CEC"/>
    <w:rsid w:val="006B4915"/>
    <w:rsid w:val="006D718A"/>
    <w:rsid w:val="006E3158"/>
    <w:rsid w:val="00717726"/>
    <w:rsid w:val="00723DD1"/>
    <w:rsid w:val="00741773"/>
    <w:rsid w:val="007430C5"/>
    <w:rsid w:val="0075261A"/>
    <w:rsid w:val="00786435"/>
    <w:rsid w:val="007A09B5"/>
    <w:rsid w:val="007B3228"/>
    <w:rsid w:val="007E6442"/>
    <w:rsid w:val="00820D6A"/>
    <w:rsid w:val="008A260B"/>
    <w:rsid w:val="008B647C"/>
    <w:rsid w:val="008B77AC"/>
    <w:rsid w:val="0090290B"/>
    <w:rsid w:val="00923894"/>
    <w:rsid w:val="0092732F"/>
    <w:rsid w:val="00943D56"/>
    <w:rsid w:val="009512F6"/>
    <w:rsid w:val="00961796"/>
    <w:rsid w:val="009851F9"/>
    <w:rsid w:val="009E53DF"/>
    <w:rsid w:val="00A10616"/>
    <w:rsid w:val="00A11776"/>
    <w:rsid w:val="00A25C88"/>
    <w:rsid w:val="00A66FAB"/>
    <w:rsid w:val="00A701C6"/>
    <w:rsid w:val="00A747BB"/>
    <w:rsid w:val="00A866D6"/>
    <w:rsid w:val="00A905F9"/>
    <w:rsid w:val="00AD75EA"/>
    <w:rsid w:val="00B039FC"/>
    <w:rsid w:val="00B26B69"/>
    <w:rsid w:val="00B327A2"/>
    <w:rsid w:val="00B726A7"/>
    <w:rsid w:val="00BA2E4E"/>
    <w:rsid w:val="00BC170C"/>
    <w:rsid w:val="00BC3740"/>
    <w:rsid w:val="00C94D57"/>
    <w:rsid w:val="00CA3737"/>
    <w:rsid w:val="00D72023"/>
    <w:rsid w:val="00D72705"/>
    <w:rsid w:val="00D740D9"/>
    <w:rsid w:val="00D962EF"/>
    <w:rsid w:val="00DD42A6"/>
    <w:rsid w:val="00DF03B1"/>
    <w:rsid w:val="00E3718A"/>
    <w:rsid w:val="00E477E7"/>
    <w:rsid w:val="00E810DE"/>
    <w:rsid w:val="00EA7227"/>
    <w:rsid w:val="00EC7F96"/>
    <w:rsid w:val="00F00B14"/>
    <w:rsid w:val="00F02189"/>
    <w:rsid w:val="00F27DF6"/>
    <w:rsid w:val="00F66590"/>
    <w:rsid w:val="00F713AB"/>
    <w:rsid w:val="00F81EF6"/>
    <w:rsid w:val="33497B0A"/>
    <w:rsid w:val="3C0425F4"/>
    <w:rsid w:val="5769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F474E8E"/>
  <w15:docId w15:val="{2E0B3E1D-D1D5-4531-98DE-889EA0F1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39F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jc w:val="center"/>
    </w:pPr>
    <w:rPr>
      <w:rFonts w:ascii="黑体" w:eastAsia="黑体"/>
      <w:b/>
      <w:sz w:val="44"/>
      <w:szCs w:val="36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</w:style>
  <w:style w:type="paragraph" w:styleId="a8">
    <w:name w:val="List Paragraph"/>
    <w:basedOn w:val="a"/>
    <w:uiPriority w:val="1"/>
    <w:qFormat/>
    <w:rsid w:val="00A11776"/>
    <w:pPr>
      <w:ind w:firstLineChars="200" w:firstLine="420"/>
    </w:pPr>
  </w:style>
  <w:style w:type="character" w:styleId="a9">
    <w:name w:val="Emphasis"/>
    <w:qFormat/>
    <w:rsid w:val="00CA3737"/>
    <w:rPr>
      <w:i/>
      <w:iCs/>
    </w:rPr>
  </w:style>
  <w:style w:type="character" w:customStyle="1" w:styleId="a4">
    <w:name w:val="正文文本 字符"/>
    <w:basedOn w:val="a0"/>
    <w:link w:val="a3"/>
    <w:rsid w:val="00CA3737"/>
    <w:rPr>
      <w:rFonts w:ascii="黑体" w:eastAsia="黑体"/>
      <w:b/>
      <w:kern w:val="2"/>
      <w:sz w:val="44"/>
      <w:szCs w:val="36"/>
    </w:rPr>
  </w:style>
  <w:style w:type="table" w:styleId="aa">
    <w:name w:val="Table Grid"/>
    <w:basedOn w:val="a1"/>
    <w:rsid w:val="00923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脚 字符"/>
    <w:basedOn w:val="a0"/>
    <w:link w:val="a5"/>
    <w:uiPriority w:val="99"/>
    <w:rsid w:val="00BA2E4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&#65288;E&#65306;&#65289;Docs\&#25105;&#30340;&#23384;&#26723;\&#35838;&#31243;&#23454;&#39564;\&#35013;&#35746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装订模板.dot</Template>
  <TotalTime>77</TotalTime>
  <Pages>8</Pages>
  <Words>1207</Words>
  <Characters>1208</Characters>
  <Application>Microsoft Office Word</Application>
  <DocSecurity>0</DocSecurity>
  <Lines>1208</Lines>
  <Paragraphs>172</Paragraphs>
  <ScaleCrop>false</ScaleCrop>
  <Company>CSU</Company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Weisy</dc:creator>
  <cp:lastModifiedBy>博文 樊</cp:lastModifiedBy>
  <cp:revision>12</cp:revision>
  <cp:lastPrinted>2017-01-02T15:16:00Z</cp:lastPrinted>
  <dcterms:created xsi:type="dcterms:W3CDTF">2021-03-03T07:37:00Z</dcterms:created>
  <dcterms:modified xsi:type="dcterms:W3CDTF">2025-05-21T07:15:00Z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