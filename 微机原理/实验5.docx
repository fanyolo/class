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3"/>
    <w:p w14:paraId="111CB16D" w14:textId="77777777" w:rsidR="004817D2" w:rsidRPr="00A25C88" w:rsidRDefault="007B3228">
      <w:pPr>
        <w:rPr>
          <w:kern w:val="0"/>
        </w:rPr>
      </w:pP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4D159B" wp14:editId="2C42BDC4">
                <wp:simplePos x="0" y="0"/>
                <wp:positionH relativeFrom="column">
                  <wp:posOffset>19079210</wp:posOffset>
                </wp:positionH>
                <wp:positionV relativeFrom="paragraph">
                  <wp:posOffset>-292100</wp:posOffset>
                </wp:positionV>
                <wp:extent cx="0" cy="3749040"/>
                <wp:effectExtent l="4445" t="0" r="14605" b="3810"/>
                <wp:wrapNone/>
                <wp:docPr id="3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4904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4D85C4" id="直线 13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2.3pt,-23pt" to="1502.3pt,2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"/>
            </w:pict>
          </mc:Fallback>
        </mc:AlternateContent>
      </w:r>
      <w:r w:rsidRPr="00A25C88">
        <w:rPr>
          <w:rFonts w:eastAsia="楷体_GB2312" w:hint="eastAsia"/>
          <w:noProof/>
          <w:kern w:val="0"/>
          <w:sz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76D59B" wp14:editId="44ED6723">
                <wp:simplePos x="0" y="0"/>
                <wp:positionH relativeFrom="column">
                  <wp:posOffset>-367030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2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10"/>
                              <w:gridCol w:w="1624"/>
                            </w:tblGrid>
                            <w:tr w:rsidR="004817D2" w14:paraId="1453191F" w14:textId="77777777">
                              <w:trPr>
                                <w:trHeight w:hRule="exact" w:val="624"/>
                              </w:trPr>
                              <w:tc>
                                <w:tcPr>
                                  <w:tcW w:w="910" w:type="dxa"/>
                                  <w:vAlign w:val="bottom"/>
                                </w:tcPr>
                                <w:p w14:paraId="11C3BDAF" w14:textId="77777777" w:rsidR="004817D2" w:rsidRDefault="007B3228">
                                  <w:pPr>
                                    <w:ind w:left="206" w:right="210" w:hangingChars="98" w:hanging="206"/>
                                    <w:jc w:val="right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评阅人</w:t>
                                  </w:r>
                                </w:p>
                                <w:p w14:paraId="1D508CE9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老师</w:t>
                                  </w:r>
                                </w:p>
                                <w:p w14:paraId="363A922C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4" w:type="dxa"/>
                                  <w:vAlign w:val="bottom"/>
                                </w:tcPr>
                                <w:p w14:paraId="00067F6D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F7674B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1776D59B" id="矩形 8" o:spid="_x0000_s1026" style="position:absolute;left:0;text-align:left;margin-left:-28.9pt;margin-top:-16.45pt;width:153.85pt;height:41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" stroked="f">
                <v:textbox>
                  <w:txbxContent>
                    <w:tbl>
                      <w:tblPr>
                        <w:tblW w:w="2534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10"/>
                        <w:gridCol w:w="1624"/>
                      </w:tblGrid>
                      <w:tr w:rsidR="004817D2" w14:paraId="1453191F" w14:textId="77777777">
                        <w:trPr>
                          <w:trHeight w:hRule="exact" w:val="624"/>
                        </w:trPr>
                        <w:tc>
                          <w:tcPr>
                            <w:tcW w:w="910" w:type="dxa"/>
                            <w:vAlign w:val="bottom"/>
                          </w:tcPr>
                          <w:p w14:paraId="11C3BDAF" w14:textId="77777777" w:rsidR="004817D2" w:rsidRDefault="007B3228">
                            <w:pPr>
                              <w:ind w:left="206" w:right="210" w:hangingChars="98" w:hanging="206"/>
                              <w:jc w:val="right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评阅人</w:t>
                            </w:r>
                          </w:p>
                          <w:p w14:paraId="1D508CE9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老师</w:t>
                            </w:r>
                          </w:p>
                          <w:p w14:paraId="363A922C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624" w:type="dxa"/>
                            <w:vAlign w:val="bottom"/>
                          </w:tcPr>
                          <w:p w14:paraId="00067F6D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52F7674B" w14:textId="77777777" w:rsidR="004817D2" w:rsidRDefault="004817D2"/>
                  </w:txbxContent>
                </v:textbox>
              </v:rect>
            </w:pict>
          </mc:Fallback>
        </mc:AlternateContent>
      </w:r>
      <w:r w:rsidRPr="00A25C88">
        <w:rPr>
          <w:rFonts w:hint="eastAsia"/>
          <w:noProof/>
          <w:kern w:val="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9A7CA9" wp14:editId="5BAD3C28">
                <wp:simplePos x="0" y="0"/>
                <wp:positionH relativeFrom="column">
                  <wp:posOffset>3996690</wp:posOffset>
                </wp:positionH>
                <wp:positionV relativeFrom="paragraph">
                  <wp:posOffset>-208915</wp:posOffset>
                </wp:positionV>
                <wp:extent cx="1953895" cy="523875"/>
                <wp:effectExtent l="0" t="0" r="8255" b="9525"/>
                <wp:wrapNone/>
                <wp:docPr id="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3895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2534" w:type="dxa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12"/>
                              <w:gridCol w:w="1522"/>
                            </w:tblGrid>
                            <w:tr w:rsidR="004817D2" w14:paraId="1E896E05" w14:textId="77777777">
                              <w:trPr>
                                <w:trHeight w:hRule="exact" w:val="624"/>
                                <w:jc w:val="right"/>
                              </w:trPr>
                              <w:tc>
                                <w:tcPr>
                                  <w:tcW w:w="1012" w:type="dxa"/>
                                  <w:vAlign w:val="bottom"/>
                                </w:tcPr>
                                <w:p w14:paraId="2D858D16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实验成绩</w:t>
                                  </w:r>
                                </w:p>
                                <w:p w14:paraId="77824175" w14:textId="77777777" w:rsidR="004817D2" w:rsidRDefault="007B3228">
                                  <w:pPr>
                                    <w:ind w:left="206" w:hangingChars="98" w:hanging="206"/>
                                    <w:jc w:val="center"/>
                                    <w:rPr>
                                      <w:rFonts w:ascii="仿宋_GB2312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仿宋_GB2312" w:eastAsia="仿宋_GB2312" w:hint="eastAsia"/>
                                      <w:szCs w:val="21"/>
                                    </w:rPr>
                                    <w:t>成绩</w:t>
                                  </w:r>
                                </w:p>
                                <w:p w14:paraId="5B1615BF" w14:textId="77777777" w:rsidR="004817D2" w:rsidRDefault="004817D2">
                                  <w:pPr>
                                    <w:spacing w:line="480" w:lineRule="exact"/>
                                    <w:ind w:left="274" w:hangingChars="98" w:hanging="274"/>
                                    <w:jc w:val="center"/>
                                    <w:rPr>
                                      <w:rFonts w:ascii="仿宋_GB2312" w:eastAsia="仿宋_GB2312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2" w:type="dxa"/>
                                  <w:vAlign w:val="bottom"/>
                                </w:tcPr>
                                <w:p w14:paraId="794D1E1E" w14:textId="77777777" w:rsidR="004817D2" w:rsidRDefault="004817D2">
                                  <w:pPr>
                                    <w:spacing w:line="480" w:lineRule="exact"/>
                                    <w:jc w:val="center"/>
                                    <w:rPr>
                                      <w:rFonts w:eastAsia="楷体_GB2312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94E78E1" w14:textId="77777777" w:rsidR="004817D2" w:rsidRDefault="004817D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629A7CA9" id="矩形 10" o:spid="_x0000_s1027" style="position:absolute;left:0;text-align:left;margin-left:314.7pt;margin-top:-16.45pt;width:153.85pt;height:4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" stroked="f">
                <v:textbox>
                  <w:txbxContent>
                    <w:tbl>
                      <w:tblPr>
                        <w:tblW w:w="2534" w:type="dxa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12"/>
                        <w:gridCol w:w="1522"/>
                      </w:tblGrid>
                      <w:tr w:rsidR="004817D2" w14:paraId="1E896E05" w14:textId="77777777">
                        <w:trPr>
                          <w:trHeight w:hRule="exact" w:val="624"/>
                          <w:jc w:val="right"/>
                        </w:trPr>
                        <w:tc>
                          <w:tcPr>
                            <w:tcW w:w="1012" w:type="dxa"/>
                            <w:vAlign w:val="bottom"/>
                          </w:tcPr>
                          <w:p w14:paraId="2D858D16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实验成绩</w:t>
                            </w:r>
                          </w:p>
                          <w:p w14:paraId="77824175" w14:textId="77777777" w:rsidR="004817D2" w:rsidRDefault="007B3228">
                            <w:pPr>
                              <w:ind w:left="206" w:hangingChars="98" w:hanging="206"/>
                              <w:jc w:val="center"/>
                              <w:rPr>
                                <w:rFonts w:ascii="仿宋_GB2312" w:eastAsia="仿宋_GB2312"/>
                                <w:szCs w:val="21"/>
                              </w:rPr>
                            </w:pPr>
                            <w:r>
                              <w:rPr>
                                <w:rFonts w:ascii="仿宋_GB2312" w:eastAsia="仿宋_GB2312" w:hint="eastAsia"/>
                                <w:szCs w:val="21"/>
                              </w:rPr>
                              <w:t>成绩</w:t>
                            </w:r>
                          </w:p>
                          <w:p w14:paraId="5B1615BF" w14:textId="77777777" w:rsidR="004817D2" w:rsidRDefault="004817D2">
                            <w:pPr>
                              <w:spacing w:line="480" w:lineRule="exact"/>
                              <w:ind w:left="274" w:hangingChars="98" w:hanging="274"/>
                              <w:jc w:val="center"/>
                              <w:rPr>
                                <w:rFonts w:ascii="仿宋_GB2312" w:eastAsia="仿宋_GB2312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1522" w:type="dxa"/>
                            <w:vAlign w:val="bottom"/>
                          </w:tcPr>
                          <w:p w14:paraId="794D1E1E" w14:textId="77777777" w:rsidR="004817D2" w:rsidRDefault="004817D2">
                            <w:pPr>
                              <w:spacing w:line="480" w:lineRule="exact"/>
                              <w:jc w:val="center"/>
                              <w:rPr>
                                <w:rFonts w:eastAsia="楷体_GB2312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194E78E1" w14:textId="77777777" w:rsidR="004817D2" w:rsidRDefault="004817D2"/>
                  </w:txbxContent>
                </v:textbox>
              </v:rect>
            </w:pict>
          </mc:Fallback>
        </mc:AlternateContent>
      </w:r>
    </w:p>
    <w:p w14:paraId="14CF6A62" w14:textId="77777777" w:rsidR="004817D2" w:rsidRPr="00A25C88" w:rsidRDefault="004817D2">
      <w:pPr>
        <w:jc w:val="center"/>
        <w:rPr>
          <w:kern w:val="0"/>
        </w:rPr>
      </w:pPr>
    </w:p>
    <w:p w14:paraId="7430E586" w14:textId="77777777" w:rsidR="004817D2" w:rsidRPr="00A25C88" w:rsidRDefault="004817D2">
      <w:pPr>
        <w:jc w:val="center"/>
        <w:rPr>
          <w:kern w:val="0"/>
        </w:rPr>
      </w:pPr>
    </w:p>
    <w:p w14:paraId="12E2412A" w14:textId="77777777" w:rsidR="004817D2" w:rsidRPr="00A25C88" w:rsidRDefault="007B3228">
      <w:pPr>
        <w:jc w:val="center"/>
        <w:rPr>
          <w:rFonts w:ascii="黑体" w:eastAsia="黑体"/>
          <w:b/>
          <w:kern w:val="0"/>
          <w:sz w:val="48"/>
          <w:szCs w:val="48"/>
        </w:rPr>
      </w:pPr>
      <w:r w:rsidRPr="00A25C88">
        <w:rPr>
          <w:rFonts w:hint="eastAsia"/>
          <w:noProof/>
          <w:kern w:val="0"/>
        </w:rPr>
        <w:drawing>
          <wp:inline distT="0" distB="0" distL="0" distR="0" wp14:anchorId="1FE99F6D" wp14:editId="6095EAB8">
            <wp:extent cx="2838450" cy="809625"/>
            <wp:effectExtent l="19050" t="0" r="0" b="0"/>
            <wp:docPr id="1" name="图片 1" descr="u=1549092643,3105127979&amp;fm=23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u=1549092643,3105127979&amp;fm=23&amp;gp=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EAA8ED" w14:textId="27B218C6" w:rsidR="004817D2" w:rsidRPr="00A25C88" w:rsidRDefault="00A25C88">
      <w:pPr>
        <w:pStyle w:val="a3"/>
        <w:spacing w:afterLines="50" w:after="156"/>
        <w:rPr>
          <w:b w:val="0"/>
          <w:color w:val="000000"/>
          <w:kern w:val="0"/>
          <w:sz w:val="84"/>
          <w:szCs w:val="84"/>
        </w:rPr>
      </w:pPr>
      <w:r w:rsidRPr="00A25C88">
        <w:rPr>
          <w:rFonts w:hint="eastAsia"/>
          <w:b w:val="0"/>
          <w:color w:val="000000"/>
          <w:w w:val="54"/>
          <w:kern w:val="0"/>
          <w:sz w:val="84"/>
          <w:szCs w:val="84"/>
        </w:rPr>
        <w:t>自动化学院本科生实验报告</w:t>
      </w:r>
    </w:p>
    <w:p w14:paraId="215F3636" w14:textId="33B6AE0E" w:rsidR="004817D2" w:rsidRPr="00A25C88" w:rsidRDefault="007B3228">
      <w:pPr>
        <w:spacing w:line="540" w:lineRule="exact"/>
        <w:rPr>
          <w:rFonts w:ascii="宋体" w:hAnsi="宋体" w:cs="宋体" w:hint="eastAsia"/>
          <w:b/>
          <w:bCs/>
          <w:kern w:val="0"/>
          <w:sz w:val="24"/>
        </w:rPr>
      </w:pP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 </w:t>
      </w:r>
      <w:r w:rsidR="003C25FC" w:rsidRPr="003C25FC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>微机原理与接口技术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  <w:u w:val="single"/>
        </w:rPr>
        <w:t xml:space="preserve">     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课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程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实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验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报</w:t>
      </w:r>
      <w:r w:rsidRPr="00A25C88">
        <w:rPr>
          <w:rFonts w:ascii="华文楷体" w:eastAsia="华文楷体" w:hAnsi="华文楷体" w:cs="华文楷体"/>
          <w:b/>
          <w:bCs/>
          <w:kern w:val="0"/>
          <w:sz w:val="36"/>
          <w:szCs w:val="36"/>
        </w:rPr>
        <w:t xml:space="preserve"> </w:t>
      </w:r>
      <w:r w:rsidRPr="00A25C88">
        <w:rPr>
          <w:rFonts w:ascii="华文楷体" w:eastAsia="华文楷体" w:hAnsi="华文楷体" w:cs="华文楷体" w:hint="eastAsia"/>
          <w:b/>
          <w:bCs/>
          <w:kern w:val="0"/>
          <w:sz w:val="36"/>
          <w:szCs w:val="36"/>
        </w:rPr>
        <w:t>告</w:t>
      </w:r>
    </w:p>
    <w:p w14:paraId="5CAF6C3D" w14:textId="77777777" w:rsidR="004817D2" w:rsidRPr="00A25C88" w:rsidRDefault="004817D2">
      <w:pPr>
        <w:jc w:val="center"/>
        <w:rPr>
          <w:kern w:val="0"/>
        </w:rPr>
      </w:pPr>
    </w:p>
    <w:tbl>
      <w:tblPr>
        <w:tblW w:w="96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79"/>
      </w:tblGrid>
      <w:tr w:rsidR="004817D2" w:rsidRPr="00A25C88" w14:paraId="79023195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50D849F5" w14:textId="2CC11F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专业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电子信息工程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班级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电信2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303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姓名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 xml:space="preserve"> </w:t>
            </w:r>
            <w:r w:rsidR="0060573B">
              <w:rPr>
                <w:rFonts w:ascii="仿宋_GB2312" w:eastAsia="仿宋_GB2312" w:hint="eastAsia"/>
                <w:kern w:val="0"/>
                <w:szCs w:val="21"/>
                <w:u w:val="single"/>
              </w:rPr>
              <w:t>樊博文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学号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60573B">
              <w:rPr>
                <w:rFonts w:ascii="仿宋_GB2312" w:eastAsia="仿宋_GB2312"/>
                <w:kern w:val="0"/>
                <w:szCs w:val="21"/>
                <w:u w:val="single"/>
              </w:rPr>
              <w:t>8207230322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         </w:t>
            </w:r>
          </w:p>
          <w:p w14:paraId="149A2821" w14:textId="77777777" w:rsidR="004817D2" w:rsidRPr="00A25C88" w:rsidRDefault="004817D2">
            <w:pPr>
              <w:spacing w:line="40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93A31F3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643518CA" w14:textId="3B8CC854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Cs w:val="21"/>
                <w:u w:val="single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预定时间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9，10 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实际实验时间 星期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日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节次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526EE3">
              <w:rPr>
                <w:rFonts w:ascii="仿宋_GB2312" w:eastAsia="仿宋_GB2312" w:hint="eastAsia"/>
                <w:kern w:val="0"/>
                <w:szCs w:val="21"/>
                <w:u w:val="single"/>
              </w:rPr>
              <w:t>9，10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</w:p>
          <w:p w14:paraId="6404DA5E" w14:textId="77777777" w:rsidR="004817D2" w:rsidRPr="00A25C88" w:rsidRDefault="004817D2">
            <w:pPr>
              <w:spacing w:line="480" w:lineRule="exact"/>
              <w:jc w:val="center"/>
              <w:rPr>
                <w:rFonts w:eastAsia="楷体_GB2312"/>
                <w:kern w:val="0"/>
                <w:sz w:val="28"/>
              </w:rPr>
            </w:pPr>
          </w:p>
        </w:tc>
      </w:tr>
      <w:tr w:rsidR="004817D2" w:rsidRPr="00A25C88" w14:paraId="2CEA203B" w14:textId="77777777">
        <w:trPr>
          <w:trHeight w:hRule="exact" w:val="624"/>
          <w:jc w:val="center"/>
        </w:trPr>
        <w:tc>
          <w:tcPr>
            <w:tcW w:w="9679" w:type="dxa"/>
            <w:vAlign w:val="bottom"/>
          </w:tcPr>
          <w:p w14:paraId="389AFD09" w14:textId="5F33ADF8" w:rsidR="004817D2" w:rsidRPr="00A25C88" w:rsidRDefault="007B3228">
            <w:pPr>
              <w:ind w:left="274" w:hangingChars="98" w:hanging="274"/>
              <w:rPr>
                <w:rFonts w:ascii="仿宋_GB2312" w:eastAsia="仿宋_GB2312"/>
                <w:kern w:val="0"/>
                <w:sz w:val="28"/>
                <w:szCs w:val="28"/>
              </w:rPr>
            </w:pP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地点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proofErr w:type="gramStart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信息楼</w:t>
            </w:r>
            <w:proofErr w:type="gramEnd"/>
            <w:r w:rsidR="003C25FC">
              <w:rPr>
                <w:rFonts w:ascii="仿宋_GB2312" w:eastAsia="仿宋_GB2312" w:hint="eastAsia"/>
                <w:kern w:val="0"/>
                <w:szCs w:val="21"/>
                <w:u w:val="single"/>
              </w:rPr>
              <w:t>3</w:t>
            </w:r>
            <w:r w:rsidR="003C25FC">
              <w:rPr>
                <w:rFonts w:ascii="仿宋_GB2312" w:eastAsia="仿宋_GB2312"/>
                <w:kern w:val="0"/>
                <w:szCs w:val="21"/>
                <w:u w:val="single"/>
              </w:rPr>
              <w:t>06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台号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7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授课教师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</w:t>
            </w:r>
            <w:r w:rsidRPr="00A25C88">
              <w:rPr>
                <w:rFonts w:ascii="仿宋_GB2312" w:eastAsia="仿宋_GB2312" w:hint="eastAsia"/>
                <w:kern w:val="0"/>
                <w:sz w:val="28"/>
                <w:szCs w:val="28"/>
              </w:rPr>
              <w:t>指导教师</w:t>
            </w:r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</w:t>
            </w:r>
            <w:proofErr w:type="gramStart"/>
            <w:r w:rsidR="00197203">
              <w:rPr>
                <w:rFonts w:ascii="仿宋_GB2312" w:eastAsia="仿宋_GB2312" w:hint="eastAsia"/>
                <w:kern w:val="0"/>
                <w:szCs w:val="21"/>
                <w:u w:val="single"/>
              </w:rPr>
              <w:t>岳俊</w:t>
            </w:r>
            <w:proofErr w:type="gramEnd"/>
            <w:r w:rsidRPr="00A25C88">
              <w:rPr>
                <w:rFonts w:ascii="仿宋_GB2312" w:eastAsia="仿宋_GB2312" w:hint="eastAsia"/>
                <w:kern w:val="0"/>
                <w:szCs w:val="21"/>
                <w:u w:val="single"/>
              </w:rPr>
              <w:t xml:space="preserve">          </w:t>
            </w:r>
          </w:p>
        </w:tc>
      </w:tr>
    </w:tbl>
    <w:p w14:paraId="2CE348BB" w14:textId="77777777" w:rsidR="004817D2" w:rsidRPr="00A25C88" w:rsidRDefault="004817D2">
      <w:pPr>
        <w:jc w:val="center"/>
        <w:rPr>
          <w:kern w:val="0"/>
        </w:rPr>
      </w:pPr>
    </w:p>
    <w:p w14:paraId="266A0AD9" w14:textId="77777777" w:rsidR="004817D2" w:rsidRPr="00A25C88" w:rsidRDefault="004817D2">
      <w:pPr>
        <w:rPr>
          <w:kern w:val="0"/>
        </w:rPr>
      </w:pPr>
    </w:p>
    <w:tbl>
      <w:tblPr>
        <w:tblW w:w="96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79"/>
      </w:tblGrid>
      <w:tr w:rsidR="004817D2" w:rsidRPr="00A25C88" w14:paraId="5E023716" w14:textId="77777777" w:rsidTr="008B647C">
        <w:trPr>
          <w:trHeight w:val="2631"/>
          <w:jc w:val="center"/>
        </w:trPr>
        <w:tc>
          <w:tcPr>
            <w:tcW w:w="9679" w:type="dxa"/>
          </w:tcPr>
          <w:p w14:paraId="4D2EE34C" w14:textId="5DE6693B" w:rsidR="004817D2" w:rsidRPr="006F47A5" w:rsidRDefault="007B3228" w:rsidP="006F47A5">
            <w:pPr>
              <w:spacing w:beforeLines="100" w:before="312" w:line="480" w:lineRule="exact"/>
              <w:ind w:leftChars="200" w:left="420"/>
              <w:rPr>
                <w:rFonts w:eastAsia="黑体"/>
                <w:kern w:val="0"/>
                <w:sz w:val="32"/>
                <w:u w:val="single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实验名称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="006F47A5" w:rsidRPr="006F47A5">
              <w:rPr>
                <w:rFonts w:eastAsia="黑体" w:hint="eastAsia"/>
                <w:kern w:val="0"/>
                <w:sz w:val="32"/>
                <w:u w:val="single"/>
              </w:rPr>
              <w:t>8253A</w:t>
            </w:r>
            <w:r w:rsidR="006F47A5" w:rsidRPr="006F47A5">
              <w:rPr>
                <w:rFonts w:eastAsia="黑体" w:hint="eastAsia"/>
                <w:kern w:val="0"/>
                <w:sz w:val="32"/>
                <w:u w:val="single"/>
              </w:rPr>
              <w:t>定时</w:t>
            </w:r>
            <w:r w:rsidR="006F47A5" w:rsidRPr="006F47A5">
              <w:rPr>
                <w:rFonts w:eastAsia="黑体" w:hint="eastAsia"/>
                <w:kern w:val="0"/>
                <w:sz w:val="32"/>
                <w:u w:val="single"/>
              </w:rPr>
              <w:t>/</w:t>
            </w:r>
            <w:r w:rsidR="006F47A5" w:rsidRPr="006F47A5">
              <w:rPr>
                <w:rFonts w:eastAsia="黑体" w:hint="eastAsia"/>
                <w:kern w:val="0"/>
                <w:sz w:val="32"/>
                <w:u w:val="single"/>
              </w:rPr>
              <w:t>计数器实验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  </w:t>
            </w:r>
            <w:r w:rsidR="0018526B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  <w:r w:rsidRPr="00A25C88">
              <w:rPr>
                <w:rFonts w:eastAsia="黑体" w:hint="eastAsia"/>
                <w:kern w:val="0"/>
                <w:sz w:val="32"/>
                <w:u w:val="single"/>
              </w:rPr>
              <w:t xml:space="preserve">   </w:t>
            </w:r>
          </w:p>
          <w:p w14:paraId="71BD0E55" w14:textId="5F3C5B93" w:rsidR="00A11776" w:rsidRPr="00A11776" w:rsidRDefault="007B3228" w:rsidP="00A11776">
            <w:pPr>
              <w:pStyle w:val="a8"/>
              <w:numPr>
                <w:ilvl w:val="0"/>
                <w:numId w:val="3"/>
              </w:numPr>
              <w:spacing w:beforeLines="100" w:before="312" w:line="480" w:lineRule="exact"/>
              <w:ind w:firstLineChars="0"/>
              <w:rPr>
                <w:rFonts w:eastAsia="黑体"/>
                <w:kern w:val="0"/>
                <w:sz w:val="32"/>
              </w:rPr>
            </w:pPr>
            <w:r w:rsidRPr="00A11776">
              <w:rPr>
                <w:rFonts w:eastAsia="黑体" w:hint="eastAsia"/>
                <w:kern w:val="0"/>
                <w:sz w:val="32"/>
              </w:rPr>
              <w:t>实验内容、目的与要求</w:t>
            </w:r>
          </w:p>
          <w:p w14:paraId="231DA678" w14:textId="199E970D" w:rsidR="003C25FC" w:rsidRPr="00A11776" w:rsidRDefault="003C25FC" w:rsidP="003C25FC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1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实验内容</w:t>
            </w:r>
            <w:r w:rsidR="007430C5" w:rsidRPr="00A11776">
              <w:rPr>
                <w:rFonts w:hint="eastAsia"/>
                <w:b/>
                <w:sz w:val="28"/>
                <w:szCs w:val="36"/>
              </w:rPr>
              <w:t>与要求</w:t>
            </w:r>
            <w:r w:rsidRPr="00A11776">
              <w:rPr>
                <w:rFonts w:hint="eastAsia"/>
                <w:b/>
                <w:sz w:val="28"/>
                <w:szCs w:val="36"/>
              </w:rPr>
              <w:t>：</w:t>
            </w:r>
          </w:p>
          <w:p w14:paraId="47748871" w14:textId="77777777" w:rsidR="006F47A5" w:rsidRPr="006F47A5" w:rsidRDefault="006F47A5" w:rsidP="006F47A5">
            <w:pPr>
              <w:spacing w:line="360" w:lineRule="auto"/>
              <w:ind w:firstLineChars="400" w:firstLine="843"/>
              <w:rPr>
                <w:szCs w:val="21"/>
              </w:rPr>
            </w:pPr>
            <w:r w:rsidRPr="006F47A5">
              <w:rPr>
                <w:rFonts w:ascii="宋体" w:hAnsi="宋体" w:hint="eastAsia"/>
                <w:b/>
                <w:szCs w:val="21"/>
              </w:rPr>
              <w:t>基本题：</w:t>
            </w:r>
            <w:r w:rsidRPr="006F47A5">
              <w:rPr>
                <w:rFonts w:ascii="宋体" w:hAnsi="宋体" w:hint="eastAsia"/>
                <w:szCs w:val="21"/>
              </w:rPr>
              <w:t xml:space="preserve">参照实验教材之“实验五 </w:t>
            </w:r>
            <w:r w:rsidRPr="006F47A5">
              <w:rPr>
                <w:szCs w:val="21"/>
              </w:rPr>
              <w:t>8253</w:t>
            </w:r>
            <w:r w:rsidRPr="006F47A5">
              <w:rPr>
                <w:rFonts w:hint="eastAsia"/>
                <w:szCs w:val="21"/>
              </w:rPr>
              <w:t>A</w:t>
            </w:r>
            <w:r w:rsidRPr="006F47A5">
              <w:rPr>
                <w:rFonts w:ascii="宋体" w:hAnsi="宋体" w:hint="eastAsia"/>
                <w:szCs w:val="21"/>
              </w:rPr>
              <w:t>定时</w:t>
            </w:r>
            <w:r w:rsidRPr="006F47A5">
              <w:rPr>
                <w:rFonts w:hint="eastAsia"/>
                <w:szCs w:val="21"/>
              </w:rPr>
              <w:t>/</w:t>
            </w:r>
            <w:r w:rsidRPr="006F47A5">
              <w:rPr>
                <w:rFonts w:ascii="宋体" w:hAnsi="宋体" w:hint="eastAsia"/>
                <w:szCs w:val="21"/>
              </w:rPr>
              <w:t>计数器实验”（</w:t>
            </w:r>
            <w:r w:rsidRPr="006F47A5">
              <w:rPr>
                <w:rFonts w:hint="eastAsia"/>
                <w:szCs w:val="21"/>
              </w:rPr>
              <w:t>P</w:t>
            </w:r>
            <w:r w:rsidRPr="006F47A5">
              <w:rPr>
                <w:szCs w:val="21"/>
              </w:rPr>
              <w:t>32</w:t>
            </w:r>
            <w:r w:rsidRPr="006F47A5">
              <w:rPr>
                <w:rFonts w:ascii="宋体" w:hAnsi="宋体" w:hint="eastAsia"/>
                <w:szCs w:val="21"/>
              </w:rPr>
              <w:t>）内容要求，完</w:t>
            </w:r>
          </w:p>
          <w:p w14:paraId="5CA34186" w14:textId="77777777" w:rsidR="006F47A5" w:rsidRPr="006F47A5" w:rsidRDefault="006F47A5" w:rsidP="006F47A5">
            <w:pPr>
              <w:spacing w:line="360" w:lineRule="auto"/>
              <w:ind w:firstLineChars="600" w:firstLine="1260"/>
              <w:rPr>
                <w:rFonts w:ascii="宋体" w:hAnsi="宋体"/>
                <w:szCs w:val="21"/>
              </w:rPr>
            </w:pPr>
            <w:r w:rsidRPr="006F47A5">
              <w:rPr>
                <w:rFonts w:ascii="宋体" w:hAnsi="宋体" w:hint="eastAsia"/>
                <w:szCs w:val="21"/>
              </w:rPr>
              <w:t>成基于汇编语言程序功能调试与验证。</w:t>
            </w:r>
          </w:p>
          <w:p w14:paraId="7E158FC9" w14:textId="77777777" w:rsidR="006F47A5" w:rsidRPr="006F47A5" w:rsidRDefault="006F47A5" w:rsidP="006F47A5">
            <w:pPr>
              <w:spacing w:line="360" w:lineRule="auto"/>
              <w:ind w:firstLineChars="400" w:firstLine="843"/>
              <w:rPr>
                <w:rFonts w:hint="eastAsia"/>
                <w:bCs/>
                <w:szCs w:val="21"/>
              </w:rPr>
            </w:pPr>
            <w:r w:rsidRPr="006F47A5">
              <w:rPr>
                <w:rFonts w:hint="eastAsia"/>
                <w:b/>
                <w:szCs w:val="21"/>
              </w:rPr>
              <w:t>1</w:t>
            </w:r>
            <w:r w:rsidRPr="006F47A5">
              <w:rPr>
                <w:rFonts w:ascii="宋体" w:hAnsi="宋体" w:hint="eastAsia"/>
                <w:b/>
                <w:szCs w:val="21"/>
              </w:rPr>
              <w:t>、提高要求：</w:t>
            </w:r>
            <w:r w:rsidRPr="006F47A5">
              <w:rPr>
                <w:rFonts w:hint="eastAsia"/>
                <w:b/>
                <w:szCs w:val="21"/>
              </w:rPr>
              <w:t>1</w:t>
            </w:r>
            <w:r w:rsidRPr="006F47A5">
              <w:rPr>
                <w:rFonts w:ascii="宋体" w:hAnsi="宋体" w:hint="eastAsia"/>
                <w:b/>
                <w:szCs w:val="21"/>
              </w:rPr>
              <w:t>、</w:t>
            </w:r>
            <w:r w:rsidRPr="006F47A5">
              <w:rPr>
                <w:rFonts w:ascii="宋体" w:hAnsi="宋体" w:hint="eastAsia"/>
                <w:bCs/>
                <w:szCs w:val="21"/>
              </w:rPr>
              <w:t>计数应用设计，按动</w:t>
            </w:r>
            <w:r w:rsidRPr="006F47A5">
              <w:rPr>
                <w:rFonts w:hint="eastAsia"/>
                <w:bCs/>
                <w:szCs w:val="21"/>
              </w:rPr>
              <w:t>A</w:t>
            </w:r>
            <w:r w:rsidRPr="006F47A5">
              <w:rPr>
                <w:bCs/>
                <w:szCs w:val="21"/>
              </w:rPr>
              <w:t>N</w:t>
            </w:r>
            <w:r w:rsidRPr="006F47A5">
              <w:rPr>
                <w:rFonts w:ascii="宋体" w:hAnsi="宋体" w:hint="eastAsia"/>
                <w:bCs/>
                <w:szCs w:val="21"/>
              </w:rPr>
              <w:t>按钮，在数码管或</w:t>
            </w:r>
            <w:r w:rsidRPr="006F47A5">
              <w:rPr>
                <w:rFonts w:hint="eastAsia"/>
                <w:bCs/>
                <w:szCs w:val="21"/>
              </w:rPr>
              <w:t>LED</w:t>
            </w:r>
            <w:r w:rsidRPr="006F47A5">
              <w:rPr>
                <w:rFonts w:ascii="宋体" w:hAnsi="宋体" w:hint="eastAsia"/>
                <w:bCs/>
                <w:szCs w:val="21"/>
              </w:rPr>
              <w:t>上显示计数值。</w:t>
            </w:r>
          </w:p>
          <w:p w14:paraId="1C3A179F" w14:textId="77777777" w:rsidR="006F47A5" w:rsidRPr="006F47A5" w:rsidRDefault="006F47A5" w:rsidP="006F47A5">
            <w:pPr>
              <w:spacing w:line="360" w:lineRule="auto"/>
              <w:ind w:firstLineChars="400" w:firstLine="843"/>
              <w:rPr>
                <w:rFonts w:ascii="宋体" w:hAnsi="宋体"/>
                <w:bCs/>
                <w:szCs w:val="21"/>
              </w:rPr>
            </w:pPr>
            <w:r w:rsidRPr="006F47A5">
              <w:rPr>
                <w:b/>
                <w:szCs w:val="21"/>
              </w:rPr>
              <w:t>2</w:t>
            </w:r>
            <w:r w:rsidRPr="006F47A5">
              <w:rPr>
                <w:rFonts w:ascii="宋体" w:hAnsi="宋体" w:hint="eastAsia"/>
                <w:b/>
                <w:szCs w:val="21"/>
              </w:rPr>
              <w:t>、</w:t>
            </w:r>
            <w:r w:rsidRPr="006F47A5">
              <w:rPr>
                <w:rFonts w:ascii="宋体" w:hAnsi="宋体" w:hint="eastAsia"/>
                <w:bCs/>
                <w:szCs w:val="21"/>
              </w:rPr>
              <w:t>拨动开关或按动按钮实现</w:t>
            </w:r>
            <w:r w:rsidRPr="006F47A5">
              <w:rPr>
                <w:rFonts w:hint="eastAsia"/>
                <w:bCs/>
                <w:szCs w:val="21"/>
              </w:rPr>
              <w:t>2</w:t>
            </w:r>
            <w:r w:rsidRPr="006F47A5">
              <w:rPr>
                <w:rFonts w:ascii="宋体" w:hAnsi="宋体" w:hint="eastAsia"/>
                <w:bCs/>
                <w:szCs w:val="21"/>
              </w:rPr>
              <w:t>首以上电子音乐的演奏。</w:t>
            </w:r>
          </w:p>
          <w:p w14:paraId="7BA8DD24" w14:textId="77777777" w:rsidR="006F47A5" w:rsidRPr="006F47A5" w:rsidRDefault="006F47A5" w:rsidP="006F47A5">
            <w:pPr>
              <w:spacing w:line="360" w:lineRule="auto"/>
              <w:ind w:leftChars="325" w:left="683"/>
              <w:rPr>
                <w:rFonts w:ascii="宋体" w:hAnsi="宋体" w:hint="eastAsia"/>
                <w:bCs/>
                <w:szCs w:val="21"/>
              </w:rPr>
            </w:pPr>
            <w:r w:rsidRPr="006F47A5">
              <w:rPr>
                <w:rFonts w:ascii="宋体" w:hAnsi="宋体" w:hint="eastAsia"/>
                <w:b/>
                <w:szCs w:val="21"/>
              </w:rPr>
              <w:t>思考题：</w:t>
            </w:r>
            <w:r w:rsidRPr="006F47A5">
              <w:rPr>
                <w:rFonts w:ascii="宋体" w:hAnsi="宋体" w:hint="eastAsia"/>
                <w:bCs/>
                <w:szCs w:val="21"/>
              </w:rPr>
              <w:t>如何实现触发晶闸管的脉冲串（</w:t>
            </w:r>
            <w:r w:rsidRPr="006F47A5">
              <w:rPr>
                <w:rFonts w:hint="eastAsia"/>
                <w:bCs/>
                <w:szCs w:val="21"/>
              </w:rPr>
              <w:t>20mS</w:t>
            </w:r>
            <w:r w:rsidRPr="006F47A5">
              <w:rPr>
                <w:rFonts w:ascii="宋体" w:hAnsi="宋体" w:hint="eastAsia"/>
                <w:bCs/>
                <w:szCs w:val="21"/>
              </w:rPr>
              <w:t>周期内</w:t>
            </w:r>
            <w:r w:rsidRPr="006F47A5">
              <w:rPr>
                <w:rFonts w:hint="eastAsia"/>
                <w:bCs/>
                <w:szCs w:val="21"/>
              </w:rPr>
              <w:t>1mS</w:t>
            </w:r>
            <w:r w:rsidRPr="006F47A5">
              <w:rPr>
                <w:rFonts w:ascii="宋体" w:hAnsi="宋体" w:hint="eastAsia"/>
                <w:bCs/>
                <w:szCs w:val="21"/>
              </w:rPr>
              <w:t>时长</w:t>
            </w:r>
            <w:r w:rsidRPr="006F47A5">
              <w:rPr>
                <w:rFonts w:hint="eastAsia"/>
                <w:bCs/>
                <w:szCs w:val="21"/>
              </w:rPr>
              <w:t>10kHz</w:t>
            </w:r>
            <w:r w:rsidRPr="006F47A5">
              <w:rPr>
                <w:rFonts w:ascii="宋体" w:hAnsi="宋体" w:hint="eastAsia"/>
                <w:bCs/>
                <w:szCs w:val="21"/>
              </w:rPr>
              <w:t>脉冲）？</w:t>
            </w:r>
          </w:p>
          <w:p w14:paraId="328F7297" w14:textId="77777777" w:rsidR="00056D40" w:rsidRDefault="003C25FC" w:rsidP="00056D40">
            <w:pPr>
              <w:spacing w:line="360" w:lineRule="auto"/>
              <w:ind w:firstLineChars="200" w:firstLine="562"/>
              <w:rPr>
                <w:b/>
                <w:sz w:val="28"/>
                <w:szCs w:val="36"/>
              </w:rPr>
            </w:pPr>
            <w:r w:rsidRPr="00A11776">
              <w:rPr>
                <w:rFonts w:hint="eastAsia"/>
                <w:b/>
                <w:sz w:val="28"/>
                <w:szCs w:val="36"/>
              </w:rPr>
              <w:t>2</w:t>
            </w:r>
            <w:r w:rsidRPr="00A11776">
              <w:rPr>
                <w:b/>
                <w:sz w:val="28"/>
                <w:szCs w:val="36"/>
              </w:rPr>
              <w:t>.</w:t>
            </w:r>
            <w:r w:rsidRPr="00A11776">
              <w:rPr>
                <w:rFonts w:hint="eastAsia"/>
                <w:b/>
                <w:sz w:val="28"/>
                <w:szCs w:val="36"/>
              </w:rPr>
              <w:t>实验目的与要求</w:t>
            </w:r>
          </w:p>
          <w:p w14:paraId="46543200" w14:textId="77777777" w:rsidR="006F47A5" w:rsidRDefault="006F47A5">
            <w:pPr>
              <w:spacing w:beforeLines="50" w:before="156" w:line="480" w:lineRule="exact"/>
              <w:ind w:leftChars="200" w:left="420"/>
              <w:rPr>
                <w:rFonts w:ascii="宋体" w:hAnsi="宋体"/>
                <w:sz w:val="24"/>
              </w:rPr>
            </w:pPr>
            <w:r w:rsidRPr="0071088B">
              <w:rPr>
                <w:rFonts w:ascii="宋体" w:hAnsi="宋体" w:hint="eastAsia"/>
                <w:sz w:val="24"/>
              </w:rPr>
              <w:t>学习8253A可编程定时/计数器与8088CPU的接口方法；</w:t>
            </w:r>
          </w:p>
          <w:p w14:paraId="03E859BE" w14:textId="77777777" w:rsidR="006F47A5" w:rsidRDefault="006F47A5">
            <w:pPr>
              <w:spacing w:beforeLines="50" w:before="156" w:line="480" w:lineRule="exact"/>
              <w:ind w:leftChars="200" w:left="420"/>
              <w:rPr>
                <w:rFonts w:ascii="宋体" w:hAnsi="宋体"/>
                <w:sz w:val="24"/>
              </w:rPr>
            </w:pPr>
            <w:r w:rsidRPr="0071088B">
              <w:rPr>
                <w:rFonts w:ascii="宋体" w:hAnsi="宋体" w:hint="eastAsia"/>
                <w:sz w:val="24"/>
              </w:rPr>
              <w:t xml:space="preserve">了解8253A的工作方式； </w:t>
            </w:r>
          </w:p>
          <w:p w14:paraId="5F078C92" w14:textId="270EF561" w:rsidR="006F47A5" w:rsidRDefault="006F47A5">
            <w:pPr>
              <w:spacing w:beforeLines="50" w:before="156" w:line="480" w:lineRule="exact"/>
              <w:ind w:leftChars="200" w:left="420"/>
              <w:rPr>
                <w:rFonts w:ascii="宋体" w:hAnsi="宋体"/>
                <w:sz w:val="24"/>
              </w:rPr>
            </w:pPr>
            <w:r w:rsidRPr="0071088B">
              <w:rPr>
                <w:rFonts w:ascii="宋体" w:hAnsi="宋体" w:hint="eastAsia"/>
                <w:sz w:val="24"/>
              </w:rPr>
              <w:t>掌握8253A在各种方式下的编程方法。</w:t>
            </w:r>
          </w:p>
          <w:p w14:paraId="1165F1A8" w14:textId="6618C341" w:rsidR="004817D2" w:rsidRPr="00A25C88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二、实验硬件与软件环境条件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（</w:t>
            </w:r>
            <w:r w:rsidRPr="00A25C88">
              <w:rPr>
                <w:rFonts w:ascii="黑体" w:eastAsia="黑体" w:cs="黑体" w:hint="eastAsia"/>
                <w:kern w:val="0"/>
                <w:sz w:val="28"/>
                <w:szCs w:val="28"/>
              </w:rPr>
              <w:t>标注实验设备名称及设备号</w:t>
            </w:r>
            <w:r w:rsidRPr="00A25C88">
              <w:rPr>
                <w:rFonts w:ascii="黑体" w:eastAsia="黑体" w:cs="黑体" w:hint="eastAsia"/>
                <w:b/>
                <w:bCs/>
                <w:kern w:val="0"/>
                <w:sz w:val="28"/>
                <w:szCs w:val="28"/>
              </w:rPr>
              <w:t>）</w:t>
            </w:r>
          </w:p>
          <w:p w14:paraId="1202A59D" w14:textId="38231500" w:rsidR="004817D2" w:rsidRPr="00A11776" w:rsidRDefault="007430C5" w:rsidP="00056D40">
            <w:pPr>
              <w:spacing w:line="360" w:lineRule="auto"/>
              <w:ind w:left="840"/>
              <w:rPr>
                <w:sz w:val="24"/>
                <w:szCs w:val="32"/>
              </w:rPr>
            </w:pPr>
            <w:r w:rsidRPr="00A11776">
              <w:rPr>
                <w:rFonts w:hint="eastAsia"/>
                <w:sz w:val="24"/>
                <w:szCs w:val="32"/>
              </w:rPr>
              <w:t xml:space="preserve">PC </w:t>
            </w:r>
            <w:r w:rsidRPr="00A11776">
              <w:rPr>
                <w:rFonts w:hint="eastAsia"/>
                <w:sz w:val="24"/>
                <w:szCs w:val="32"/>
              </w:rPr>
              <w:t>微机一台</w:t>
            </w:r>
            <w:r w:rsidR="00056D40">
              <w:rPr>
                <w:rFonts w:hint="eastAsia"/>
                <w:sz w:val="24"/>
                <w:szCs w:val="32"/>
              </w:rPr>
              <w:t xml:space="preserve">       </w:t>
            </w:r>
            <w:r w:rsidRPr="00A11776">
              <w:rPr>
                <w:rFonts w:hint="eastAsia"/>
                <w:sz w:val="24"/>
                <w:szCs w:val="32"/>
              </w:rPr>
              <w:t>TD-PITD+</w:t>
            </w:r>
            <w:r w:rsidRPr="00A11776">
              <w:rPr>
                <w:rFonts w:hint="eastAsia"/>
                <w:sz w:val="24"/>
                <w:szCs w:val="32"/>
              </w:rPr>
              <w:t>实验系统一套</w:t>
            </w:r>
          </w:p>
          <w:p w14:paraId="40BE4DD6" w14:textId="3A5EFEF7" w:rsidR="006F47A5" w:rsidRDefault="007B3228" w:rsidP="006F47A5">
            <w:pPr>
              <w:numPr>
                <w:ilvl w:val="0"/>
                <w:numId w:val="1"/>
              </w:num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实验线路示图、程序算法流程图</w:t>
            </w:r>
          </w:p>
          <w:p w14:paraId="0E554D6C" w14:textId="3B53E638" w:rsidR="006F47A5" w:rsidRPr="006F47A5" w:rsidRDefault="006F47A5" w:rsidP="006F47A5">
            <w:pPr>
              <w:spacing w:beforeLines="50" w:before="156" w:line="480" w:lineRule="exact"/>
              <w:rPr>
                <w:rFonts w:eastAsia="黑体"/>
                <w:kern w:val="0"/>
                <w:sz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49F766AB" wp14:editId="20BA6F93">
                  <wp:simplePos x="0" y="0"/>
                  <wp:positionH relativeFrom="column">
                    <wp:posOffset>1232112</wp:posOffset>
                  </wp:positionH>
                  <wp:positionV relativeFrom="paragraph">
                    <wp:posOffset>133773</wp:posOffset>
                  </wp:positionV>
                  <wp:extent cx="3543300" cy="2289684"/>
                  <wp:effectExtent l="0" t="0" r="0" b="0"/>
                  <wp:wrapNone/>
                  <wp:docPr id="1434452902" name="图片 1434452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43300" cy="2289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47A5">
              <w:rPr>
                <w:rFonts w:ascii="宋体" w:hAnsi="宋体" w:hint="eastAsia"/>
                <w:b/>
                <w:kern w:val="0"/>
                <w:szCs w:val="21"/>
              </w:rPr>
              <w:t>8253A 内部结构图</w:t>
            </w:r>
          </w:p>
          <w:p w14:paraId="27E476B0" w14:textId="2CD9D1D7" w:rsidR="006F47A5" w:rsidRPr="00A25C88" w:rsidRDefault="006F47A5" w:rsidP="006F47A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02AA01D4" w14:textId="77777777" w:rsidR="006F47A5" w:rsidRPr="00A25C88" w:rsidRDefault="006F47A5" w:rsidP="006F47A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4F14C4DB" w14:textId="77777777" w:rsidR="006F47A5" w:rsidRPr="00A25C88" w:rsidRDefault="006F47A5" w:rsidP="006F47A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AD0F128" w14:textId="77777777" w:rsidR="006F47A5" w:rsidRDefault="006F47A5" w:rsidP="006F47A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CC07614" w14:textId="77777777" w:rsidR="006F47A5" w:rsidRPr="00A25C88" w:rsidRDefault="006F47A5" w:rsidP="006F47A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</w:p>
          <w:p w14:paraId="63EA34A6" w14:textId="77777777" w:rsidR="006F47A5" w:rsidRDefault="006F47A5" w:rsidP="006F47A5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计数器内部结构：</w:t>
            </w:r>
          </w:p>
          <w:p w14:paraId="2AF2AE8E" w14:textId="77777777" w:rsidR="006F47A5" w:rsidRDefault="006F47A5" w:rsidP="006F47A5">
            <w:pPr>
              <w:ind w:firstLineChars="400" w:firstLine="843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>1</w:t>
            </w:r>
            <w:r>
              <w:rPr>
                <w:rFonts w:asciiTheme="minorEastAsia" w:hAnsiTheme="minorEastAsia"/>
                <w:b/>
                <w:szCs w:val="21"/>
              </w:rPr>
              <w:t xml:space="preserve">5     0          15      0               15        0 </w:t>
            </w:r>
          </w:p>
          <w:p w14:paraId="3B1F46CB" w14:textId="77777777" w:rsidR="006F47A5" w:rsidRDefault="006F47A5" w:rsidP="006F47A5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3BC0300" wp14:editId="7ECBD57D">
                      <wp:simplePos x="0" y="0"/>
                      <wp:positionH relativeFrom="column">
                        <wp:posOffset>3851361</wp:posOffset>
                      </wp:positionH>
                      <wp:positionV relativeFrom="paragraph">
                        <wp:posOffset>184309</wp:posOffset>
                      </wp:positionV>
                      <wp:extent cx="510080" cy="267970"/>
                      <wp:effectExtent l="0" t="0" r="23495" b="1778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0080" cy="2679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1BE2817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LSB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BC0300" id="矩形 21" o:spid="_x0000_s1028" style="position:absolute;margin-left:303.25pt;margin-top:14.5pt;width:40.15pt;height:21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" fillcolor="#5b9bd5" strokecolor="#41719c" strokeweight="1pt">
                      <v:textbox>
                        <w:txbxContent>
                          <w:p w14:paraId="71BE2817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CCA08FB" wp14:editId="1DC766AB">
                      <wp:simplePos x="0" y="0"/>
                      <wp:positionH relativeFrom="column">
                        <wp:posOffset>3319555</wp:posOffset>
                      </wp:positionH>
                      <wp:positionV relativeFrom="paragraph">
                        <wp:posOffset>180483</wp:posOffset>
                      </wp:positionV>
                      <wp:extent cx="539458" cy="275590"/>
                      <wp:effectExtent l="0" t="0" r="13335" b="10160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39458" cy="2755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A7B5617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CA08FB" id="矩形 20" o:spid="_x0000_s1029" style="position:absolute;margin-left:261.4pt;margin-top:14.2pt;width:42.5pt;height:21.7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" fillcolor="#5b9bd5" strokecolor="#41719c" strokeweight="1pt">
                      <v:textbox>
                        <w:txbxContent>
                          <w:p w14:paraId="6A7B5617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5BA6DBD" wp14:editId="5C10A74D">
                      <wp:simplePos x="0" y="0"/>
                      <wp:positionH relativeFrom="column">
                        <wp:posOffset>2091427</wp:posOffset>
                      </wp:positionH>
                      <wp:positionV relativeFrom="paragraph">
                        <wp:posOffset>169007</wp:posOffset>
                      </wp:positionV>
                      <wp:extent cx="484505" cy="255256"/>
                      <wp:effectExtent l="0" t="0" r="10795" b="12065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4505" cy="255256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569B64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LSB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BA6DBD" id="矩形 19" o:spid="_x0000_s1030" style="position:absolute;margin-left:164.7pt;margin-top:13.3pt;width:38.15pt;height:20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" fillcolor="#5b9bd5" strokecolor="#41719c" strokeweight="1pt">
                      <v:textbox>
                        <w:txbxContent>
                          <w:p w14:paraId="33569B64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5EF254B" wp14:editId="42766C70">
                      <wp:simplePos x="0" y="0"/>
                      <wp:positionH relativeFrom="column">
                        <wp:posOffset>348534</wp:posOffset>
                      </wp:positionH>
                      <wp:positionV relativeFrom="paragraph">
                        <wp:posOffset>172083</wp:posOffset>
                      </wp:positionV>
                      <wp:extent cx="481605" cy="257374"/>
                      <wp:effectExtent l="0" t="0" r="13970" b="28575"/>
                      <wp:wrapNone/>
                      <wp:docPr id="16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605" cy="2573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906E3F0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EF254B" id="矩形 16" o:spid="_x0000_s1031" style="position:absolute;margin-left:27.45pt;margin-top:13.55pt;width:37.9pt;height:2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" fillcolor="#5b9bd5" strokecolor="#41719c" strokeweight="1pt">
                      <v:textbox>
                        <w:txbxContent>
                          <w:p w14:paraId="7906E3F0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42AD562" wp14:editId="0A49027F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175538</wp:posOffset>
                      </wp:positionV>
                      <wp:extent cx="455930" cy="253092"/>
                      <wp:effectExtent l="0" t="0" r="20320" b="1397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5930" cy="2530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97AA4E8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LSB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2AD562" id="矩形 17" o:spid="_x0000_s1032" style="position:absolute;margin-left:65.35pt;margin-top:13.8pt;width:35.9pt;height:19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" fillcolor="#5b9bd5" strokecolor="#41719c" strokeweight="1pt">
                      <v:textbox>
                        <w:txbxContent>
                          <w:p w14:paraId="397AA4E8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LSB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DF17936" wp14:editId="23C3D380">
                      <wp:simplePos x="0" y="0"/>
                      <wp:positionH relativeFrom="column">
                        <wp:posOffset>1605477</wp:posOffset>
                      </wp:positionH>
                      <wp:positionV relativeFrom="paragraph">
                        <wp:posOffset>167926</wp:posOffset>
                      </wp:positionV>
                      <wp:extent cx="485639" cy="255786"/>
                      <wp:effectExtent l="0" t="0" r="10160" b="11430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5639" cy="255786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3B25223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F17936" id="矩形 18" o:spid="_x0000_s1033" style="position:absolute;margin-left:126.4pt;margin-top:13.2pt;width:38.25pt;height:20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" fillcolor="#5b9bd5" strokecolor="#41719c" strokeweight="1pt">
                      <v:textbox>
                        <w:txbxContent>
                          <w:p w14:paraId="13B25223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A95A8E6" wp14:editId="4A7D3966">
                      <wp:simplePos x="0" y="0"/>
                      <wp:positionH relativeFrom="column">
                        <wp:posOffset>52310</wp:posOffset>
                      </wp:positionH>
                      <wp:positionV relativeFrom="paragraph">
                        <wp:posOffset>54172</wp:posOffset>
                      </wp:positionV>
                      <wp:extent cx="5267644" cy="12688"/>
                      <wp:effectExtent l="0" t="0" r="28575" b="26035"/>
                      <wp:wrapNone/>
                      <wp:docPr id="22" name="直接连接符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67644" cy="1268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FAF7F8" id="直接连接符 2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.1pt,4.25pt" to="418.9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" strokecolor="#4579b8 [3044]"/>
                  </w:pict>
                </mc:Fallback>
              </mc:AlternateContent>
            </w:r>
          </w:p>
          <w:p w14:paraId="39EB9EFB" w14:textId="77777777" w:rsidR="006F47A5" w:rsidRDefault="006F47A5" w:rsidP="006F47A5">
            <w:pPr>
              <w:ind w:firstLineChars="3400" w:firstLine="7168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rFonts w:asciiTheme="minorEastAsia" w:hAnsiTheme="minorEastAsia" w:hint="eastAsia"/>
                <w:b/>
                <w:szCs w:val="21"/>
              </w:rPr>
              <w:t xml:space="preserve">锁存器 </w:t>
            </w:r>
            <w:r>
              <w:rPr>
                <w:rFonts w:asciiTheme="minorEastAsia" w:hAnsiTheme="minorEastAsia"/>
                <w:b/>
                <w:szCs w:val="21"/>
              </w:rPr>
              <w:t xml:space="preserve"> </w:t>
            </w:r>
          </w:p>
          <w:p w14:paraId="1F3ED6BB" w14:textId="77777777" w:rsidR="006F47A5" w:rsidRDefault="006F47A5" w:rsidP="006F47A5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10FE096" wp14:editId="1927AEDD">
                      <wp:simplePos x="0" y="0"/>
                      <wp:positionH relativeFrom="column">
                        <wp:posOffset>1681180</wp:posOffset>
                      </wp:positionH>
                      <wp:positionV relativeFrom="paragraph">
                        <wp:posOffset>179187</wp:posOffset>
                      </wp:positionV>
                      <wp:extent cx="350567" cy="49073"/>
                      <wp:effectExtent l="17462" t="20638" r="28893" b="28892"/>
                      <wp:wrapNone/>
                      <wp:docPr id="26" name="左右箭头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350567" cy="49073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9BD1B7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左右箭头 26" o:spid="_x0000_s1026" type="#_x0000_t69" style="position:absolute;margin-left:132.4pt;margin-top:14.1pt;width:27.6pt;height:3.85pt;rotation:-90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" adj="1512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26C1BFE" wp14:editId="287AB298">
                      <wp:simplePos x="0" y="0"/>
                      <wp:positionH relativeFrom="column">
                        <wp:posOffset>2231609</wp:posOffset>
                      </wp:positionH>
                      <wp:positionV relativeFrom="paragraph">
                        <wp:posOffset>183521</wp:posOffset>
                      </wp:positionV>
                      <wp:extent cx="341412" cy="45719"/>
                      <wp:effectExtent l="14605" t="23495" r="35560" b="35560"/>
                      <wp:wrapNone/>
                      <wp:docPr id="25" name="左右箭头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341412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C3C96B" id="左右箭头 25" o:spid="_x0000_s1026" type="#_x0000_t69" style="position:absolute;margin-left:175.7pt;margin-top:14.45pt;width:26.9pt;height:3.6pt;rotation:-9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" adj="1446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6224A76" wp14:editId="6C8F5127">
                      <wp:simplePos x="0" y="0"/>
                      <wp:positionH relativeFrom="column">
                        <wp:posOffset>894353</wp:posOffset>
                      </wp:positionH>
                      <wp:positionV relativeFrom="paragraph">
                        <wp:posOffset>181697</wp:posOffset>
                      </wp:positionV>
                      <wp:extent cx="345416" cy="45719"/>
                      <wp:effectExtent l="16510" t="21590" r="33655" b="33655"/>
                      <wp:wrapNone/>
                      <wp:docPr id="28" name="左右箭头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345416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29C812" id="左右箭头 28" o:spid="_x0000_s1026" type="#_x0000_t69" style="position:absolute;margin-left:70.4pt;margin-top:14.3pt;width:27.2pt;height:3.6pt;rotation:-90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" adj="1429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1293F86" wp14:editId="3676E959">
                      <wp:simplePos x="0" y="0"/>
                      <wp:positionH relativeFrom="column">
                        <wp:posOffset>400622</wp:posOffset>
                      </wp:positionH>
                      <wp:positionV relativeFrom="paragraph">
                        <wp:posOffset>173586</wp:posOffset>
                      </wp:positionV>
                      <wp:extent cx="337765" cy="45719"/>
                      <wp:effectExtent l="12700" t="25400" r="37465" b="37465"/>
                      <wp:wrapNone/>
                      <wp:docPr id="29" name="左右箭头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37765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317EB" id="左右箭头 29" o:spid="_x0000_s1026" type="#_x0000_t69" style="position:absolute;margin-left:31.55pt;margin-top:13.65pt;width:26.6pt;height:3.6pt;rotation:9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" adj="1462" fillcolor="#5b9bd5" strokecolor="#41719c" strokeweight="1pt"/>
                  </w:pict>
                </mc:Fallback>
              </mc:AlternateContent>
            </w:r>
          </w:p>
          <w:p w14:paraId="48C08BB7" w14:textId="77777777" w:rsidR="006F47A5" w:rsidRDefault="006F47A5" w:rsidP="006F47A5">
            <w:pPr>
              <w:ind w:firstLineChars="300" w:firstLine="63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AE2C3DE" wp14:editId="3880C888">
                      <wp:simplePos x="0" y="0"/>
                      <wp:positionH relativeFrom="column">
                        <wp:posOffset>-6366</wp:posOffset>
                      </wp:positionH>
                      <wp:positionV relativeFrom="paragraph">
                        <wp:posOffset>144735</wp:posOffset>
                      </wp:positionV>
                      <wp:extent cx="5267644" cy="12688"/>
                      <wp:effectExtent l="0" t="0" r="28575" b="26035"/>
                      <wp:wrapNone/>
                      <wp:docPr id="102" name="直接连接符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267644" cy="12688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CB717F" id="直接连接符 102" o:spid="_x0000_s1026" style="position:absolute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5pt,11.4pt" to="414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" strokecolor="#4a7ebb"/>
                  </w:pict>
                </mc:Fallback>
              </mc:AlternateConten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F99DBAE" wp14:editId="0C8D66A0">
                      <wp:simplePos x="0" y="0"/>
                      <wp:positionH relativeFrom="column">
                        <wp:posOffset>3957647</wp:posOffset>
                      </wp:positionH>
                      <wp:positionV relativeFrom="paragraph">
                        <wp:posOffset>7816</wp:posOffset>
                      </wp:positionV>
                      <wp:extent cx="353060" cy="46517"/>
                      <wp:effectExtent l="20002" t="18098" r="28893" b="28892"/>
                      <wp:wrapNone/>
                      <wp:docPr id="23" name="左右箭头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353060" cy="46517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A569A7" id="左右箭头 23" o:spid="_x0000_s1026" type="#_x0000_t69" style="position:absolute;margin-left:311.65pt;margin-top:.6pt;width:27.8pt;height:3.65pt;rotation:-9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" adj="1423" fillcolor="#5b9bd5" strokecolor="#41719c" strokeweight="1pt"/>
                  </w:pict>
                </mc:Fallback>
              </mc:AlternateContent>
            </w:r>
            <w:r w:rsidRPr="00007476">
              <w:rPr>
                <w:b/>
                <w:i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7A6B562" wp14:editId="41893F5A">
                      <wp:simplePos x="0" y="0"/>
                      <wp:positionH relativeFrom="column">
                        <wp:posOffset>3462590</wp:posOffset>
                      </wp:positionH>
                      <wp:positionV relativeFrom="paragraph">
                        <wp:posOffset>9327</wp:posOffset>
                      </wp:positionV>
                      <wp:extent cx="350839" cy="45719"/>
                      <wp:effectExtent l="19367" t="18733" r="30798" b="30797"/>
                      <wp:wrapNone/>
                      <wp:docPr id="24" name="左右箭头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 flipV="1">
                                <a:off x="0" y="0"/>
                                <a:ext cx="350839" cy="45719"/>
                              </a:xfrm>
                              <a:prstGeom prst="leftRightArrow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4FF61" id="左右箭头 24" o:spid="_x0000_s1026" type="#_x0000_t69" style="position:absolute;margin-left:272.65pt;margin-top:.75pt;width:27.65pt;height:3.6pt;rotation:-90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" adj="1407" fillcolor="#5b9bd5" strokecolor="#41719c" strokeweight="1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495035DD" wp14:editId="252F34C8">
                      <wp:simplePos x="0" y="0"/>
                      <wp:positionH relativeFrom="column">
                        <wp:posOffset>376555</wp:posOffset>
                      </wp:positionH>
                      <wp:positionV relativeFrom="paragraph">
                        <wp:posOffset>177181</wp:posOffset>
                      </wp:positionV>
                      <wp:extent cx="481330" cy="257144"/>
                      <wp:effectExtent l="0" t="0" r="13970" b="10160"/>
                      <wp:wrapNone/>
                      <wp:docPr id="101" name="矩形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330" cy="2571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A6C33C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035DD" id="矩形 101" o:spid="_x0000_s1034" style="position:absolute;left:0;text-align:left;margin-left:29.65pt;margin-top:13.95pt;width:37.9pt;height:20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" fillcolor="#5b9bd5" strokecolor="#41719c" strokeweight="1pt">
                      <v:textbox>
                        <w:txbxContent>
                          <w:p w14:paraId="67A6C33C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F0899CD" wp14:editId="28010958">
                      <wp:simplePos x="0" y="0"/>
                      <wp:positionH relativeFrom="column">
                        <wp:posOffset>858297</wp:posOffset>
                      </wp:positionH>
                      <wp:positionV relativeFrom="paragraph">
                        <wp:posOffset>177510</wp:posOffset>
                      </wp:positionV>
                      <wp:extent cx="481330" cy="257144"/>
                      <wp:effectExtent l="0" t="0" r="13970" b="10160"/>
                      <wp:wrapNone/>
                      <wp:docPr id="100" name="矩形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330" cy="2571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1BB5D26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0899CD" id="矩形 100" o:spid="_x0000_s1035" style="position:absolute;left:0;text-align:left;margin-left:67.6pt;margin-top:14pt;width:37.9pt;height:20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" fillcolor="#5b9bd5" strokecolor="#41719c" strokeweight="1pt">
                      <v:textbox>
                        <w:txbxContent>
                          <w:p w14:paraId="31BB5D26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AD02D77" wp14:editId="2F6D066C">
                      <wp:simplePos x="0" y="0"/>
                      <wp:positionH relativeFrom="column">
                        <wp:posOffset>1712659</wp:posOffset>
                      </wp:positionH>
                      <wp:positionV relativeFrom="paragraph">
                        <wp:posOffset>179144</wp:posOffset>
                      </wp:positionV>
                      <wp:extent cx="481330" cy="257144"/>
                      <wp:effectExtent l="0" t="0" r="13970" b="10160"/>
                      <wp:wrapNone/>
                      <wp:docPr id="30" name="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330" cy="25714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280042C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D02D77" id="矩形 30" o:spid="_x0000_s1036" style="position:absolute;left:0;text-align:left;margin-left:134.85pt;margin-top:14.1pt;width:37.9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" fillcolor="#5b9bd5" strokecolor="#41719c" strokeweight="1pt">
                      <v:textbox>
                        <w:txbxContent>
                          <w:p w14:paraId="7280042C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49C2F0F" wp14:editId="76C61369">
                      <wp:simplePos x="0" y="0"/>
                      <wp:positionH relativeFrom="column">
                        <wp:posOffset>2185899</wp:posOffset>
                      </wp:positionH>
                      <wp:positionV relativeFrom="paragraph">
                        <wp:posOffset>179253</wp:posOffset>
                      </wp:positionV>
                      <wp:extent cx="481605" cy="257374"/>
                      <wp:effectExtent l="0" t="0" r="13970" b="28575"/>
                      <wp:wrapNone/>
                      <wp:docPr id="97" name="矩形 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1605" cy="257374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FA0DA87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C2F0F" id="矩形 97" o:spid="_x0000_s1037" style="position:absolute;left:0;text-align:left;margin-left:172.1pt;margin-top:14.1pt;width:37.9pt;height:20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" fillcolor="#5b9bd5" strokecolor="#41719c" strokeweight="1pt">
                      <v:textbox>
                        <w:txbxContent>
                          <w:p w14:paraId="3FA0DA87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1</w:t>
            </w:r>
            <w:r>
              <w:rPr>
                <w:rFonts w:asciiTheme="minorEastAsia" w:hAnsiTheme="minorEastAsia"/>
                <w:b/>
                <w:szCs w:val="21"/>
              </w:rPr>
              <w:t xml:space="preserve">5         0          15       0              15          0 </w:t>
            </w:r>
          </w:p>
          <w:p w14:paraId="1DBCC5C5" w14:textId="77777777" w:rsidR="006F47A5" w:rsidRDefault="006F47A5" w:rsidP="006F47A5">
            <w:pPr>
              <w:ind w:firstLineChars="3400" w:firstLine="7168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27E38F7E" wp14:editId="6004A16C">
                      <wp:simplePos x="0" y="0"/>
                      <wp:positionH relativeFrom="column">
                        <wp:posOffset>4356529</wp:posOffset>
                      </wp:positionH>
                      <wp:positionV relativeFrom="paragraph">
                        <wp:posOffset>193828</wp:posOffset>
                      </wp:positionV>
                      <wp:extent cx="49427" cy="197709"/>
                      <wp:effectExtent l="0" t="0" r="46355" b="31115"/>
                      <wp:wrapNone/>
                      <wp:docPr id="172" name="肘形连接符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427" cy="197709"/>
                              </a:xfrm>
                              <a:prstGeom prst="bentConnector3">
                                <a:avLst>
                                  <a:gd name="adj1" fmla="val 149812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E7BCF3C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肘形连接符 172" o:spid="_x0000_s1026" type="#_x0000_t34" style="position:absolute;margin-left:343.05pt;margin-top:15.25pt;width:3.9pt;height:15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" adj="32359" strokecolor="#4a7ebb"/>
                  </w:pict>
                </mc:Fallback>
              </mc:AlternateContent>
            </w: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CB1A578" wp14:editId="3625C263">
                      <wp:simplePos x="0" y="0"/>
                      <wp:positionH relativeFrom="margin">
                        <wp:posOffset>2661182</wp:posOffset>
                      </wp:positionH>
                      <wp:positionV relativeFrom="paragraph">
                        <wp:posOffset>159232</wp:posOffset>
                      </wp:positionV>
                      <wp:extent cx="1879566" cy="731520"/>
                      <wp:effectExtent l="0" t="0" r="83185" b="87630"/>
                      <wp:wrapNone/>
                      <wp:docPr id="170" name="肘形连接符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79566" cy="731520"/>
                              </a:xfrm>
                              <a:prstGeom prst="bentConnector3">
                                <a:avLst>
                                  <a:gd name="adj1" fmla="val 13872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67E7E4" id="肘形连接符 170" o:spid="_x0000_s1026" type="#_x0000_t34" style="position:absolute;margin-left:209.55pt;margin-top:12.55pt;width:148pt;height:57.6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" adj="2996" strokecolor="windowText" strokeweight=".5pt">
                      <v:stroke endarrow="block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619F28FA" wp14:editId="31F3F6EE">
                      <wp:simplePos x="0" y="0"/>
                      <wp:positionH relativeFrom="column">
                        <wp:posOffset>1158617</wp:posOffset>
                      </wp:positionH>
                      <wp:positionV relativeFrom="paragraph">
                        <wp:posOffset>174059</wp:posOffset>
                      </wp:positionV>
                      <wp:extent cx="2201527" cy="1265332"/>
                      <wp:effectExtent l="0" t="0" r="27940" b="30480"/>
                      <wp:wrapNone/>
                      <wp:docPr id="169" name="肘形连接符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201527" cy="1265332"/>
                              </a:xfrm>
                              <a:prstGeom prst="bentConnector3">
                                <a:avLst>
                                  <a:gd name="adj1" fmla="val 12651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431ED" id="肘形连接符 169" o:spid="_x0000_s1026" type="#_x0000_t34" style="position:absolute;margin-left:91.25pt;margin-top:13.7pt;width:173.35pt;height:99.6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" adj="2733" strokecolor="#4a7ebb"/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754E8D1" wp14:editId="0F748A65">
                      <wp:simplePos x="0" y="0"/>
                      <wp:positionH relativeFrom="column">
                        <wp:posOffset>1160985</wp:posOffset>
                      </wp:positionH>
                      <wp:positionV relativeFrom="paragraph">
                        <wp:posOffset>147238</wp:posOffset>
                      </wp:positionV>
                      <wp:extent cx="556161" cy="831141"/>
                      <wp:effectExtent l="0" t="0" r="15875" b="26670"/>
                      <wp:wrapNone/>
                      <wp:docPr id="167" name="肘形连接符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56161" cy="831141"/>
                              </a:xfrm>
                              <a:prstGeom prst="bentConnector3">
                                <a:avLst>
                                  <a:gd name="adj1" fmla="val 55548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3DA24" id="肘形连接符 167" o:spid="_x0000_s1026" type="#_x0000_t34" style="position:absolute;margin-left:91.4pt;margin-top:11.6pt;width:43.8pt;height:65.4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" adj="11998" strokecolor="#4a7ebb"/>
                  </w:pict>
                </mc:Fallback>
              </mc:AlternateContent>
            </w: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4EE10E6" wp14:editId="3C0AF09E">
                      <wp:simplePos x="0" y="0"/>
                      <wp:positionH relativeFrom="margin">
                        <wp:posOffset>1339116</wp:posOffset>
                      </wp:positionH>
                      <wp:positionV relativeFrom="paragraph">
                        <wp:posOffset>105674</wp:posOffset>
                      </wp:positionV>
                      <wp:extent cx="3204358" cy="389906"/>
                      <wp:effectExtent l="0" t="0" r="91440" b="86360"/>
                      <wp:wrapNone/>
                      <wp:docPr id="168" name="肘形连接符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04358" cy="389906"/>
                              </a:xfrm>
                              <a:prstGeom prst="bentConnector3">
                                <a:avLst>
                                  <a:gd name="adj1" fmla="val 4094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83FA8" id="肘形连接符 168" o:spid="_x0000_s1026" type="#_x0000_t34" style="position:absolute;margin-left:105.45pt;margin-top:8.3pt;width:252.3pt;height:30.7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" adj="884" strokecolor="windowText" strokeweight=".5pt">
                      <v:stroke endarrow="block"/>
                      <w10:wrap anchorx="margin"/>
                    </v:shape>
                  </w:pict>
                </mc:Fallback>
              </mc:AlternateContent>
            </w: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0ABDA58F" wp14:editId="28850F5B">
                      <wp:simplePos x="0" y="0"/>
                      <wp:positionH relativeFrom="column">
                        <wp:posOffset>280233</wp:posOffset>
                      </wp:positionH>
                      <wp:positionV relativeFrom="paragraph">
                        <wp:posOffset>165051</wp:posOffset>
                      </wp:positionV>
                      <wp:extent cx="91044" cy="158190"/>
                      <wp:effectExtent l="57150" t="0" r="23495" b="32385"/>
                      <wp:wrapNone/>
                      <wp:docPr id="166" name="肘形连接符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044" cy="158190"/>
                              </a:xfrm>
                              <a:prstGeom prst="bentConnector3">
                                <a:avLst>
                                  <a:gd name="adj1" fmla="val 149812"/>
                                </a:avLst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77E65" id="肘形连接符 166" o:spid="_x0000_s1026" type="#_x0000_t34" style="position:absolute;margin-left:22.05pt;margin-top:13pt;width:7.15pt;height:12.4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" adj="32359" strokecolor="#4579b8 [3044]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3AAD693" wp14:editId="1BF687F1">
                      <wp:simplePos x="0" y="0"/>
                      <wp:positionH relativeFrom="column">
                        <wp:posOffset>3866664</wp:posOffset>
                      </wp:positionH>
                      <wp:positionV relativeFrom="paragraph">
                        <wp:posOffset>3980</wp:posOffset>
                      </wp:positionV>
                      <wp:extent cx="505024" cy="257175"/>
                      <wp:effectExtent l="0" t="0" r="28575" b="28575"/>
                      <wp:wrapNone/>
                      <wp:docPr id="99" name="矩形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5024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25A9BA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AAD693" id="矩形 99" o:spid="_x0000_s1038" style="position:absolute;left:0;text-align:left;margin-left:304.45pt;margin-top:.3pt;width:39.75pt;height:20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" fillcolor="#5b9bd5" strokecolor="#41719c" strokeweight="1pt">
                      <v:textbox>
                        <w:txbxContent>
                          <w:p w14:paraId="3D25A9BA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>L</w:t>
                            </w:r>
                            <w:r>
                              <w:rPr>
                                <w:rFonts w:hint="eastAsia"/>
                              </w:rPr>
                              <w:t>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5BC9E76A" wp14:editId="6BBFB68E">
                      <wp:simplePos x="0" y="0"/>
                      <wp:positionH relativeFrom="column">
                        <wp:posOffset>3353988</wp:posOffset>
                      </wp:positionH>
                      <wp:positionV relativeFrom="paragraph">
                        <wp:posOffset>7806</wp:posOffset>
                      </wp:positionV>
                      <wp:extent cx="512676" cy="257175"/>
                      <wp:effectExtent l="0" t="0" r="20955" b="28575"/>
                      <wp:wrapNone/>
                      <wp:docPr id="98" name="矩形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2676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A5BD71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MSB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C9E76A" id="矩形 98" o:spid="_x0000_s1039" style="position:absolute;left:0;text-align:left;margin-left:264.1pt;margin-top:.6pt;width:40.35pt;height:2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" fillcolor="#5b9bd5" strokecolor="#41719c" strokeweight="1pt">
                      <v:textbox>
                        <w:txbxContent>
                          <w:p w14:paraId="6DA5BD71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MSB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 xml:space="preserve">计数器 </w:t>
            </w:r>
            <w:r>
              <w:rPr>
                <w:rFonts w:asciiTheme="minorEastAsia" w:hAnsiTheme="minorEastAsia"/>
                <w:b/>
                <w:szCs w:val="21"/>
              </w:rPr>
              <w:t xml:space="preserve">  </w:t>
            </w:r>
          </w:p>
          <w:p w14:paraId="6DFBEBAF" w14:textId="77777777" w:rsidR="006F47A5" w:rsidRDefault="006F47A5" w:rsidP="006F47A5">
            <w:pPr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4CB58C0" wp14:editId="78189EA1">
                      <wp:simplePos x="0" y="0"/>
                      <wp:positionH relativeFrom="margin">
                        <wp:posOffset>4415841</wp:posOffset>
                      </wp:positionH>
                      <wp:positionV relativeFrom="paragraph">
                        <wp:posOffset>193418</wp:posOffset>
                      </wp:positionV>
                      <wp:extent cx="107521" cy="1121186"/>
                      <wp:effectExtent l="190500" t="0" r="0" b="98425"/>
                      <wp:wrapNone/>
                      <wp:docPr id="171" name="肘形连接符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521" cy="1121186"/>
                              </a:xfrm>
                              <a:prstGeom prst="bentConnector3">
                                <a:avLst>
                                  <a:gd name="adj1" fmla="val -166694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1B452E" id="肘形连接符 171" o:spid="_x0000_s1026" type="#_x0000_t34" style="position:absolute;margin-left:347.7pt;margin-top:15.25pt;width:8.45pt;height:88.3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" adj="-36006" strokecolor="windowText" strokeweight=".5pt">
                      <v:stroke endarrow="block"/>
                      <w10:wrap anchorx="margin"/>
                    </v:shape>
                  </w:pict>
                </mc:Fallback>
              </mc:AlternateContent>
            </w:r>
            <w:r w:rsidRPr="00007476">
              <w:rPr>
                <w:rFonts w:asciiTheme="minorEastAsia" w:hAnsiTheme="minorEastAsia"/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38A815E" wp14:editId="5391EF27">
                      <wp:simplePos x="0" y="0"/>
                      <wp:positionH relativeFrom="margin">
                        <wp:posOffset>258801</wp:posOffset>
                      </wp:positionH>
                      <wp:positionV relativeFrom="paragraph">
                        <wp:posOffset>123413</wp:posOffset>
                      </wp:positionV>
                      <wp:extent cx="887313" cy="236443"/>
                      <wp:effectExtent l="0" t="0" r="160655" b="87630"/>
                      <wp:wrapNone/>
                      <wp:docPr id="159" name="肘形连接符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7313" cy="236443"/>
                              </a:xfrm>
                              <a:prstGeom prst="bentConnector3">
                                <a:avLst>
                                  <a:gd name="adj1" fmla="val 115474"/>
                                </a:avLst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88BE2C" id="肘形连接符 159" o:spid="_x0000_s1026" type="#_x0000_t34" style="position:absolute;margin-left:20.4pt;margin-top:9.7pt;width:69.85pt;height:18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" adj="24942" strokecolor="windowText" strokeweight=".5pt">
                      <v:stroke endarrow="block"/>
                      <w10:wrap anchorx="margin"/>
                    </v:shape>
                  </w:pict>
                </mc:Fallback>
              </mc:AlternateContent>
            </w:r>
          </w:p>
          <w:p w14:paraId="748D7F99" w14:textId="77777777" w:rsid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0909C9D" wp14:editId="66D4E6A9">
                      <wp:simplePos x="0" y="0"/>
                      <wp:positionH relativeFrom="column">
                        <wp:posOffset>652966</wp:posOffset>
                      </wp:positionH>
                      <wp:positionV relativeFrom="paragraph">
                        <wp:posOffset>73690</wp:posOffset>
                      </wp:positionV>
                      <wp:extent cx="258445" cy="45719"/>
                      <wp:effectExtent l="38100" t="19050" r="46355" b="31115"/>
                      <wp:wrapNone/>
                      <wp:docPr id="160" name="右箭头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719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E9DC7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右箭头 160" o:spid="_x0000_s1026" type="#_x0000_t13" style="position:absolute;margin-left:51.4pt;margin-top:5.8pt;width:20.35pt;height:3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" adj="19689,10800" fillcolor="#5b9bd5" strokecolor="#41719c" strokeweight="1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0A1C102" wp14:editId="28761483">
                      <wp:simplePos x="0" y="0"/>
                      <wp:positionH relativeFrom="column">
                        <wp:posOffset>920482</wp:posOffset>
                      </wp:positionH>
                      <wp:positionV relativeFrom="paragraph">
                        <wp:posOffset>5080</wp:posOffset>
                      </wp:positionV>
                      <wp:extent cx="225731" cy="340509"/>
                      <wp:effectExtent l="0" t="0" r="22225" b="21590"/>
                      <wp:wrapNone/>
                      <wp:docPr id="104" name="矩形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731" cy="3405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9AE0EE1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A1C102" id="矩形 104" o:spid="_x0000_s1040" style="position:absolute;left:0;text-align:left;margin-left:72.5pt;margin-top:.4pt;width:17.75pt;height:26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" fillcolor="#5b9bd5" strokecolor="#41719c" strokeweight="1pt">
                      <v:textbox>
                        <w:txbxContent>
                          <w:p w14:paraId="59AE0EE1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C</w:t>
            </w:r>
            <w:r>
              <w:rPr>
                <w:rFonts w:asciiTheme="minorEastAsia" w:hAnsiTheme="minorEastAsia"/>
                <w:b/>
                <w:szCs w:val="21"/>
              </w:rPr>
              <w:t>LK0                                                             OUT0</w:t>
            </w:r>
          </w:p>
          <w:p w14:paraId="7365077E" w14:textId="77777777" w:rsid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4FDB490" wp14:editId="2404E363">
                      <wp:simplePos x="0" y="0"/>
                      <wp:positionH relativeFrom="column">
                        <wp:posOffset>661067</wp:posOffset>
                      </wp:positionH>
                      <wp:positionV relativeFrom="paragraph">
                        <wp:posOffset>67310</wp:posOffset>
                      </wp:positionV>
                      <wp:extent cx="258445" cy="45085"/>
                      <wp:effectExtent l="38100" t="19050" r="46355" b="31115"/>
                      <wp:wrapNone/>
                      <wp:docPr id="161" name="右箭头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21C71" id="右箭头 161" o:spid="_x0000_s1026" type="#_x0000_t13" style="position:absolute;margin-left:52.05pt;margin-top:5.3pt;width:20.35pt;height:3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" adj="19716,10800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G</w:t>
            </w:r>
            <w:r>
              <w:rPr>
                <w:rFonts w:asciiTheme="minorEastAsia" w:hAnsiTheme="minorEastAsia"/>
                <w:b/>
                <w:szCs w:val="21"/>
              </w:rPr>
              <w:t>ATE0</w:t>
            </w:r>
          </w:p>
          <w:p w14:paraId="05DD50CE" w14:textId="77777777" w:rsid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6A941618" wp14:editId="4E207B59">
                      <wp:simplePos x="0" y="0"/>
                      <wp:positionH relativeFrom="column">
                        <wp:posOffset>645763</wp:posOffset>
                      </wp:positionH>
                      <wp:positionV relativeFrom="paragraph">
                        <wp:posOffset>83440</wp:posOffset>
                      </wp:positionV>
                      <wp:extent cx="258445" cy="45085"/>
                      <wp:effectExtent l="38100" t="19050" r="46355" b="31115"/>
                      <wp:wrapNone/>
                      <wp:docPr id="162" name="右箭头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6EB5A1" id="右箭头 162" o:spid="_x0000_s1026" type="#_x0000_t13" style="position:absolute;margin-left:50.85pt;margin-top:6.55pt;width:20.35pt;height:3.5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" adj="19716,10800" fillcolor="#5b9bd5" strokecolor="#41719c" strokeweight="1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F28DCFF" wp14:editId="6DB31067">
                      <wp:simplePos x="0" y="0"/>
                      <wp:positionH relativeFrom="column">
                        <wp:posOffset>905385</wp:posOffset>
                      </wp:positionH>
                      <wp:positionV relativeFrom="paragraph">
                        <wp:posOffset>26426</wp:posOffset>
                      </wp:positionV>
                      <wp:extent cx="248686" cy="340423"/>
                      <wp:effectExtent l="0" t="0" r="18415" b="21590"/>
                      <wp:wrapNone/>
                      <wp:docPr id="106" name="矩形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8686" cy="340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3C42CF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8DCFF" id="矩形 106" o:spid="_x0000_s1041" style="position:absolute;left:0;text-align:left;margin-left:71.3pt;margin-top:2.1pt;width:19.6pt;height:26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" fillcolor="#5b9bd5" strokecolor="#41719c" strokeweight="1pt">
                      <v:textbox>
                        <w:txbxContent>
                          <w:p w14:paraId="413C42CF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C</w:t>
            </w:r>
            <w:r>
              <w:rPr>
                <w:rFonts w:asciiTheme="minorEastAsia" w:hAnsiTheme="minorEastAsia"/>
                <w:b/>
                <w:szCs w:val="21"/>
              </w:rPr>
              <w:t>LK1                                                              OUT1</w:t>
            </w:r>
          </w:p>
          <w:p w14:paraId="1671B532" w14:textId="77777777" w:rsid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09894398" wp14:editId="71F2E194">
                      <wp:simplePos x="0" y="0"/>
                      <wp:positionH relativeFrom="column">
                        <wp:posOffset>640218</wp:posOffset>
                      </wp:positionH>
                      <wp:positionV relativeFrom="paragraph">
                        <wp:posOffset>75788</wp:posOffset>
                      </wp:positionV>
                      <wp:extent cx="258445" cy="45085"/>
                      <wp:effectExtent l="38100" t="19050" r="46355" b="31115"/>
                      <wp:wrapNone/>
                      <wp:docPr id="163" name="右箭头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E7C27" id="右箭头 163" o:spid="_x0000_s1026" type="#_x0000_t13" style="position:absolute;margin-left:50.4pt;margin-top:5.95pt;width:20.35pt;height:3.5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" adj="19716,10800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G</w:t>
            </w:r>
            <w:r>
              <w:rPr>
                <w:rFonts w:asciiTheme="minorEastAsia" w:hAnsiTheme="minorEastAsia"/>
                <w:b/>
                <w:szCs w:val="21"/>
              </w:rPr>
              <w:t>ATE1</w:t>
            </w:r>
          </w:p>
          <w:p w14:paraId="23410825" w14:textId="77777777" w:rsid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0DC4CFEC" wp14:editId="52694C9A">
                      <wp:simplePos x="0" y="0"/>
                      <wp:positionH relativeFrom="column">
                        <wp:posOffset>632566</wp:posOffset>
                      </wp:positionH>
                      <wp:positionV relativeFrom="paragraph">
                        <wp:posOffset>98744</wp:posOffset>
                      </wp:positionV>
                      <wp:extent cx="258445" cy="45085"/>
                      <wp:effectExtent l="38100" t="19050" r="46355" b="31115"/>
                      <wp:wrapNone/>
                      <wp:docPr id="164" name="右箭头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62AAE" id="右箭头 164" o:spid="_x0000_s1026" type="#_x0000_t13" style="position:absolute;margin-left:49.8pt;margin-top:7.8pt;width:20.35pt;height:3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" adj="19716,10800" fillcolor="#5b9bd5" strokecolor="#41719c" strokeweight="1pt"/>
                  </w:pict>
                </mc:Fallback>
              </mc:AlternateContent>
            </w:r>
            <w:r w:rsidRPr="002E637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CAC8ECE" wp14:editId="72EF4D06">
                      <wp:simplePos x="0" y="0"/>
                      <wp:positionH relativeFrom="column">
                        <wp:posOffset>905385</wp:posOffset>
                      </wp:positionH>
                      <wp:positionV relativeFrom="paragraph">
                        <wp:posOffset>28083</wp:posOffset>
                      </wp:positionV>
                      <wp:extent cx="252512" cy="359639"/>
                      <wp:effectExtent l="0" t="0" r="14605" b="21590"/>
                      <wp:wrapNone/>
                      <wp:docPr id="105" name="矩形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512" cy="359639"/>
                              </a:xfrm>
                              <a:prstGeom prst="rect">
                                <a:avLst/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E1F9D74" w14:textId="77777777" w:rsidR="006F47A5" w:rsidRDefault="006F47A5" w:rsidP="006F47A5">
                                  <w:pPr>
                                    <w:jc w:val="center"/>
                                  </w:pPr>
                                  <w: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AC8ECE" id="矩形 105" o:spid="_x0000_s1042" style="position:absolute;left:0;text-align:left;margin-left:71.3pt;margin-top:2.2pt;width:19.9pt;height:28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" fillcolor="#5b9bd5" strokecolor="#41719c" strokeweight="1pt">
                      <v:textbox>
                        <w:txbxContent>
                          <w:p w14:paraId="6E1F9D74" w14:textId="77777777" w:rsidR="006F47A5" w:rsidRDefault="006F47A5" w:rsidP="006F47A5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C</w:t>
            </w:r>
            <w:r>
              <w:rPr>
                <w:rFonts w:asciiTheme="minorEastAsia" w:hAnsiTheme="minorEastAsia"/>
                <w:b/>
                <w:szCs w:val="21"/>
              </w:rPr>
              <w:t>LK2</w:t>
            </w:r>
          </w:p>
          <w:p w14:paraId="2FA89739" w14:textId="21BE07F6" w:rsidR="006F47A5" w:rsidRPr="006F47A5" w:rsidRDefault="006F47A5" w:rsidP="006F47A5">
            <w:pPr>
              <w:ind w:firstLineChars="200" w:firstLine="422"/>
              <w:jc w:val="left"/>
              <w:rPr>
                <w:rFonts w:asciiTheme="minorEastAsia" w:hAnsiTheme="minorEastAsia" w:hint="eastAsia"/>
                <w:b/>
                <w:szCs w:val="21"/>
              </w:rPr>
            </w:pPr>
            <w:r w:rsidRPr="00007476">
              <w:rPr>
                <w:b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16AD75D" wp14:editId="5AD4F21C">
                      <wp:simplePos x="0" y="0"/>
                      <wp:positionH relativeFrom="column">
                        <wp:posOffset>645763</wp:posOffset>
                      </wp:positionH>
                      <wp:positionV relativeFrom="paragraph">
                        <wp:posOffset>83440</wp:posOffset>
                      </wp:positionV>
                      <wp:extent cx="258445" cy="45085"/>
                      <wp:effectExtent l="38100" t="19050" r="46355" b="31115"/>
                      <wp:wrapNone/>
                      <wp:docPr id="165" name="右箭头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45085"/>
                              </a:xfrm>
                              <a:prstGeom prst="rightArrow">
                                <a:avLst>
                                  <a:gd name="adj1" fmla="val 0"/>
                                  <a:gd name="adj2" fmla="val 50000"/>
                                </a:avLst>
                              </a:prstGeom>
                              <a:solidFill>
                                <a:srgbClr val="5B9BD5"/>
                              </a:solidFill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46C69" id="右箭头 165" o:spid="_x0000_s1026" type="#_x0000_t13" style="position:absolute;margin-left:50.85pt;margin-top:6.55pt;width:20.35pt;height:3.5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" adj="19716,10800" fillcolor="#5b9bd5" strokecolor="#41719c" strokeweight="1pt"/>
                  </w:pict>
                </mc:Fallback>
              </mc:AlternateContent>
            </w:r>
            <w:r>
              <w:rPr>
                <w:rFonts w:asciiTheme="minorEastAsia" w:hAnsiTheme="minorEastAsia" w:hint="eastAsia"/>
                <w:b/>
                <w:szCs w:val="21"/>
              </w:rPr>
              <w:t>G</w:t>
            </w:r>
            <w:r>
              <w:rPr>
                <w:rFonts w:asciiTheme="minorEastAsia" w:hAnsiTheme="minorEastAsia"/>
                <w:b/>
                <w:szCs w:val="21"/>
              </w:rPr>
              <w:t>ATE2                                                             OUT2</w:t>
            </w:r>
          </w:p>
          <w:p w14:paraId="4FF844E6" w14:textId="77777777" w:rsidR="006F47A5" w:rsidRDefault="006F47A5" w:rsidP="006F47A5">
            <w:pPr>
              <w:spacing w:line="36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1）8253A芯片的CLK2引出插孔连分频输出插孔T1(1MHZ),CS_8253内部已连。</w:t>
            </w:r>
          </w:p>
          <w:p w14:paraId="0277FF54" w14:textId="77777777" w:rsidR="006F47A5" w:rsidRDefault="006F47A5" w:rsidP="006F47A5">
            <w:pPr>
              <w:spacing w:line="360" w:lineRule="exact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  2）GATE2插孔连+5V插孔。</w:t>
            </w:r>
          </w:p>
          <w:p w14:paraId="508AEFD7" w14:textId="77777777" w:rsidR="006F47A5" w:rsidRPr="00E61F75" w:rsidRDefault="006F47A5" w:rsidP="006F47A5">
            <w:pPr>
              <w:rPr>
                <w:rFonts w:ascii="宋体" w:hAnsi="宋体" w:hint="eastAsia"/>
              </w:rPr>
            </w:pPr>
          </w:p>
          <w:p w14:paraId="7D1FD908" w14:textId="77777777" w:rsidR="006F47A5" w:rsidRDefault="006F47A5" w:rsidP="006F47A5">
            <w:pPr>
              <w:ind w:firstLine="400"/>
              <w:jc w:val="center"/>
              <w:rPr>
                <w:rFonts w:ascii="宋体" w:hAnsi="宋体" w:hint="eastAsia"/>
              </w:rPr>
            </w:pPr>
          </w:p>
          <w:p w14:paraId="49D5F527" w14:textId="77777777" w:rsidR="006F47A5" w:rsidRDefault="006F47A5" w:rsidP="006F47A5">
            <w:pPr>
              <w:spacing w:line="360" w:lineRule="exact"/>
              <w:rPr>
                <w:rFonts w:ascii="宋体" w:hAnsi="宋体" w:hint="eastAsia"/>
                <w:sz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38BE493" wp14:editId="28CC94E0">
                  <wp:simplePos x="0" y="0"/>
                  <wp:positionH relativeFrom="column">
                    <wp:posOffset>2641600</wp:posOffset>
                  </wp:positionH>
                  <wp:positionV relativeFrom="paragraph">
                    <wp:posOffset>16510</wp:posOffset>
                  </wp:positionV>
                  <wp:extent cx="3337475" cy="1866900"/>
                  <wp:effectExtent l="0" t="0" r="0" b="0"/>
                  <wp:wrapNone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475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4B781510" wp14:editId="58CCEFC9">
                      <wp:simplePos x="0" y="0"/>
                      <wp:positionH relativeFrom="column">
                        <wp:posOffset>728924</wp:posOffset>
                      </wp:positionH>
                      <wp:positionV relativeFrom="paragraph">
                        <wp:posOffset>178435</wp:posOffset>
                      </wp:positionV>
                      <wp:extent cx="1510665" cy="1508760"/>
                      <wp:effectExtent l="12065" t="5715" r="10795" b="9525"/>
                      <wp:wrapNone/>
                      <wp:docPr id="5" name="组合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10665" cy="1508760"/>
                                <a:chOff x="7930" y="426567"/>
                                <a:chExt cx="2410" cy="2376"/>
                              </a:xfrm>
                            </wpg:grpSpPr>
                            <wps:wsp>
                              <wps:cNvPr id="6" name="Text Box 8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85" y="426567"/>
                                  <a:ext cx="986" cy="385"/>
                                </a:xfrm>
                                <a:prstGeom prst="flowChartTerminator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90A320" w14:textId="77777777" w:rsidR="006F47A5" w:rsidRDefault="006F47A5" w:rsidP="006F47A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开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始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7" name="Line 8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52" y="426961"/>
                                  <a:ext cx="1" cy="2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Text Box 86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930" y="427203"/>
                                  <a:ext cx="2411" cy="41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BCEDDA9" w14:textId="77777777" w:rsidR="006F47A5" w:rsidRDefault="006F47A5" w:rsidP="006F47A5">
                                    <w:pPr>
                                      <w:ind w:firstLineChars="10" w:firstLine="21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置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8253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工作方式控制字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Line 8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9" y="427615"/>
                                  <a:ext cx="1" cy="2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Text Box 87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482" y="427873"/>
                                  <a:ext cx="1339" cy="40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1A90D5" w14:textId="77777777" w:rsidR="006F47A5" w:rsidRDefault="006F47A5" w:rsidP="006F47A5">
                                    <w:pPr>
                                      <w:ind w:firstLineChars="10" w:firstLine="21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启动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8253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Line 87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02" y="428274"/>
                                  <a:ext cx="1" cy="23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Text Box 8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600" y="428525"/>
                                  <a:ext cx="921" cy="419"/>
                                </a:xfrm>
                                <a:prstGeom prst="flowChartTerminator">
                                  <a:avLst/>
                                </a:prstGeom>
                                <a:noFill/>
                                <a:ln w="9525" cmpd="sng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8331FB4" w14:textId="77777777" w:rsidR="006F47A5" w:rsidRDefault="006F47A5" w:rsidP="006F47A5">
                                    <w:pPr>
                                      <w:ind w:firstLineChars="60" w:firstLine="126"/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结束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781510" id="组合 5" o:spid="_x0000_s1043" style="position:absolute;left:0;text-align:left;margin-left:57.4pt;margin-top:14.05pt;width:118.95pt;height:118.8pt;z-index:251680768" coordorigin="7930,426567" coordsize="2410,2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">
                      <v:shapetype id="_x0000_t116" coordsize="21600,21600" o:spt="116" path="m3475,qx,10800,3475,21600l18125,21600qx21600,10800,18125,xe">
                        <v:stroke joinstyle="miter"/>
                        <v:path gradientshapeok="t" o:connecttype="rect" textboxrect="1018,3163,20582,18437"/>
                      </v:shapetype>
                      <v:shape id="Text Box 866" o:spid="_x0000_s1044" type="#_x0000_t116" style="position:absolute;left:8585;top:426567;width:986;height: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" filled="f">
                        <v:textbox inset="0,0,0,0">
                          <w:txbxContent>
                            <w:p w14:paraId="4490A320" w14:textId="77777777" w:rsidR="006F47A5" w:rsidRDefault="006F47A5" w:rsidP="006F47A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始</w:t>
                              </w:r>
                            </w:p>
                          </w:txbxContent>
                        </v:textbox>
                      </v:shape>
                      <v:line id="Line 867" o:spid="_x0000_s1045" style="position:absolute;visibility:visible;mso-wrap-style:square" from="9152,426961" to="9153,427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">
                        <v:stroke endarrow="block"/>
                      </v:lin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868" o:spid="_x0000_s1046" type="#_x0000_t202" style="position:absolute;left:7930;top:427203;width:2411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" filled="f">
                        <v:textbox>
                          <w:txbxContent>
                            <w:p w14:paraId="7BCEDDA9" w14:textId="77777777" w:rsidR="006F47A5" w:rsidRDefault="006F47A5" w:rsidP="006F47A5">
                              <w:pPr>
                                <w:ind w:firstLineChars="10" w:firstLine="21"/>
                              </w:pPr>
                              <w:r>
                                <w:rPr>
                                  <w:rFonts w:hint="eastAsia"/>
                                </w:rPr>
                                <w:t>置</w:t>
                              </w:r>
                              <w:r>
                                <w:rPr>
                                  <w:rFonts w:hint="eastAsia"/>
                                </w:rPr>
                                <w:t>8253</w:t>
                              </w:r>
                              <w:r>
                                <w:rPr>
                                  <w:rFonts w:hint="eastAsia"/>
                                </w:rPr>
                                <w:t>工作方式控制字</w:t>
                              </w:r>
                            </w:p>
                          </w:txbxContent>
                        </v:textbox>
                      </v:shape>
                      <v:line id="Line 869" o:spid="_x0000_s1047" style="position:absolute;visibility:visible;mso-wrap-style:square" from="9119,427615" to="9120,4278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">
                        <v:stroke endarrow="block"/>
                      </v:line>
                      <v:shape id="Text Box 870" o:spid="_x0000_s1048" type="#_x0000_t202" style="position:absolute;left:8482;top:427873;width:1339;height:4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" filled="f">
                        <v:textbox>
                          <w:txbxContent>
                            <w:p w14:paraId="4A1A90D5" w14:textId="77777777" w:rsidR="006F47A5" w:rsidRDefault="006F47A5" w:rsidP="006F47A5">
                              <w:pPr>
                                <w:ind w:firstLineChars="10" w:firstLine="21"/>
                              </w:pPr>
                              <w:r>
                                <w:rPr>
                                  <w:rFonts w:hint="eastAsia"/>
                                </w:rPr>
                                <w:t>启动</w:t>
                              </w:r>
                              <w:r>
                                <w:rPr>
                                  <w:rFonts w:hint="eastAsia"/>
                                </w:rPr>
                                <w:t>8253</w:t>
                              </w:r>
                            </w:p>
                          </w:txbxContent>
                        </v:textbox>
                      </v:shape>
                      <v:line id="Line 871" o:spid="_x0000_s1049" style="position:absolute;visibility:visible;mso-wrap-style:square" from="9102,428274" to="9103,4285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">
                        <v:stroke endarrow="block"/>
                      </v:line>
                      <v:shape id="Text Box 872" o:spid="_x0000_s1050" type="#_x0000_t116" style="position:absolute;left:8600;top:428525;width:921;height: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" filled="f">
                        <v:textbox inset="0,0,0,0">
                          <w:txbxContent>
                            <w:p w14:paraId="78331FB4" w14:textId="77777777" w:rsidR="006F47A5" w:rsidRDefault="006F47A5" w:rsidP="006F47A5">
                              <w:pPr>
                                <w:ind w:firstLineChars="60" w:firstLine="126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="宋体" w:hAnsi="宋体" w:hint="eastAsia"/>
                <w:sz w:val="24"/>
              </w:rPr>
              <w:t xml:space="preserve">                                     </w:t>
            </w:r>
          </w:p>
          <w:p w14:paraId="302AACB7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</w:t>
            </w:r>
          </w:p>
          <w:p w14:paraId="7030B042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16E6D4A2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3077F9AF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05B27636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2A6D9B9C" w14:textId="77777777" w:rsidR="006F47A5" w:rsidRDefault="006F47A5" w:rsidP="006F47A5">
            <w:pPr>
              <w:spacing w:line="360" w:lineRule="exact"/>
              <w:jc w:val="center"/>
              <w:rPr>
                <w:rFonts w:ascii="宋体" w:hAnsi="宋体" w:hint="eastAsia"/>
                <w:sz w:val="24"/>
              </w:rPr>
            </w:pPr>
          </w:p>
          <w:p w14:paraId="2BCB8E31" w14:textId="77777777" w:rsidR="006F47A5" w:rsidRDefault="006F47A5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</w:p>
          <w:p w14:paraId="19B802AA" w14:textId="7F5CF262" w:rsidR="00CA3737" w:rsidRPr="00CA3737" w:rsidRDefault="00CA3737" w:rsidP="00CA3737">
            <w:pPr>
              <w:pStyle w:val="a8"/>
              <w:ind w:firstLine="562"/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</w:pPr>
            <w:r w:rsidRPr="00CA3737">
              <w:rPr>
                <w:rStyle w:val="a9"/>
                <w:b/>
                <w:bCs/>
                <w:i w:val="0"/>
                <w:iCs w:val="0"/>
                <w:sz w:val="28"/>
                <w:szCs w:val="36"/>
              </w:rPr>
              <w:lastRenderedPageBreak/>
              <w:t>1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．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 xml:space="preserve"> </w:t>
            </w:r>
            <w:r w:rsidRPr="00CA3737">
              <w:rPr>
                <w:rStyle w:val="a9"/>
                <w:rFonts w:hint="eastAsia"/>
                <w:b/>
                <w:bCs/>
                <w:i w:val="0"/>
                <w:iCs w:val="0"/>
                <w:sz w:val="28"/>
                <w:szCs w:val="36"/>
              </w:rPr>
              <w:t>程序代码</w:t>
            </w:r>
          </w:p>
          <w:p w14:paraId="2B159B02" w14:textId="0686C475" w:rsidR="004F36D6" w:rsidRDefault="00CA3737" w:rsidP="004F36D6">
            <w:pPr>
              <w:pStyle w:val="a8"/>
              <w:ind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基础题：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923894" w14:paraId="676C7FE0" w14:textId="77777777" w:rsidTr="00923894">
              <w:tc>
                <w:tcPr>
                  <w:tcW w:w="9453" w:type="dxa"/>
                </w:tcPr>
                <w:p w14:paraId="01103FCE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  <w:bookmarkStart w:id="1" w:name="_Hlk198729712"/>
                </w:p>
              </w:tc>
            </w:tr>
            <w:tr w:rsidR="00923894" w14:paraId="701116BB" w14:textId="77777777" w:rsidTr="00923894">
              <w:tc>
                <w:tcPr>
                  <w:tcW w:w="9453" w:type="dxa"/>
                </w:tcPr>
                <w:p w14:paraId="48729D8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13BF2D77" w14:textId="77777777" w:rsidTr="00923894">
              <w:tc>
                <w:tcPr>
                  <w:tcW w:w="9453" w:type="dxa"/>
                </w:tcPr>
                <w:p w14:paraId="5AA1FEF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466DE13" w14:textId="77777777" w:rsidTr="00923894">
              <w:tc>
                <w:tcPr>
                  <w:tcW w:w="9453" w:type="dxa"/>
                </w:tcPr>
                <w:p w14:paraId="283FD8A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CDF2399" w14:textId="77777777" w:rsidTr="00923894">
              <w:tc>
                <w:tcPr>
                  <w:tcW w:w="9453" w:type="dxa"/>
                </w:tcPr>
                <w:p w14:paraId="69625837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FF1360B" w14:textId="77777777" w:rsidTr="00923894">
              <w:tc>
                <w:tcPr>
                  <w:tcW w:w="9453" w:type="dxa"/>
                </w:tcPr>
                <w:p w14:paraId="17659AD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769F09D" w14:textId="77777777" w:rsidTr="00923894">
              <w:tc>
                <w:tcPr>
                  <w:tcW w:w="9453" w:type="dxa"/>
                </w:tcPr>
                <w:p w14:paraId="08F20301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7672303" w14:textId="77777777" w:rsidTr="00923894">
              <w:tc>
                <w:tcPr>
                  <w:tcW w:w="9453" w:type="dxa"/>
                </w:tcPr>
                <w:p w14:paraId="46409A2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835E91F" w14:textId="77777777" w:rsidTr="00923894">
              <w:tc>
                <w:tcPr>
                  <w:tcW w:w="9453" w:type="dxa"/>
                </w:tcPr>
                <w:p w14:paraId="0AB6F732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B4EFCC7" w14:textId="77777777" w:rsidTr="00923894">
              <w:tc>
                <w:tcPr>
                  <w:tcW w:w="9453" w:type="dxa"/>
                </w:tcPr>
                <w:p w14:paraId="373D0754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3588F23F" w14:textId="77777777" w:rsidTr="00923894">
              <w:tc>
                <w:tcPr>
                  <w:tcW w:w="9453" w:type="dxa"/>
                </w:tcPr>
                <w:p w14:paraId="60444146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71C11D00" w14:textId="77777777" w:rsidTr="00923894">
              <w:tc>
                <w:tcPr>
                  <w:tcW w:w="9453" w:type="dxa"/>
                </w:tcPr>
                <w:p w14:paraId="61C2303A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631836A5" w14:textId="77777777" w:rsidTr="00923894">
              <w:tc>
                <w:tcPr>
                  <w:tcW w:w="9453" w:type="dxa"/>
                </w:tcPr>
                <w:p w14:paraId="49B29558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64F5721" w14:textId="77777777" w:rsidTr="00923894">
              <w:tc>
                <w:tcPr>
                  <w:tcW w:w="9453" w:type="dxa"/>
                </w:tcPr>
                <w:p w14:paraId="32F54470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00ED7700" w14:textId="77777777" w:rsidTr="00923894">
              <w:tc>
                <w:tcPr>
                  <w:tcW w:w="9453" w:type="dxa"/>
                </w:tcPr>
                <w:p w14:paraId="2CCE49A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450FEDE" w14:textId="77777777" w:rsidTr="00923894">
              <w:tc>
                <w:tcPr>
                  <w:tcW w:w="9453" w:type="dxa"/>
                </w:tcPr>
                <w:p w14:paraId="30FAE5DC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226268D1" w14:textId="77777777" w:rsidTr="00923894">
              <w:tc>
                <w:tcPr>
                  <w:tcW w:w="9453" w:type="dxa"/>
                </w:tcPr>
                <w:p w14:paraId="524E56BD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923894" w14:paraId="420BCCC5" w14:textId="77777777" w:rsidTr="00923894">
              <w:tc>
                <w:tcPr>
                  <w:tcW w:w="9453" w:type="dxa"/>
                </w:tcPr>
                <w:p w14:paraId="345BD51F" w14:textId="77777777" w:rsidR="00923894" w:rsidRPr="00B039FC" w:rsidRDefault="00923894" w:rsidP="00B039FC">
                  <w:pPr>
                    <w:pStyle w:val="a8"/>
                    <w:numPr>
                      <w:ilvl w:val="0"/>
                      <w:numId w:val="12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bookmarkEnd w:id="1"/>
          <w:p w14:paraId="769D1569" w14:textId="7FA31764" w:rsidR="00CA3737" w:rsidRDefault="00CA3737" w:rsidP="00F713AB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42484C">
              <w:rPr>
                <w:rFonts w:ascii="宋体" w:hAnsi="宋体" w:hint="eastAsia"/>
                <w:b/>
                <w:sz w:val="24"/>
              </w:rPr>
              <w:t>提高题：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9453"/>
            </w:tblGrid>
            <w:tr w:rsidR="00B039FC" w:rsidRPr="00B039FC" w14:paraId="10B781BF" w14:textId="77777777" w:rsidTr="00AA2936">
              <w:tc>
                <w:tcPr>
                  <w:tcW w:w="9453" w:type="dxa"/>
                </w:tcPr>
                <w:p w14:paraId="1350757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36371D4" w14:textId="77777777" w:rsidTr="00AA2936">
              <w:tc>
                <w:tcPr>
                  <w:tcW w:w="9453" w:type="dxa"/>
                </w:tcPr>
                <w:p w14:paraId="6AF9273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E51AB8B" w14:textId="77777777" w:rsidTr="00AA2936">
              <w:tc>
                <w:tcPr>
                  <w:tcW w:w="9453" w:type="dxa"/>
                </w:tcPr>
                <w:p w14:paraId="4912B90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60C3C9A" w14:textId="77777777" w:rsidTr="00AA2936">
              <w:tc>
                <w:tcPr>
                  <w:tcW w:w="9453" w:type="dxa"/>
                </w:tcPr>
                <w:p w14:paraId="4E2ED7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D2F8D96" w14:textId="77777777" w:rsidTr="00AA2936">
              <w:tc>
                <w:tcPr>
                  <w:tcW w:w="9453" w:type="dxa"/>
                </w:tcPr>
                <w:p w14:paraId="4E7DD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AB0083" w14:textId="77777777" w:rsidTr="00AA2936">
              <w:tc>
                <w:tcPr>
                  <w:tcW w:w="9453" w:type="dxa"/>
                </w:tcPr>
                <w:p w14:paraId="34577ED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ED3EF20" w14:textId="77777777" w:rsidTr="00AA2936">
              <w:tc>
                <w:tcPr>
                  <w:tcW w:w="9453" w:type="dxa"/>
                </w:tcPr>
                <w:p w14:paraId="0A3F70B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E1C7C1" w14:textId="77777777" w:rsidTr="00AA2936">
              <w:tc>
                <w:tcPr>
                  <w:tcW w:w="9453" w:type="dxa"/>
                </w:tcPr>
                <w:p w14:paraId="638985E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A6AA238" w14:textId="77777777" w:rsidTr="00AA2936">
              <w:tc>
                <w:tcPr>
                  <w:tcW w:w="9453" w:type="dxa"/>
                </w:tcPr>
                <w:p w14:paraId="49B907B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7AA76D" w14:textId="77777777" w:rsidTr="00AA2936">
              <w:tc>
                <w:tcPr>
                  <w:tcW w:w="9453" w:type="dxa"/>
                </w:tcPr>
                <w:p w14:paraId="47DE1FE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6D9B167" w14:textId="77777777" w:rsidTr="00AA2936">
              <w:tc>
                <w:tcPr>
                  <w:tcW w:w="9453" w:type="dxa"/>
                </w:tcPr>
                <w:p w14:paraId="0F75D7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FD1C7E0" w14:textId="77777777" w:rsidTr="00AA2936">
              <w:tc>
                <w:tcPr>
                  <w:tcW w:w="9453" w:type="dxa"/>
                </w:tcPr>
                <w:p w14:paraId="58779D1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A6D3D58" w14:textId="77777777" w:rsidTr="00AA2936">
              <w:tc>
                <w:tcPr>
                  <w:tcW w:w="9453" w:type="dxa"/>
                </w:tcPr>
                <w:p w14:paraId="2DEDE4B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5A05098" w14:textId="77777777" w:rsidTr="00AA2936">
              <w:tc>
                <w:tcPr>
                  <w:tcW w:w="9453" w:type="dxa"/>
                </w:tcPr>
                <w:p w14:paraId="6BD7172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4B336B1" w14:textId="77777777" w:rsidTr="00AA2936">
              <w:tc>
                <w:tcPr>
                  <w:tcW w:w="9453" w:type="dxa"/>
                </w:tcPr>
                <w:p w14:paraId="6240A2D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C7DE25D" w14:textId="77777777" w:rsidTr="00AA2936">
              <w:tc>
                <w:tcPr>
                  <w:tcW w:w="9453" w:type="dxa"/>
                </w:tcPr>
                <w:p w14:paraId="4A460D6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933BBE" w14:textId="77777777" w:rsidTr="00AA2936">
              <w:tc>
                <w:tcPr>
                  <w:tcW w:w="9453" w:type="dxa"/>
                </w:tcPr>
                <w:p w14:paraId="04620CD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066724" w14:textId="77777777" w:rsidTr="00AA2936">
              <w:tc>
                <w:tcPr>
                  <w:tcW w:w="9453" w:type="dxa"/>
                </w:tcPr>
                <w:p w14:paraId="6B67C53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83CA5EA" w14:textId="77777777" w:rsidTr="00AA2936">
              <w:tc>
                <w:tcPr>
                  <w:tcW w:w="9453" w:type="dxa"/>
                </w:tcPr>
                <w:p w14:paraId="1BAF89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D44CD99" w14:textId="77777777" w:rsidTr="00AA2936">
              <w:tc>
                <w:tcPr>
                  <w:tcW w:w="9453" w:type="dxa"/>
                </w:tcPr>
                <w:p w14:paraId="09B5C49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BEDEFFA" w14:textId="77777777" w:rsidTr="00AA2936">
              <w:tc>
                <w:tcPr>
                  <w:tcW w:w="9453" w:type="dxa"/>
                </w:tcPr>
                <w:p w14:paraId="7390252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2DA93B8" w14:textId="77777777" w:rsidTr="00AA2936">
              <w:tc>
                <w:tcPr>
                  <w:tcW w:w="9453" w:type="dxa"/>
                </w:tcPr>
                <w:p w14:paraId="721C4D9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19B137" w14:textId="77777777" w:rsidTr="00AA2936">
              <w:tc>
                <w:tcPr>
                  <w:tcW w:w="9453" w:type="dxa"/>
                </w:tcPr>
                <w:p w14:paraId="5661D44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1697A5" w14:textId="77777777" w:rsidTr="00AA2936">
              <w:tc>
                <w:tcPr>
                  <w:tcW w:w="9453" w:type="dxa"/>
                </w:tcPr>
                <w:p w14:paraId="2EB0436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F80191" w14:textId="77777777" w:rsidTr="00AA2936">
              <w:tc>
                <w:tcPr>
                  <w:tcW w:w="9453" w:type="dxa"/>
                </w:tcPr>
                <w:p w14:paraId="6CC45B8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BCE0144" w14:textId="77777777" w:rsidTr="00AA2936">
              <w:tc>
                <w:tcPr>
                  <w:tcW w:w="9453" w:type="dxa"/>
                </w:tcPr>
                <w:p w14:paraId="1C60E215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9248969" w14:textId="77777777" w:rsidTr="00AA2936">
              <w:tc>
                <w:tcPr>
                  <w:tcW w:w="9453" w:type="dxa"/>
                </w:tcPr>
                <w:p w14:paraId="39136C0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E6A57B" w14:textId="77777777" w:rsidTr="00AA2936">
              <w:tc>
                <w:tcPr>
                  <w:tcW w:w="9453" w:type="dxa"/>
                </w:tcPr>
                <w:p w14:paraId="49B8497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7CE9314" w14:textId="77777777" w:rsidTr="00AA2936">
              <w:tc>
                <w:tcPr>
                  <w:tcW w:w="9453" w:type="dxa"/>
                </w:tcPr>
                <w:p w14:paraId="54673E5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5A81832" w14:textId="77777777" w:rsidTr="00AA2936">
              <w:tc>
                <w:tcPr>
                  <w:tcW w:w="9453" w:type="dxa"/>
                </w:tcPr>
                <w:p w14:paraId="6AED1E1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7CF5813" w14:textId="77777777" w:rsidTr="00AA2936">
              <w:tc>
                <w:tcPr>
                  <w:tcW w:w="9453" w:type="dxa"/>
                </w:tcPr>
                <w:p w14:paraId="3CB506B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E137A7B" w14:textId="77777777" w:rsidTr="00AA2936">
              <w:tc>
                <w:tcPr>
                  <w:tcW w:w="9453" w:type="dxa"/>
                </w:tcPr>
                <w:p w14:paraId="3872903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8E21989" w14:textId="77777777" w:rsidTr="00AA2936">
              <w:tc>
                <w:tcPr>
                  <w:tcW w:w="9453" w:type="dxa"/>
                </w:tcPr>
                <w:p w14:paraId="6C4E74C2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2A8C9C5" w14:textId="77777777" w:rsidTr="00AA2936">
              <w:tc>
                <w:tcPr>
                  <w:tcW w:w="9453" w:type="dxa"/>
                </w:tcPr>
                <w:p w14:paraId="34FA5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5F4529E" w14:textId="77777777" w:rsidTr="00AA2936">
              <w:tc>
                <w:tcPr>
                  <w:tcW w:w="9453" w:type="dxa"/>
                </w:tcPr>
                <w:p w14:paraId="205131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474C145" w14:textId="77777777" w:rsidTr="00AA2936">
              <w:tc>
                <w:tcPr>
                  <w:tcW w:w="9453" w:type="dxa"/>
                </w:tcPr>
                <w:p w14:paraId="6912773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C6A5099" w14:textId="77777777" w:rsidTr="00AA2936">
              <w:tc>
                <w:tcPr>
                  <w:tcW w:w="9453" w:type="dxa"/>
                </w:tcPr>
                <w:p w14:paraId="0E27155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DF6780B" w14:textId="77777777" w:rsidTr="00AA2936">
              <w:tc>
                <w:tcPr>
                  <w:tcW w:w="9453" w:type="dxa"/>
                </w:tcPr>
                <w:p w14:paraId="65A2B49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B0E226D" w14:textId="77777777" w:rsidTr="00AA2936">
              <w:tc>
                <w:tcPr>
                  <w:tcW w:w="9453" w:type="dxa"/>
                </w:tcPr>
                <w:p w14:paraId="63681583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0F92C7E" w14:textId="77777777" w:rsidTr="00AA2936">
              <w:tc>
                <w:tcPr>
                  <w:tcW w:w="9453" w:type="dxa"/>
                </w:tcPr>
                <w:p w14:paraId="584B6F49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B4D1406" w14:textId="77777777" w:rsidTr="00AA2936">
              <w:tc>
                <w:tcPr>
                  <w:tcW w:w="9453" w:type="dxa"/>
                </w:tcPr>
                <w:p w14:paraId="522CC9F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AEF3B58" w14:textId="77777777" w:rsidTr="00AA2936">
              <w:tc>
                <w:tcPr>
                  <w:tcW w:w="9453" w:type="dxa"/>
                </w:tcPr>
                <w:p w14:paraId="7705F75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B30254D" w14:textId="77777777" w:rsidTr="00AA2936">
              <w:tc>
                <w:tcPr>
                  <w:tcW w:w="9453" w:type="dxa"/>
                </w:tcPr>
                <w:p w14:paraId="06C47E5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1117EA6" w14:textId="77777777" w:rsidTr="00AA2936">
              <w:tc>
                <w:tcPr>
                  <w:tcW w:w="9453" w:type="dxa"/>
                </w:tcPr>
                <w:p w14:paraId="4113D64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33927B9" w14:textId="77777777" w:rsidTr="00AA2936">
              <w:tc>
                <w:tcPr>
                  <w:tcW w:w="9453" w:type="dxa"/>
                </w:tcPr>
                <w:p w14:paraId="07347A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A5DF3B3" w14:textId="77777777" w:rsidTr="00AA2936">
              <w:tc>
                <w:tcPr>
                  <w:tcW w:w="9453" w:type="dxa"/>
                </w:tcPr>
                <w:p w14:paraId="42B58FE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7E8CD3A" w14:textId="77777777" w:rsidTr="00AA2936">
              <w:tc>
                <w:tcPr>
                  <w:tcW w:w="9453" w:type="dxa"/>
                </w:tcPr>
                <w:p w14:paraId="115AEAA7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DC8E600" w14:textId="77777777" w:rsidTr="00AA2936">
              <w:tc>
                <w:tcPr>
                  <w:tcW w:w="9453" w:type="dxa"/>
                </w:tcPr>
                <w:p w14:paraId="69160BA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F689C0A" w14:textId="77777777" w:rsidTr="00AA2936">
              <w:tc>
                <w:tcPr>
                  <w:tcW w:w="9453" w:type="dxa"/>
                </w:tcPr>
                <w:p w14:paraId="6F2C3E8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4227AF2" w14:textId="77777777" w:rsidTr="00AA2936">
              <w:tc>
                <w:tcPr>
                  <w:tcW w:w="9453" w:type="dxa"/>
                </w:tcPr>
                <w:p w14:paraId="3B36E6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0E49CD" w14:textId="77777777" w:rsidTr="00AA2936">
              <w:tc>
                <w:tcPr>
                  <w:tcW w:w="9453" w:type="dxa"/>
                </w:tcPr>
                <w:p w14:paraId="79D373C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0C91D52" w14:textId="77777777" w:rsidTr="00AA2936">
              <w:tc>
                <w:tcPr>
                  <w:tcW w:w="9453" w:type="dxa"/>
                </w:tcPr>
                <w:p w14:paraId="7F321E80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98ED3E" w14:textId="77777777" w:rsidTr="00AA2936">
              <w:tc>
                <w:tcPr>
                  <w:tcW w:w="9453" w:type="dxa"/>
                </w:tcPr>
                <w:p w14:paraId="15F8F9E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A4A1FF" w14:textId="77777777" w:rsidTr="00AA2936">
              <w:tc>
                <w:tcPr>
                  <w:tcW w:w="9453" w:type="dxa"/>
                </w:tcPr>
                <w:p w14:paraId="0A4FBA2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0BDF6D2E" w14:textId="77777777" w:rsidTr="00AA2936">
              <w:tc>
                <w:tcPr>
                  <w:tcW w:w="9453" w:type="dxa"/>
                </w:tcPr>
                <w:p w14:paraId="1F0E8A6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4E6844F" w14:textId="77777777" w:rsidTr="00AA2936">
              <w:tc>
                <w:tcPr>
                  <w:tcW w:w="9453" w:type="dxa"/>
                </w:tcPr>
                <w:p w14:paraId="71C1DA7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3963FD2" w14:textId="77777777" w:rsidTr="00AA2936">
              <w:tc>
                <w:tcPr>
                  <w:tcW w:w="9453" w:type="dxa"/>
                </w:tcPr>
                <w:p w14:paraId="5132593C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5A4A6B1" w14:textId="77777777" w:rsidTr="00AA2936">
              <w:tc>
                <w:tcPr>
                  <w:tcW w:w="9453" w:type="dxa"/>
                </w:tcPr>
                <w:p w14:paraId="58B8D3DD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330FBB4" w14:textId="77777777" w:rsidTr="00AA2936">
              <w:tc>
                <w:tcPr>
                  <w:tcW w:w="9453" w:type="dxa"/>
                </w:tcPr>
                <w:p w14:paraId="6837E3F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750061F8" w14:textId="77777777" w:rsidTr="00AA2936">
              <w:tc>
                <w:tcPr>
                  <w:tcW w:w="9453" w:type="dxa"/>
                </w:tcPr>
                <w:p w14:paraId="13B72B2F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62159330" w14:textId="77777777" w:rsidTr="00AA2936">
              <w:tc>
                <w:tcPr>
                  <w:tcW w:w="9453" w:type="dxa"/>
                </w:tcPr>
                <w:p w14:paraId="6F9C8134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F88DBA6" w14:textId="77777777" w:rsidTr="00AA2936">
              <w:tc>
                <w:tcPr>
                  <w:tcW w:w="9453" w:type="dxa"/>
                </w:tcPr>
                <w:p w14:paraId="0919D83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FF727E7" w14:textId="77777777" w:rsidTr="00AA2936">
              <w:tc>
                <w:tcPr>
                  <w:tcW w:w="9453" w:type="dxa"/>
                </w:tcPr>
                <w:p w14:paraId="60441C1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27F4BB13" w14:textId="77777777" w:rsidTr="00AA2936">
              <w:tc>
                <w:tcPr>
                  <w:tcW w:w="9453" w:type="dxa"/>
                </w:tcPr>
                <w:p w14:paraId="418BB6E8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4F6ADC8F" w14:textId="77777777" w:rsidTr="00AA2936">
              <w:tc>
                <w:tcPr>
                  <w:tcW w:w="9453" w:type="dxa"/>
                </w:tcPr>
                <w:p w14:paraId="6463456A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D8F5F80" w14:textId="77777777" w:rsidTr="00AA2936">
              <w:tc>
                <w:tcPr>
                  <w:tcW w:w="9453" w:type="dxa"/>
                </w:tcPr>
                <w:p w14:paraId="6E87748E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57112F2E" w14:textId="77777777" w:rsidTr="00AA2936">
              <w:tc>
                <w:tcPr>
                  <w:tcW w:w="9453" w:type="dxa"/>
                </w:tcPr>
                <w:p w14:paraId="66A15A46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3D75D88C" w14:textId="77777777" w:rsidTr="00AA2936">
              <w:tc>
                <w:tcPr>
                  <w:tcW w:w="9453" w:type="dxa"/>
                </w:tcPr>
                <w:p w14:paraId="00B511BB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B039FC" w:rsidRPr="00B039FC" w14:paraId="19999A6E" w14:textId="77777777" w:rsidTr="00AA2936">
              <w:tc>
                <w:tcPr>
                  <w:tcW w:w="9453" w:type="dxa"/>
                </w:tcPr>
                <w:p w14:paraId="66F68001" w14:textId="77777777" w:rsidR="00B039FC" w:rsidRPr="00B039FC" w:rsidRDefault="00B039FC" w:rsidP="00B039FC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F870395" w14:textId="77777777" w:rsidTr="00AA2936">
              <w:tc>
                <w:tcPr>
                  <w:tcW w:w="9453" w:type="dxa"/>
                </w:tcPr>
                <w:p w14:paraId="32115F6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6B83B8" w14:textId="77777777" w:rsidTr="00AA2936">
              <w:tc>
                <w:tcPr>
                  <w:tcW w:w="9453" w:type="dxa"/>
                </w:tcPr>
                <w:p w14:paraId="7557E14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81B5536" w14:textId="77777777" w:rsidTr="00AA2936">
              <w:tc>
                <w:tcPr>
                  <w:tcW w:w="9453" w:type="dxa"/>
                </w:tcPr>
                <w:p w14:paraId="266FBFB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5D847C9" w14:textId="77777777" w:rsidTr="00AA2936">
              <w:tc>
                <w:tcPr>
                  <w:tcW w:w="9453" w:type="dxa"/>
                </w:tcPr>
                <w:p w14:paraId="1E5E61B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E2E4FEE" w14:textId="77777777" w:rsidTr="00AA2936">
              <w:tc>
                <w:tcPr>
                  <w:tcW w:w="9453" w:type="dxa"/>
                </w:tcPr>
                <w:p w14:paraId="315CBF94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BFFE072" w14:textId="77777777" w:rsidTr="00AA2936">
              <w:tc>
                <w:tcPr>
                  <w:tcW w:w="9453" w:type="dxa"/>
                </w:tcPr>
                <w:p w14:paraId="33B46E7F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2A52A65" w14:textId="77777777" w:rsidTr="00AA2936">
              <w:tc>
                <w:tcPr>
                  <w:tcW w:w="9453" w:type="dxa"/>
                </w:tcPr>
                <w:p w14:paraId="76C36FC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69B7B02" w14:textId="77777777" w:rsidTr="00AA2936">
              <w:tc>
                <w:tcPr>
                  <w:tcW w:w="9453" w:type="dxa"/>
                </w:tcPr>
                <w:p w14:paraId="36E4E7C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BF0BE60" w14:textId="77777777" w:rsidTr="00AA2936">
              <w:tc>
                <w:tcPr>
                  <w:tcW w:w="9453" w:type="dxa"/>
                </w:tcPr>
                <w:p w14:paraId="1BB8CF2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5352105" w14:textId="77777777" w:rsidTr="00AA2936">
              <w:tc>
                <w:tcPr>
                  <w:tcW w:w="9453" w:type="dxa"/>
                </w:tcPr>
                <w:p w14:paraId="6BADCA4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19608FD2" w14:textId="77777777" w:rsidTr="00AA2936">
              <w:tc>
                <w:tcPr>
                  <w:tcW w:w="9453" w:type="dxa"/>
                </w:tcPr>
                <w:p w14:paraId="5B60531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5243908" w14:textId="77777777" w:rsidTr="00AA2936">
              <w:tc>
                <w:tcPr>
                  <w:tcW w:w="9453" w:type="dxa"/>
                </w:tcPr>
                <w:p w14:paraId="70FAEB5D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A5476EA" w14:textId="77777777" w:rsidTr="00AA2936">
              <w:tc>
                <w:tcPr>
                  <w:tcW w:w="9453" w:type="dxa"/>
                </w:tcPr>
                <w:p w14:paraId="36D8E84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409E782" w14:textId="77777777" w:rsidTr="00AA2936">
              <w:tc>
                <w:tcPr>
                  <w:tcW w:w="9453" w:type="dxa"/>
                </w:tcPr>
                <w:p w14:paraId="4727FC61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A7E0193" w14:textId="77777777" w:rsidTr="00AA2936">
              <w:tc>
                <w:tcPr>
                  <w:tcW w:w="9453" w:type="dxa"/>
                </w:tcPr>
                <w:p w14:paraId="43AACCC2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7F117AEE" w14:textId="77777777" w:rsidTr="00AA2936">
              <w:tc>
                <w:tcPr>
                  <w:tcW w:w="9453" w:type="dxa"/>
                </w:tcPr>
                <w:p w14:paraId="239AA750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31AFFA20" w14:textId="77777777" w:rsidTr="00AA2936">
              <w:tc>
                <w:tcPr>
                  <w:tcW w:w="9453" w:type="dxa"/>
                </w:tcPr>
                <w:p w14:paraId="663F9E7C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2E70CF" w14:textId="77777777" w:rsidTr="00AA2936">
              <w:tc>
                <w:tcPr>
                  <w:tcW w:w="9453" w:type="dxa"/>
                </w:tcPr>
                <w:p w14:paraId="041EDDC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42F4F2E" w14:textId="77777777" w:rsidTr="00AA2936">
              <w:tc>
                <w:tcPr>
                  <w:tcW w:w="9453" w:type="dxa"/>
                </w:tcPr>
                <w:p w14:paraId="614CA3A8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01907CB" w14:textId="77777777" w:rsidTr="00AA2936">
              <w:tc>
                <w:tcPr>
                  <w:tcW w:w="9453" w:type="dxa"/>
                </w:tcPr>
                <w:p w14:paraId="558450B5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2F49A6C7" w14:textId="77777777" w:rsidTr="00AA2936">
              <w:tc>
                <w:tcPr>
                  <w:tcW w:w="9453" w:type="dxa"/>
                </w:tcPr>
                <w:p w14:paraId="7F605FD7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59A92E79" w14:textId="77777777" w:rsidTr="00AA2936">
              <w:tc>
                <w:tcPr>
                  <w:tcW w:w="9453" w:type="dxa"/>
                </w:tcPr>
                <w:p w14:paraId="29987AB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02721B8D" w14:textId="77777777" w:rsidTr="00AA2936">
              <w:tc>
                <w:tcPr>
                  <w:tcW w:w="9453" w:type="dxa"/>
                </w:tcPr>
                <w:p w14:paraId="320B9C26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6216D4DD" w14:textId="77777777" w:rsidTr="00AA2936">
              <w:tc>
                <w:tcPr>
                  <w:tcW w:w="9453" w:type="dxa"/>
                </w:tcPr>
                <w:p w14:paraId="488CF16E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526EE3" w:rsidRPr="00B039FC" w14:paraId="47548BE4" w14:textId="77777777" w:rsidTr="00AA2936">
              <w:tc>
                <w:tcPr>
                  <w:tcW w:w="9453" w:type="dxa"/>
                </w:tcPr>
                <w:p w14:paraId="5808092B" w14:textId="77777777" w:rsidR="00526EE3" w:rsidRPr="00B039FC" w:rsidRDefault="00526EE3" w:rsidP="00526EE3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1BC3218A" w14:textId="77777777" w:rsidTr="00AA2936">
              <w:tc>
                <w:tcPr>
                  <w:tcW w:w="9453" w:type="dxa"/>
                </w:tcPr>
                <w:p w14:paraId="1523DC32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12CF075B" w14:textId="77777777" w:rsidTr="00AA2936">
              <w:tc>
                <w:tcPr>
                  <w:tcW w:w="9453" w:type="dxa"/>
                </w:tcPr>
                <w:p w14:paraId="0F7B934F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14F6D580" w14:textId="77777777" w:rsidTr="00AA2936">
              <w:tc>
                <w:tcPr>
                  <w:tcW w:w="9453" w:type="dxa"/>
                </w:tcPr>
                <w:p w14:paraId="355B91D8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1E5C535D" w14:textId="77777777" w:rsidTr="00AA2936">
              <w:tc>
                <w:tcPr>
                  <w:tcW w:w="9453" w:type="dxa"/>
                </w:tcPr>
                <w:p w14:paraId="4FE1A3F8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76303C5E" w14:textId="77777777" w:rsidTr="00AA2936">
              <w:tc>
                <w:tcPr>
                  <w:tcW w:w="9453" w:type="dxa"/>
                </w:tcPr>
                <w:p w14:paraId="54BD1DE2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61518BCF" w14:textId="77777777" w:rsidTr="00AA2936">
              <w:tc>
                <w:tcPr>
                  <w:tcW w:w="9453" w:type="dxa"/>
                </w:tcPr>
                <w:p w14:paraId="23B13BD8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67313DBA" w14:textId="77777777" w:rsidTr="00AA2936">
              <w:tc>
                <w:tcPr>
                  <w:tcW w:w="9453" w:type="dxa"/>
                </w:tcPr>
                <w:p w14:paraId="4F756F07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72081646" w14:textId="77777777" w:rsidTr="00AA2936">
              <w:tc>
                <w:tcPr>
                  <w:tcW w:w="9453" w:type="dxa"/>
                </w:tcPr>
                <w:p w14:paraId="68E9F27A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08E1ABA6" w14:textId="77777777" w:rsidTr="00AA2936">
              <w:tc>
                <w:tcPr>
                  <w:tcW w:w="9453" w:type="dxa"/>
                </w:tcPr>
                <w:p w14:paraId="55D93561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445CB478" w14:textId="77777777" w:rsidTr="00AA2936">
              <w:tc>
                <w:tcPr>
                  <w:tcW w:w="9453" w:type="dxa"/>
                </w:tcPr>
                <w:p w14:paraId="35D4EB89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1CC01DCD" w14:textId="77777777" w:rsidTr="00AA2936">
              <w:tc>
                <w:tcPr>
                  <w:tcW w:w="9453" w:type="dxa"/>
                </w:tcPr>
                <w:p w14:paraId="74AFF111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0FD7D23E" w14:textId="77777777" w:rsidTr="00AA2936">
              <w:tc>
                <w:tcPr>
                  <w:tcW w:w="9453" w:type="dxa"/>
                </w:tcPr>
                <w:p w14:paraId="7A043E52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6C3B8534" w14:textId="77777777" w:rsidTr="00AA2936">
              <w:tc>
                <w:tcPr>
                  <w:tcW w:w="9453" w:type="dxa"/>
                </w:tcPr>
                <w:p w14:paraId="1605813C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7720AA4D" w14:textId="77777777" w:rsidTr="00AA2936">
              <w:tc>
                <w:tcPr>
                  <w:tcW w:w="9453" w:type="dxa"/>
                </w:tcPr>
                <w:p w14:paraId="2D92E324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2D6FB1A2" w14:textId="77777777" w:rsidTr="00AA2936">
              <w:tc>
                <w:tcPr>
                  <w:tcW w:w="9453" w:type="dxa"/>
                </w:tcPr>
                <w:p w14:paraId="1184C469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29FB3BA0" w14:textId="77777777" w:rsidTr="00AA2936">
              <w:tc>
                <w:tcPr>
                  <w:tcW w:w="9453" w:type="dxa"/>
                </w:tcPr>
                <w:p w14:paraId="2A58C145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6E6E8FA7" w14:textId="77777777" w:rsidTr="00AA2936">
              <w:tc>
                <w:tcPr>
                  <w:tcW w:w="9453" w:type="dxa"/>
                </w:tcPr>
                <w:p w14:paraId="61A412B5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  <w:tr w:rsidR="006F47A5" w:rsidRPr="00B039FC" w14:paraId="7E6DDE15" w14:textId="77777777" w:rsidTr="00AA2936">
              <w:tc>
                <w:tcPr>
                  <w:tcW w:w="9453" w:type="dxa"/>
                </w:tcPr>
                <w:p w14:paraId="2271AFB1" w14:textId="77777777" w:rsidR="006F47A5" w:rsidRPr="00B039FC" w:rsidRDefault="006F47A5" w:rsidP="006F47A5">
                  <w:pPr>
                    <w:pStyle w:val="a8"/>
                    <w:numPr>
                      <w:ilvl w:val="0"/>
                      <w:numId w:val="13"/>
                    </w:numPr>
                    <w:ind w:firstLineChars="0"/>
                    <w:rPr>
                      <w:rFonts w:ascii="宋体" w:hAnsi="宋体" w:hint="eastAsia"/>
                      <w:b/>
                      <w:sz w:val="24"/>
                    </w:rPr>
                  </w:pPr>
                </w:p>
              </w:tc>
            </w:tr>
          </w:tbl>
          <w:p w14:paraId="485CEE0B" w14:textId="77777777" w:rsidR="006F47A5" w:rsidRDefault="006F47A5" w:rsidP="00056D40">
            <w:pPr>
              <w:spacing w:beforeLines="50" w:before="156"/>
              <w:ind w:firstLineChars="200" w:firstLine="482"/>
              <w:rPr>
                <w:rFonts w:ascii="宋体" w:hAnsi="宋体"/>
                <w:b/>
                <w:sz w:val="24"/>
              </w:rPr>
            </w:pPr>
          </w:p>
          <w:p w14:paraId="5802C842" w14:textId="51EE91D1" w:rsidR="00A40284" w:rsidRPr="00056D40" w:rsidRDefault="00A40284" w:rsidP="00056D40">
            <w:pPr>
              <w:spacing w:beforeLines="50" w:before="156"/>
              <w:ind w:firstLineChars="200" w:firstLine="482"/>
              <w:rPr>
                <w:rFonts w:ascii="宋体" w:hAnsi="宋体" w:hint="eastAsia"/>
                <w:b/>
                <w:sz w:val="24"/>
              </w:rPr>
            </w:pPr>
            <w:r w:rsidRPr="00056D40">
              <w:rPr>
                <w:rFonts w:ascii="宋体" w:hAnsi="宋体"/>
                <w:b/>
                <w:sz w:val="24"/>
              </w:rPr>
              <w:lastRenderedPageBreak/>
              <w:t>思考题：</w:t>
            </w:r>
          </w:p>
          <w:p w14:paraId="73801DC4" w14:textId="5C470C3B" w:rsidR="004817D2" w:rsidRPr="00056D40" w:rsidRDefault="00A40284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056D40">
              <w:rPr>
                <w:rStyle w:val="a9"/>
                <w:rFonts w:hint="eastAsia"/>
                <w:b/>
                <w:bCs/>
                <w:sz w:val="28"/>
                <w:szCs w:val="36"/>
              </w:rPr>
              <w:t xml:space="preserve">  </w:t>
            </w:r>
            <w:r w:rsidRPr="00056D40">
              <w:rPr>
                <w:rFonts w:ascii="宋体" w:hAnsi="宋体" w:hint="eastAsia"/>
                <w:i/>
                <w:iCs/>
                <w:kern w:val="0"/>
                <w:sz w:val="24"/>
              </w:rPr>
              <w:t xml:space="preserve"> 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可</w:t>
            </w:r>
            <w:r w:rsidR="00102FC7" w:rsidRPr="00102FC7">
              <w:rPr>
                <w:rFonts w:ascii="宋体" w:hAnsi="宋体"/>
                <w:bCs/>
                <w:kern w:val="0"/>
                <w:sz w:val="24"/>
              </w:rPr>
              <w:t>可以采用8253的两个计数器配合实现：用计数器0产生20ms周期的中断窗口，用计数器1在窗口开启的前1ms内输出10kHz脉冲（每0.1ms一个高低电平周期，共10个脉冲），通过软件或硬件门控控制，仅在计数器0触发的1ms时间内允许计数器1输出脉冲，从而实现对晶闸管的周期性触发</w:t>
            </w:r>
            <w:r w:rsidRPr="00056D40">
              <w:rPr>
                <w:rFonts w:ascii="宋体" w:hAnsi="宋体"/>
                <w:bCs/>
                <w:kern w:val="0"/>
                <w:sz w:val="24"/>
              </w:rPr>
              <w:t>。</w:t>
            </w:r>
          </w:p>
          <w:p w14:paraId="1502EDE1" w14:textId="77777777" w:rsidR="004817D2" w:rsidRDefault="007B3228">
            <w:pPr>
              <w:spacing w:beforeLines="50" w:before="156" w:line="480" w:lineRule="exact"/>
              <w:ind w:leftChars="200" w:left="4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t>四、实验调试步骤、实验数据记录及实验结果</w:t>
            </w:r>
          </w:p>
          <w:p w14:paraId="44FD6E2D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>
              <w:rPr>
                <w:rFonts w:ascii="宋体" w:hAnsi="宋体" w:hint="eastAsia"/>
                <w:b/>
                <w:kern w:val="0"/>
                <w:sz w:val="24"/>
              </w:rPr>
              <w:t>调试步骤</w:t>
            </w:r>
            <w:r w:rsidRPr="00117079">
              <w:rPr>
                <w:rFonts w:ascii="宋体" w:hAnsi="宋体" w:hint="eastAsia"/>
                <w:b/>
                <w:kern w:val="0"/>
                <w:sz w:val="24"/>
              </w:rPr>
              <w:t xml:space="preserve">： </w:t>
            </w:r>
          </w:p>
          <w:p w14:paraId="44DF08A7" w14:textId="77777777" w:rsidR="00102FC7" w:rsidRPr="00102FC7" w:rsidRDefault="007412B5" w:rsidP="00102FC7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1、线路连接：</w:t>
            </w:r>
            <w:r w:rsidRPr="00102FC7">
              <w:rPr>
                <w:rFonts w:ascii="宋体" w:hAnsi="宋体" w:hint="eastAsia"/>
                <w:kern w:val="0"/>
                <w:sz w:val="24"/>
              </w:rPr>
              <w:t xml:space="preserve"> </w:t>
            </w:r>
            <w:r w:rsidR="00102FC7" w:rsidRPr="00102FC7">
              <w:rPr>
                <w:rFonts w:ascii="宋体" w:hAnsi="宋体" w:hint="eastAsia"/>
                <w:kern w:val="0"/>
                <w:sz w:val="24"/>
              </w:rPr>
              <w:t>①固定脉冲接8253A的CLKO；</w:t>
            </w:r>
          </w:p>
          <w:p w14:paraId="3B5BC955" w14:textId="77777777" w:rsidR="00102FC7" w:rsidRPr="00102FC7" w:rsidRDefault="00102FC7" w:rsidP="00102FC7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kern w:val="0"/>
                <w:sz w:val="24"/>
              </w:rPr>
            </w:pPr>
            <w:r w:rsidRPr="00102FC7">
              <w:rPr>
                <w:rFonts w:ascii="宋体" w:hAnsi="宋体" w:hint="eastAsia"/>
                <w:kern w:val="0"/>
                <w:sz w:val="24"/>
              </w:rPr>
              <w:t>②8253A的OUT</w:t>
            </w:r>
            <w:r w:rsidRPr="00102FC7">
              <w:rPr>
                <w:rFonts w:ascii="宋体" w:hAnsi="宋体"/>
                <w:kern w:val="0"/>
                <w:sz w:val="24"/>
              </w:rPr>
              <w:t>0</w:t>
            </w:r>
            <w:r w:rsidRPr="00102FC7">
              <w:rPr>
                <w:rFonts w:ascii="宋体" w:hAnsi="宋体" w:hint="eastAsia"/>
                <w:kern w:val="0"/>
                <w:sz w:val="24"/>
              </w:rPr>
              <w:t>接音响驱动控制；</w:t>
            </w:r>
          </w:p>
          <w:p w14:paraId="4B47937A" w14:textId="77777777" w:rsidR="00102FC7" w:rsidRPr="00102FC7" w:rsidRDefault="00102FC7" w:rsidP="00102FC7">
            <w:pPr>
              <w:spacing w:beforeLines="50" w:before="156" w:line="480" w:lineRule="exact"/>
              <w:ind w:leftChars="200" w:left="420" w:firstLineChars="700" w:firstLine="1680"/>
              <w:rPr>
                <w:rFonts w:ascii="宋体" w:hAnsi="宋体" w:hint="eastAsia"/>
                <w:kern w:val="0"/>
                <w:sz w:val="24"/>
              </w:rPr>
            </w:pPr>
            <w:r w:rsidRPr="00102FC7">
              <w:rPr>
                <w:rFonts w:ascii="宋体" w:hAnsi="宋体" w:hint="eastAsia"/>
                <w:kern w:val="0"/>
                <w:sz w:val="24"/>
              </w:rPr>
              <w:t>③8253A的GATE</w:t>
            </w:r>
            <w:r w:rsidRPr="00102FC7">
              <w:rPr>
                <w:rFonts w:ascii="宋体" w:hAnsi="宋体"/>
                <w:kern w:val="0"/>
                <w:sz w:val="24"/>
              </w:rPr>
              <w:t>0</w:t>
            </w:r>
            <w:r w:rsidRPr="00102FC7">
              <w:rPr>
                <w:rFonts w:ascii="宋体" w:hAnsi="宋体" w:hint="eastAsia"/>
                <w:kern w:val="0"/>
                <w:sz w:val="24"/>
              </w:rPr>
              <w:t>接+5V。</w:t>
            </w:r>
          </w:p>
          <w:p w14:paraId="2E4767C1" w14:textId="13F181BF" w:rsidR="007412B5" w:rsidRP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2、连接：按下复位按</w:t>
            </w:r>
            <w:proofErr w:type="gramStart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扭进行</w:t>
            </w:r>
            <w:proofErr w:type="gramEnd"/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复位后，在编译界面进行连接。</w:t>
            </w:r>
          </w:p>
          <w:p w14:paraId="04643108" w14:textId="77777777" w:rsidR="007412B5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3、调试：写好程序后依次在编译界面进行编译→调试→运行这三个步骤，将程序导入实验硬件。</w:t>
            </w:r>
          </w:p>
          <w:p w14:paraId="573E455A" w14:textId="77777777" w:rsidR="00B64828" w:rsidRPr="007412B5" w:rsidRDefault="00B64828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  <w:p w14:paraId="12B9B230" w14:textId="6FE4EB60" w:rsidR="007412B5" w:rsidRPr="00056D40" w:rsidRDefault="007412B5" w:rsidP="007412B5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/>
                <w:kern w:val="0"/>
                <w:sz w:val="24"/>
              </w:rPr>
            </w:pPr>
            <w:r w:rsidRPr="00056D40">
              <w:rPr>
                <w:rFonts w:ascii="宋体" w:hAnsi="宋体" w:hint="eastAsia"/>
                <w:b/>
                <w:kern w:val="0"/>
                <w:sz w:val="24"/>
              </w:rPr>
              <w:t>实验结果：</w:t>
            </w:r>
            <w:r w:rsidR="00102FC7" w:rsidRPr="00056D40">
              <w:rPr>
                <w:rFonts w:ascii="宋体" w:hAnsi="宋体" w:hint="eastAsia"/>
                <w:b/>
                <w:kern w:val="0"/>
                <w:sz w:val="24"/>
              </w:rPr>
              <w:t xml:space="preserve"> </w:t>
            </w:r>
          </w:p>
          <w:p w14:paraId="72ADDF1C" w14:textId="77777777" w:rsidR="00102FC7" w:rsidRDefault="007412B5" w:rsidP="00B64828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1、基础题：</w:t>
            </w:r>
          </w:p>
          <w:p w14:paraId="08EBFB5C" w14:textId="47CACB97" w:rsidR="00102FC7" w:rsidRPr="00B64828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按照要求连好实验线路</w:t>
            </w:r>
          </w:p>
          <w:p w14:paraId="6016BFE7" w14:textId="449E6617" w:rsidR="00102FC7" w:rsidRPr="00B64828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运行实验程序</w:t>
            </w:r>
          </w:p>
          <w:p w14:paraId="78F58A57" w14:textId="09514FDC" w:rsidR="007412B5" w:rsidRPr="00B64828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用示波器测量8253A的OUT2输出插孔，应有频率为1KHZ的方波输出，幅值0～4V。</w:t>
            </w:r>
          </w:p>
          <w:p w14:paraId="37AB3815" w14:textId="3E93420A" w:rsidR="00102FC7" w:rsidRPr="00B64828" w:rsidRDefault="007412B5" w:rsidP="00B64828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7412B5">
              <w:rPr>
                <w:rFonts w:ascii="宋体" w:hAnsi="宋体" w:hint="eastAsia"/>
                <w:bCs/>
                <w:kern w:val="0"/>
                <w:sz w:val="24"/>
              </w:rPr>
              <w:t>2.提高题：</w:t>
            </w:r>
          </w:p>
          <w:p w14:paraId="32A6E529" w14:textId="396A221B" w:rsidR="00102FC7" w:rsidRPr="00B64828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按要求连好线路。</w:t>
            </w:r>
          </w:p>
          <w:p w14:paraId="47B214C2" w14:textId="26F5855D" w:rsidR="00102FC7" w:rsidRPr="00B64828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运行实验程序，蜂鸣器应发出音乐声。</w:t>
            </w:r>
            <w:r w:rsidRPr="00B64828">
              <w:rPr>
                <w:rFonts w:ascii="宋体" w:hAnsi="宋体"/>
                <w:bCs/>
                <w:kern w:val="0"/>
                <w:sz w:val="24"/>
              </w:rPr>
              <w:t xml:space="preserve"> </w:t>
            </w:r>
          </w:p>
          <w:p w14:paraId="4120DEF3" w14:textId="0F7166CC" w:rsidR="00526EE3" w:rsidRDefault="00102FC7" w:rsidP="00B64828">
            <w:pPr>
              <w:spacing w:beforeLines="50" w:before="156" w:line="480" w:lineRule="exact"/>
              <w:ind w:leftChars="200" w:left="420"/>
              <w:rPr>
                <w:rFonts w:ascii="宋体" w:hAnsi="宋体"/>
                <w:bCs/>
                <w:kern w:val="0"/>
                <w:sz w:val="24"/>
              </w:rPr>
            </w:pPr>
            <w:r w:rsidRPr="00B64828">
              <w:rPr>
                <w:rFonts w:ascii="宋体" w:hAnsi="宋体" w:hint="eastAsia"/>
                <w:bCs/>
                <w:kern w:val="0"/>
                <w:sz w:val="24"/>
              </w:rPr>
              <w:t>拨动对应控制开关，蜂鸣器应在两首不同的音乐旋律之间切换。</w:t>
            </w:r>
          </w:p>
          <w:p w14:paraId="52A48969" w14:textId="77777777" w:rsidR="00B64828" w:rsidRPr="00B64828" w:rsidRDefault="00B64828" w:rsidP="00B64828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  <w:p w14:paraId="1951E23B" w14:textId="77777777" w:rsidR="004817D2" w:rsidRPr="00A25C88" w:rsidRDefault="007B3228" w:rsidP="00CA3737">
            <w:pPr>
              <w:spacing w:beforeLines="50" w:before="156" w:line="480" w:lineRule="exact"/>
              <w:ind w:firstLineChars="100" w:firstLine="320"/>
              <w:rPr>
                <w:rFonts w:eastAsia="黑体"/>
                <w:kern w:val="0"/>
                <w:sz w:val="32"/>
              </w:rPr>
            </w:pPr>
            <w:r w:rsidRPr="00A25C88">
              <w:rPr>
                <w:rFonts w:eastAsia="黑体" w:hint="eastAsia"/>
                <w:kern w:val="0"/>
                <w:sz w:val="32"/>
              </w:rPr>
              <w:lastRenderedPageBreak/>
              <w:t>五、实验结论探讨与分析</w:t>
            </w:r>
          </w:p>
          <w:p w14:paraId="18B81AD3" w14:textId="05FC8DA4" w:rsidR="00A85AE1" w:rsidRPr="00A85AE1" w:rsidRDefault="00A85AE1" w:rsidP="00A85AE1">
            <w:pPr>
              <w:spacing w:beforeLines="50" w:before="156" w:line="480" w:lineRule="auto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A85AE1">
              <w:rPr>
                <w:rFonts w:ascii="宋体" w:hAnsi="宋体"/>
                <w:bCs/>
                <w:kern w:val="0"/>
                <w:sz w:val="24"/>
              </w:rPr>
              <w:t>通过本次8253A定时/计数器实验，结合基础与提高题的程序调试与功能验证，完成了对8253</w:t>
            </w:r>
            <w:proofErr w:type="gramStart"/>
            <w:r w:rsidRPr="00A85AE1">
              <w:rPr>
                <w:rFonts w:ascii="宋体" w:hAnsi="宋体"/>
                <w:bCs/>
                <w:kern w:val="0"/>
                <w:sz w:val="24"/>
              </w:rPr>
              <w:t>各</w:t>
            </w:r>
            <w:proofErr w:type="gramEnd"/>
            <w:r w:rsidRPr="00A85AE1">
              <w:rPr>
                <w:rFonts w:ascii="宋体" w:hAnsi="宋体"/>
                <w:bCs/>
                <w:kern w:val="0"/>
                <w:sz w:val="24"/>
              </w:rPr>
              <w:t>工作方式、接口时序及控制流程的深入理解。在基础部分的代码中，通过配置计数器2为方式3并设定合适的分频初值，实现了定时脉冲信号的稳定输出，验证了方波产生原理。程序使用汇编指令设置控制字并依次写入低位和高位，结构规范、逻辑清晰。</w:t>
            </w:r>
          </w:p>
          <w:p w14:paraId="69E9D0A4" w14:textId="44D27650" w:rsidR="00A85AE1" w:rsidRPr="00A85AE1" w:rsidRDefault="00A85AE1" w:rsidP="00A85AE1">
            <w:pPr>
              <w:spacing w:beforeLines="50" w:before="156" w:line="480" w:lineRule="auto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A85AE1">
              <w:rPr>
                <w:rFonts w:ascii="宋体" w:hAnsi="宋体"/>
                <w:bCs/>
                <w:kern w:val="0"/>
                <w:sz w:val="24"/>
              </w:rPr>
              <w:t>在提高部分中，通过读取8255 C端口的输入状态，判断用户是否选择第一首或第二首音乐，并据此通过控制8253计数器0输出相应频率的方波，从而驱动蜂鸣器发声，实现了歌曲播放的控制逻辑。频率表与节拍表结构清晰，子程序 PLAY_MUSIC 能够根据频率计算定时初值、加载计数器、执行延时循环，逻辑完整。值得指出的是，该程序能够正确调用延时子程序 DALLY，使播放节奏基本准确。</w:t>
            </w:r>
          </w:p>
          <w:p w14:paraId="49F61911" w14:textId="77777777" w:rsidR="00A85AE1" w:rsidRPr="00A85AE1" w:rsidRDefault="00A85AE1" w:rsidP="00A85AE1">
            <w:pPr>
              <w:spacing w:beforeLines="50" w:before="156" w:line="480" w:lineRule="auto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A85AE1">
              <w:rPr>
                <w:rFonts w:ascii="宋体" w:hAnsi="宋体"/>
                <w:bCs/>
                <w:kern w:val="0"/>
                <w:sz w:val="24"/>
              </w:rPr>
              <w:t>对于思考题“如何实现触发晶闸管的脉冲串”，从程序控制角度可以进一步扩展思路：使用计数器0产生20ms周期触发信号，每次到达触发窗口则启动计数器1输出1ms、10kHz脉冲序列。若以本实验的程序风格实现该功能，需增加GATE控制逻辑和多通道配合，从而实现精确脉冲串控制。</w:t>
            </w:r>
          </w:p>
          <w:p w14:paraId="012C73D3" w14:textId="77777777" w:rsidR="00A85AE1" w:rsidRPr="00A85AE1" w:rsidRDefault="00A85AE1" w:rsidP="00A85AE1">
            <w:pPr>
              <w:spacing w:beforeLines="50" w:before="156" w:line="480" w:lineRule="auto"/>
              <w:ind w:leftChars="200" w:left="420" w:firstLineChars="200" w:firstLine="480"/>
              <w:rPr>
                <w:rFonts w:ascii="宋体" w:hAnsi="宋体"/>
                <w:bCs/>
                <w:kern w:val="0"/>
                <w:sz w:val="24"/>
              </w:rPr>
            </w:pPr>
            <w:r w:rsidRPr="00A85AE1">
              <w:rPr>
                <w:rFonts w:ascii="宋体" w:hAnsi="宋体"/>
                <w:bCs/>
                <w:kern w:val="0"/>
                <w:sz w:val="24"/>
              </w:rPr>
              <w:t>综上，本实验不仅在8253芯片功能验证方面达到了教学目的，还通过提高题和思考题探讨提升了对硬件编程逻辑的综合掌握，具备良好的工程可迁移性。</w:t>
            </w:r>
          </w:p>
          <w:p w14:paraId="258442C5" w14:textId="770B2D2A" w:rsidR="002A3BAF" w:rsidRPr="00A85AE1" w:rsidRDefault="002A3BAF" w:rsidP="00056D40">
            <w:pPr>
              <w:spacing w:beforeLines="50" w:before="156" w:line="480" w:lineRule="exact"/>
              <w:ind w:leftChars="200" w:left="420"/>
              <w:rPr>
                <w:rFonts w:ascii="宋体" w:hAnsi="宋体" w:hint="eastAsia"/>
                <w:bCs/>
                <w:kern w:val="0"/>
                <w:sz w:val="24"/>
              </w:rPr>
            </w:pPr>
          </w:p>
        </w:tc>
      </w:tr>
      <w:bookmarkEnd w:id="0"/>
    </w:tbl>
    <w:p w14:paraId="160837B0" w14:textId="77777777" w:rsidR="004817D2" w:rsidRPr="00A25C88" w:rsidRDefault="004817D2">
      <w:pPr>
        <w:spacing w:line="100" w:lineRule="exact"/>
        <w:rPr>
          <w:kern w:val="0"/>
          <w:sz w:val="10"/>
          <w:szCs w:val="10"/>
        </w:rPr>
      </w:pPr>
    </w:p>
    <w:sectPr w:rsidR="004817D2" w:rsidRPr="00A25C88" w:rsidSect="00E810D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907" w:right="1134" w:bottom="907" w:left="1985" w:header="851" w:footer="567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7210" w14:textId="77777777" w:rsidR="0031453C" w:rsidRDefault="0031453C">
      <w:r>
        <w:separator/>
      </w:r>
    </w:p>
  </w:endnote>
  <w:endnote w:type="continuationSeparator" w:id="0">
    <w:p w14:paraId="34289DBB" w14:textId="77777777" w:rsidR="0031453C" w:rsidRDefault="00314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楷体">
    <w:altName w:val="Malgun Gothic Semilight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CB774" w14:textId="77777777" w:rsidR="004817D2" w:rsidRDefault="007B3228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  <w:p w14:paraId="3206AD9D" w14:textId="77777777" w:rsidR="004817D2" w:rsidRDefault="004817D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1139034"/>
      <w:docPartObj>
        <w:docPartGallery w:val="Page Numbers (Bottom of Page)"/>
        <w:docPartUnique/>
      </w:docPartObj>
    </w:sdtPr>
    <w:sdtContent>
      <w:p w14:paraId="3D1E98D0" w14:textId="05726408" w:rsidR="00E810DE" w:rsidRDefault="00E810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7E0BD29" w14:textId="1C56A787" w:rsidR="004817D2" w:rsidRDefault="004817D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9629" w14:textId="5AEC4CB1" w:rsidR="00BA2E4E" w:rsidRDefault="00BA2E4E">
    <w:pPr>
      <w:pStyle w:val="a5"/>
      <w:jc w:val="center"/>
    </w:pPr>
  </w:p>
  <w:p w14:paraId="38238F4C" w14:textId="77777777" w:rsidR="00BA2E4E" w:rsidRDefault="00BA2E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ACF46" w14:textId="77777777" w:rsidR="0031453C" w:rsidRDefault="0031453C">
      <w:r>
        <w:separator/>
      </w:r>
    </w:p>
  </w:footnote>
  <w:footnote w:type="continuationSeparator" w:id="0">
    <w:p w14:paraId="6AF1B25E" w14:textId="77777777" w:rsidR="0031453C" w:rsidRDefault="00314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270B5" w14:textId="77777777" w:rsidR="004817D2" w:rsidRDefault="007B3228">
    <w:pPr>
      <w:framePr w:w="360" w:h="14664" w:hRule="exact" w:hSpace="180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223A94FD" w14:textId="77777777" w:rsidR="004817D2" w:rsidRDefault="004817D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2D4A" w14:textId="77777777" w:rsidR="004817D2" w:rsidRDefault="007B3228">
    <w:pPr>
      <w:framePr w:w="357" w:h="14663" w:hRule="exact" w:hSpace="181" w:wrap="around" w:vAnchor="text" w:hAnchor="page" w:x="531" w:y="26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331F23CF" w14:textId="77777777" w:rsidR="004817D2" w:rsidRDefault="004817D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F0412" w14:textId="77777777" w:rsidR="004817D2" w:rsidRDefault="007B3228">
    <w:pPr>
      <w:framePr w:w="360" w:h="14664" w:hRule="exact" w:hSpace="180" w:wrap="around" w:vAnchor="text" w:hAnchor="page" w:x="531" w:y="290"/>
      <w:pBdr>
        <w:top w:val="dashed" w:sz="4" w:space="1" w:color="auto"/>
      </w:pBdr>
      <w:shd w:val="solid" w:color="FFFFFF" w:fill="FFFFFF"/>
      <w:jc w:val="center"/>
    </w:pPr>
    <w:r>
      <w:rPr>
        <w:rFonts w:hint="eastAsia"/>
      </w:rPr>
      <w:t>装</w:t>
    </w:r>
    <w:r>
      <w:rPr>
        <w:rFonts w:hint="eastAsia"/>
      </w:rPr>
      <w:t xml:space="preserve">          </w:t>
    </w:r>
    <w:r>
      <w:rPr>
        <w:rFonts w:hint="eastAsia"/>
      </w:rPr>
      <w:t>订</w:t>
    </w:r>
    <w:r>
      <w:rPr>
        <w:rFonts w:hint="eastAsia"/>
      </w:rPr>
      <w:t xml:space="preserve">          </w:t>
    </w:r>
    <w:r>
      <w:rPr>
        <w:rFonts w:hint="eastAsia"/>
      </w:rPr>
      <w:t>线</w:t>
    </w:r>
  </w:p>
  <w:p w14:paraId="7E6C0372" w14:textId="77777777" w:rsidR="004817D2" w:rsidRDefault="004817D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8E4"/>
    <w:multiLevelType w:val="hybridMultilevel"/>
    <w:tmpl w:val="95F0AF8A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1" w15:restartNumberingAfterBreak="0">
    <w:nsid w:val="09647C9C"/>
    <w:multiLevelType w:val="multilevel"/>
    <w:tmpl w:val="96FE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4C6130"/>
    <w:multiLevelType w:val="multilevel"/>
    <w:tmpl w:val="90941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0482"/>
    <w:multiLevelType w:val="multilevel"/>
    <w:tmpl w:val="0E640482"/>
    <w:lvl w:ilvl="0">
      <w:start w:val="1"/>
      <w:numFmt w:val="decimal"/>
      <w:lvlText w:val="(%1)"/>
      <w:lvlJc w:val="left"/>
      <w:pPr>
        <w:ind w:left="1008" w:hanging="362"/>
      </w:pPr>
      <w:rPr>
        <w:rFonts w:ascii="宋体" w:eastAsia="宋体" w:hAnsi="宋体" w:cs="宋体" w:hint="default"/>
        <w:w w:val="81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1824" w:hanging="362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48" w:hanging="36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6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20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4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8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92" w:hanging="362"/>
      </w:pPr>
      <w:rPr>
        <w:rFonts w:hint="default"/>
        <w:lang w:val="en-US" w:eastAsia="en-US" w:bidi="ar-SA"/>
      </w:rPr>
    </w:lvl>
  </w:abstractNum>
  <w:abstractNum w:abstractNumId="4" w15:restartNumberingAfterBreak="0">
    <w:nsid w:val="0F44475C"/>
    <w:multiLevelType w:val="multilevel"/>
    <w:tmpl w:val="AA60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B4507"/>
    <w:multiLevelType w:val="multilevel"/>
    <w:tmpl w:val="C8249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5D0F"/>
    <w:multiLevelType w:val="multilevel"/>
    <w:tmpl w:val="8974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673C15"/>
    <w:multiLevelType w:val="hybridMultilevel"/>
    <w:tmpl w:val="5908DD7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68A269B"/>
    <w:multiLevelType w:val="hybridMultilevel"/>
    <w:tmpl w:val="A2AE8300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2F939A5"/>
    <w:multiLevelType w:val="hybridMultilevel"/>
    <w:tmpl w:val="6A92C7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767C5A"/>
    <w:multiLevelType w:val="hybridMultilevel"/>
    <w:tmpl w:val="A2AE830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C4602A1"/>
    <w:multiLevelType w:val="multilevel"/>
    <w:tmpl w:val="26620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8038A1"/>
    <w:multiLevelType w:val="hybridMultilevel"/>
    <w:tmpl w:val="B66AB834"/>
    <w:lvl w:ilvl="0" w:tplc="DDEAFF82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58C91C23"/>
    <w:multiLevelType w:val="singleLevel"/>
    <w:tmpl w:val="58C91C23"/>
    <w:lvl w:ilvl="0">
      <w:start w:val="3"/>
      <w:numFmt w:val="chineseCounting"/>
      <w:suff w:val="nothing"/>
      <w:lvlText w:val="%1、"/>
      <w:lvlJc w:val="left"/>
    </w:lvl>
  </w:abstractNum>
  <w:abstractNum w:abstractNumId="14" w15:restartNumberingAfterBreak="0">
    <w:nsid w:val="64380821"/>
    <w:multiLevelType w:val="multilevel"/>
    <w:tmpl w:val="64380821"/>
    <w:lvl w:ilvl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20"/>
      </w:pPr>
    </w:lvl>
    <w:lvl w:ilvl="2">
      <w:start w:val="1"/>
      <w:numFmt w:val="lowerRoman"/>
      <w:lvlText w:val="%3."/>
      <w:lvlJc w:val="right"/>
      <w:pPr>
        <w:ind w:left="2100" w:hanging="420"/>
      </w:pPr>
    </w:lvl>
    <w:lvl w:ilvl="3">
      <w:start w:val="1"/>
      <w:numFmt w:val="decimal"/>
      <w:lvlText w:val="%4."/>
      <w:lvlJc w:val="left"/>
      <w:pPr>
        <w:ind w:left="2520" w:hanging="420"/>
      </w:pPr>
    </w:lvl>
    <w:lvl w:ilvl="4">
      <w:start w:val="1"/>
      <w:numFmt w:val="lowerLetter"/>
      <w:lvlText w:val="%5)"/>
      <w:lvlJc w:val="left"/>
      <w:pPr>
        <w:ind w:left="2940" w:hanging="420"/>
      </w:pPr>
    </w:lvl>
    <w:lvl w:ilvl="5">
      <w:start w:val="1"/>
      <w:numFmt w:val="lowerRoman"/>
      <w:lvlText w:val="%6."/>
      <w:lvlJc w:val="right"/>
      <w:pPr>
        <w:ind w:left="3360" w:hanging="420"/>
      </w:pPr>
    </w:lvl>
    <w:lvl w:ilvl="6">
      <w:start w:val="1"/>
      <w:numFmt w:val="decimal"/>
      <w:lvlText w:val="%7."/>
      <w:lvlJc w:val="lef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4200" w:hanging="420"/>
      </w:pPr>
    </w:lvl>
    <w:lvl w:ilvl="8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6FE331C1"/>
    <w:multiLevelType w:val="multilevel"/>
    <w:tmpl w:val="0070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D67E2F"/>
    <w:multiLevelType w:val="hybridMultilevel"/>
    <w:tmpl w:val="2D72FA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7524199">
    <w:abstractNumId w:val="13"/>
  </w:num>
  <w:num w:numId="2" w16cid:durableId="63576774">
    <w:abstractNumId w:val="14"/>
  </w:num>
  <w:num w:numId="3" w16cid:durableId="904798192">
    <w:abstractNumId w:val="12"/>
  </w:num>
  <w:num w:numId="4" w16cid:durableId="1889409928">
    <w:abstractNumId w:val="6"/>
  </w:num>
  <w:num w:numId="5" w16cid:durableId="1998652872">
    <w:abstractNumId w:val="15"/>
  </w:num>
  <w:num w:numId="6" w16cid:durableId="1822968084">
    <w:abstractNumId w:val="4"/>
  </w:num>
  <w:num w:numId="7" w16cid:durableId="916784032">
    <w:abstractNumId w:val="3"/>
  </w:num>
  <w:num w:numId="8" w16cid:durableId="1611668519">
    <w:abstractNumId w:val="9"/>
  </w:num>
  <w:num w:numId="9" w16cid:durableId="1045986425">
    <w:abstractNumId w:val="16"/>
  </w:num>
  <w:num w:numId="10" w16cid:durableId="1272125804">
    <w:abstractNumId w:val="0"/>
  </w:num>
  <w:num w:numId="11" w16cid:durableId="1716663516">
    <w:abstractNumId w:val="7"/>
  </w:num>
  <w:num w:numId="12" w16cid:durableId="953555426">
    <w:abstractNumId w:val="10"/>
  </w:num>
  <w:num w:numId="13" w16cid:durableId="901867281">
    <w:abstractNumId w:val="8"/>
  </w:num>
  <w:num w:numId="14" w16cid:durableId="1312903740">
    <w:abstractNumId w:val="5"/>
  </w:num>
  <w:num w:numId="15" w16cid:durableId="1642727487">
    <w:abstractNumId w:val="1"/>
  </w:num>
  <w:num w:numId="16" w16cid:durableId="1050768966">
    <w:abstractNumId w:val="2"/>
  </w:num>
  <w:num w:numId="17" w16cid:durableId="8245857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8A"/>
    <w:rsid w:val="00022E3B"/>
    <w:rsid w:val="00023393"/>
    <w:rsid w:val="00056D40"/>
    <w:rsid w:val="000A2D48"/>
    <w:rsid w:val="000B4059"/>
    <w:rsid w:val="00102FC7"/>
    <w:rsid w:val="00125404"/>
    <w:rsid w:val="00127441"/>
    <w:rsid w:val="00131CB3"/>
    <w:rsid w:val="001721CA"/>
    <w:rsid w:val="00180CA0"/>
    <w:rsid w:val="0018526B"/>
    <w:rsid w:val="001928AE"/>
    <w:rsid w:val="00197203"/>
    <w:rsid w:val="001B0190"/>
    <w:rsid w:val="001B1830"/>
    <w:rsid w:val="001B2151"/>
    <w:rsid w:val="001D62FB"/>
    <w:rsid w:val="001E12D4"/>
    <w:rsid w:val="00234738"/>
    <w:rsid w:val="002A3BAF"/>
    <w:rsid w:val="002A5776"/>
    <w:rsid w:val="0031453C"/>
    <w:rsid w:val="00325C59"/>
    <w:rsid w:val="00334DD1"/>
    <w:rsid w:val="003664C7"/>
    <w:rsid w:val="003A3460"/>
    <w:rsid w:val="003A57E3"/>
    <w:rsid w:val="003C25FC"/>
    <w:rsid w:val="004459D2"/>
    <w:rsid w:val="00447D56"/>
    <w:rsid w:val="00464904"/>
    <w:rsid w:val="004817D2"/>
    <w:rsid w:val="00487610"/>
    <w:rsid w:val="004A7E4C"/>
    <w:rsid w:val="004D7242"/>
    <w:rsid w:val="004F36D6"/>
    <w:rsid w:val="00526EE3"/>
    <w:rsid w:val="00552DAF"/>
    <w:rsid w:val="005E443D"/>
    <w:rsid w:val="005F017A"/>
    <w:rsid w:val="0060573B"/>
    <w:rsid w:val="006217DD"/>
    <w:rsid w:val="00661C06"/>
    <w:rsid w:val="00671A63"/>
    <w:rsid w:val="006839A1"/>
    <w:rsid w:val="00683A31"/>
    <w:rsid w:val="00687315"/>
    <w:rsid w:val="006A2CEC"/>
    <w:rsid w:val="006B4915"/>
    <w:rsid w:val="006D718A"/>
    <w:rsid w:val="006E3158"/>
    <w:rsid w:val="006F47A5"/>
    <w:rsid w:val="00717726"/>
    <w:rsid w:val="00723DD1"/>
    <w:rsid w:val="007412B5"/>
    <w:rsid w:val="00741773"/>
    <w:rsid w:val="007430C5"/>
    <w:rsid w:val="0075261A"/>
    <w:rsid w:val="00786435"/>
    <w:rsid w:val="007A09B5"/>
    <w:rsid w:val="007B3228"/>
    <w:rsid w:val="007E6442"/>
    <w:rsid w:val="00820D6A"/>
    <w:rsid w:val="00866BE3"/>
    <w:rsid w:val="008A260B"/>
    <w:rsid w:val="008B49FE"/>
    <w:rsid w:val="008B647C"/>
    <w:rsid w:val="008B77AC"/>
    <w:rsid w:val="008E3E5F"/>
    <w:rsid w:val="008F1AE3"/>
    <w:rsid w:val="0090290B"/>
    <w:rsid w:val="00923894"/>
    <w:rsid w:val="0092732F"/>
    <w:rsid w:val="00943D56"/>
    <w:rsid w:val="009512F6"/>
    <w:rsid w:val="00961796"/>
    <w:rsid w:val="0097606F"/>
    <w:rsid w:val="009851F9"/>
    <w:rsid w:val="009E53DF"/>
    <w:rsid w:val="00A10616"/>
    <w:rsid w:val="00A11776"/>
    <w:rsid w:val="00A25C88"/>
    <w:rsid w:val="00A40284"/>
    <w:rsid w:val="00A66FAB"/>
    <w:rsid w:val="00A701C6"/>
    <w:rsid w:val="00A747BB"/>
    <w:rsid w:val="00A81A51"/>
    <w:rsid w:val="00A85AE1"/>
    <w:rsid w:val="00A866D6"/>
    <w:rsid w:val="00A86DCC"/>
    <w:rsid w:val="00A905F9"/>
    <w:rsid w:val="00AD75EA"/>
    <w:rsid w:val="00B039FC"/>
    <w:rsid w:val="00B26B69"/>
    <w:rsid w:val="00B327A2"/>
    <w:rsid w:val="00B64828"/>
    <w:rsid w:val="00B726A7"/>
    <w:rsid w:val="00BA2E4E"/>
    <w:rsid w:val="00BC170C"/>
    <w:rsid w:val="00BC3740"/>
    <w:rsid w:val="00C94D57"/>
    <w:rsid w:val="00CA3737"/>
    <w:rsid w:val="00D72023"/>
    <w:rsid w:val="00D72705"/>
    <w:rsid w:val="00D740D9"/>
    <w:rsid w:val="00D962EF"/>
    <w:rsid w:val="00DD42A6"/>
    <w:rsid w:val="00DF03B1"/>
    <w:rsid w:val="00E3718A"/>
    <w:rsid w:val="00E477E7"/>
    <w:rsid w:val="00E810DE"/>
    <w:rsid w:val="00EA7227"/>
    <w:rsid w:val="00EC7F96"/>
    <w:rsid w:val="00F00B14"/>
    <w:rsid w:val="00F02189"/>
    <w:rsid w:val="00F27DF6"/>
    <w:rsid w:val="00F610FF"/>
    <w:rsid w:val="00F61B5F"/>
    <w:rsid w:val="00F66590"/>
    <w:rsid w:val="00F713AB"/>
    <w:rsid w:val="00F81EF6"/>
    <w:rsid w:val="00FB484D"/>
    <w:rsid w:val="33497B0A"/>
    <w:rsid w:val="3C0425F4"/>
    <w:rsid w:val="5769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F474E8E"/>
  <w15:docId w15:val="{2E0B3E1D-D1D5-4531-98DE-889EA0F1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39F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jc w:val="center"/>
    </w:pPr>
    <w:rPr>
      <w:rFonts w:ascii="黑体" w:eastAsia="黑体"/>
      <w:b/>
      <w:sz w:val="44"/>
      <w:szCs w:val="36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</w:style>
  <w:style w:type="paragraph" w:styleId="a8">
    <w:name w:val="List Paragraph"/>
    <w:basedOn w:val="a"/>
    <w:uiPriority w:val="1"/>
    <w:qFormat/>
    <w:rsid w:val="00A11776"/>
    <w:pPr>
      <w:ind w:firstLineChars="200" w:firstLine="420"/>
    </w:pPr>
  </w:style>
  <w:style w:type="character" w:styleId="a9">
    <w:name w:val="Emphasis"/>
    <w:qFormat/>
    <w:rsid w:val="00CA3737"/>
    <w:rPr>
      <w:i/>
      <w:iCs/>
    </w:rPr>
  </w:style>
  <w:style w:type="character" w:customStyle="1" w:styleId="a4">
    <w:name w:val="正文文本 字符"/>
    <w:basedOn w:val="a0"/>
    <w:link w:val="a3"/>
    <w:rsid w:val="00CA3737"/>
    <w:rPr>
      <w:rFonts w:ascii="黑体" w:eastAsia="黑体"/>
      <w:b/>
      <w:kern w:val="2"/>
      <w:sz w:val="44"/>
      <w:szCs w:val="36"/>
    </w:rPr>
  </w:style>
  <w:style w:type="table" w:styleId="aa">
    <w:name w:val="Table Grid"/>
    <w:basedOn w:val="a1"/>
    <w:rsid w:val="009238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脚 字符"/>
    <w:basedOn w:val="a0"/>
    <w:link w:val="a5"/>
    <w:uiPriority w:val="99"/>
    <w:rsid w:val="00BA2E4E"/>
    <w:rPr>
      <w:kern w:val="2"/>
      <w:sz w:val="18"/>
      <w:szCs w:val="18"/>
    </w:rPr>
  </w:style>
  <w:style w:type="paragraph" w:styleId="ab">
    <w:name w:val="Normal (Web)"/>
    <w:basedOn w:val="a"/>
    <w:uiPriority w:val="99"/>
    <w:unhideWhenUsed/>
    <w:rsid w:val="00056D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c">
    <w:name w:val="Strong"/>
    <w:basedOn w:val="a0"/>
    <w:uiPriority w:val="22"/>
    <w:qFormat/>
    <w:rsid w:val="00056D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4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9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3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&#65288;E&#65306;&#65289;Docs\&#25105;&#30340;&#23384;&#26723;\&#35838;&#31243;&#23454;&#39564;\&#35013;&#35746;&#27169;&#26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装订模板.dot</Template>
  <TotalTime>148</TotalTime>
  <Pages>7</Pages>
  <Words>1101</Words>
  <Characters>1411</Characters>
  <Application>Microsoft Office Word</Application>
  <DocSecurity>0</DocSecurity>
  <Lines>128</Lines>
  <Paragraphs>119</Paragraphs>
  <ScaleCrop>false</ScaleCrop>
  <Company>CSU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Weisy</dc:creator>
  <cp:lastModifiedBy>博文 樊</cp:lastModifiedBy>
  <cp:revision>23</cp:revision>
  <cp:lastPrinted>2017-01-02T15:16:00Z</cp:lastPrinted>
  <dcterms:created xsi:type="dcterms:W3CDTF">2021-03-03T07:37:00Z</dcterms:created>
  <dcterms:modified xsi:type="dcterms:W3CDTF">2025-06-10T12:50:00Z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