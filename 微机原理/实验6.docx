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3"/>
    <w:p w14:paraId="111CB16D" w14:textId="77777777" w:rsidR="004817D2" w:rsidRPr="00A25C88" w:rsidRDefault="007B3228">
      <w:pPr>
        <w:rPr>
          <w:kern w:val="0"/>
        </w:rPr>
      </w:pP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D159B" wp14:editId="2C42BDC4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14605" b="381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D85C4" id="直线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2.3pt,-23pt" to="1502.3pt,2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"/>
            </w:pict>
          </mc:Fallback>
        </mc:AlternateContent>
      </w:r>
      <w:r w:rsidRPr="00A25C88">
        <w:rPr>
          <w:rFonts w:eastAsia="楷体_GB2312" w:hint="eastAsia"/>
          <w:noProof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76D59B" wp14:editId="44ED6723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0"/>
                              <w:gridCol w:w="1624"/>
                            </w:tblGrid>
                            <w:tr w:rsidR="004817D2" w14:paraId="1453191F" w14:textId="77777777">
                              <w:trPr>
                                <w:trHeight w:hRule="exact" w:val="624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11C3BDAF" w14:textId="77777777" w:rsidR="004817D2" w:rsidRDefault="007B3228">
                                  <w:pPr>
                                    <w:ind w:left="206" w:right="210" w:hangingChars="98" w:hanging="206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508CE9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363A922C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00067F6D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F7674B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776D59B" id="矩形 8" o:spid="_x0000_s1026" style="position:absolute;left:0;text-align:left;margin-left:-28.9pt;margin-top:-16.45pt;width:153.85pt;height:41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" stroked="f">
                <v:textbox>
                  <w:txbxContent>
                    <w:tbl>
                      <w:tblPr>
                        <w:tblW w:w="2534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0"/>
                        <w:gridCol w:w="1624"/>
                      </w:tblGrid>
                      <w:tr w:rsidR="004817D2" w14:paraId="1453191F" w14:textId="77777777">
                        <w:trPr>
                          <w:trHeight w:hRule="exact" w:val="624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11C3BDAF" w14:textId="77777777" w:rsidR="004817D2" w:rsidRDefault="007B3228">
                            <w:pPr>
                              <w:ind w:left="206" w:right="210" w:hangingChars="98" w:hanging="206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评阅人</w:t>
                            </w:r>
                          </w:p>
                          <w:p w14:paraId="1D508CE9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老师</w:t>
                            </w:r>
                          </w:p>
                          <w:p w14:paraId="363A922C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00067F6D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2F7674B" w14:textId="77777777" w:rsidR="004817D2" w:rsidRDefault="004817D2"/>
                  </w:txbxContent>
                </v:textbox>
              </v:rect>
            </w:pict>
          </mc:Fallback>
        </mc:AlternateContent>
      </w: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A7CA9" wp14:editId="5BAD3C28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12"/>
                              <w:gridCol w:w="1522"/>
                            </w:tblGrid>
                            <w:tr w:rsidR="004817D2" w14:paraId="1E896E05" w14:textId="77777777">
                              <w:trPr>
                                <w:trHeight w:hRule="exact" w:val="624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2D858D16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77824175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5B1615BF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794D1E1E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4E78E1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29A7CA9" id="矩形 10" o:spid="_x0000_s1027" style="position:absolute;left:0;text-align:left;margin-left:314.7pt;margin-top:-16.45pt;width:153.85pt;height:4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" stroked="f">
                <v:textbox>
                  <w:txbxContent>
                    <w:tbl>
                      <w:tblPr>
                        <w:tblW w:w="2534" w:type="dxa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12"/>
                        <w:gridCol w:w="1522"/>
                      </w:tblGrid>
                      <w:tr w:rsidR="004817D2" w14:paraId="1E896E05" w14:textId="77777777">
                        <w:trPr>
                          <w:trHeight w:hRule="exact" w:val="624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2D858D16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实验成绩</w:t>
                            </w:r>
                          </w:p>
                          <w:p w14:paraId="77824175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成绩</w:t>
                            </w:r>
                          </w:p>
                          <w:p w14:paraId="5B1615BF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794D1E1E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94E78E1" w14:textId="77777777" w:rsidR="004817D2" w:rsidRDefault="004817D2"/>
                  </w:txbxContent>
                </v:textbox>
              </v:rect>
            </w:pict>
          </mc:Fallback>
        </mc:AlternateContent>
      </w:r>
    </w:p>
    <w:p w14:paraId="14CF6A62" w14:textId="77777777" w:rsidR="004817D2" w:rsidRPr="00A25C88" w:rsidRDefault="004817D2">
      <w:pPr>
        <w:jc w:val="center"/>
        <w:rPr>
          <w:kern w:val="0"/>
        </w:rPr>
      </w:pPr>
    </w:p>
    <w:p w14:paraId="7430E586" w14:textId="77777777" w:rsidR="004817D2" w:rsidRPr="00A25C88" w:rsidRDefault="004817D2">
      <w:pPr>
        <w:jc w:val="center"/>
        <w:rPr>
          <w:kern w:val="0"/>
        </w:rPr>
      </w:pPr>
    </w:p>
    <w:p w14:paraId="12E2412A" w14:textId="77777777" w:rsidR="004817D2" w:rsidRPr="00A25C88" w:rsidRDefault="007B3228">
      <w:pPr>
        <w:jc w:val="center"/>
        <w:rPr>
          <w:rFonts w:ascii="黑体" w:eastAsia="黑体"/>
          <w:b/>
          <w:kern w:val="0"/>
          <w:sz w:val="48"/>
          <w:szCs w:val="48"/>
        </w:rPr>
      </w:pPr>
      <w:r w:rsidRPr="00A25C88">
        <w:rPr>
          <w:rFonts w:hint="eastAsia"/>
          <w:noProof/>
          <w:kern w:val="0"/>
        </w:rPr>
        <w:drawing>
          <wp:inline distT="0" distB="0" distL="0" distR="0" wp14:anchorId="1FE99F6D" wp14:editId="6095EAB8">
            <wp:extent cx="2838450" cy="809625"/>
            <wp:effectExtent l="19050" t="0" r="0" b="0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AA8ED" w14:textId="27B218C6" w:rsidR="004817D2" w:rsidRPr="00A25C88" w:rsidRDefault="00A25C88">
      <w:pPr>
        <w:pStyle w:val="a3"/>
        <w:spacing w:afterLines="50" w:after="156"/>
        <w:rPr>
          <w:b w:val="0"/>
          <w:color w:val="000000"/>
          <w:kern w:val="0"/>
          <w:sz w:val="84"/>
          <w:szCs w:val="84"/>
        </w:rPr>
      </w:pPr>
      <w:r w:rsidRPr="00A25C88"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215F3636" w14:textId="33B6AE0E" w:rsidR="004817D2" w:rsidRPr="00A25C88" w:rsidRDefault="007B3228">
      <w:pPr>
        <w:spacing w:line="540" w:lineRule="exact"/>
        <w:rPr>
          <w:rFonts w:ascii="宋体" w:hAnsi="宋体" w:cs="宋体" w:hint="eastAsia"/>
          <w:b/>
          <w:bCs/>
          <w:kern w:val="0"/>
          <w:sz w:val="24"/>
        </w:rPr>
      </w:pP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 </w:t>
      </w:r>
      <w:r w:rsidR="003C25FC" w:rsidRPr="003C25FC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>微机原理与接口技术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课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程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实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验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报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告</w:t>
      </w:r>
    </w:p>
    <w:p w14:paraId="5CAF6C3D" w14:textId="77777777" w:rsidR="004817D2" w:rsidRPr="00A25C88" w:rsidRDefault="004817D2">
      <w:pPr>
        <w:jc w:val="center"/>
        <w:rPr>
          <w:kern w:val="0"/>
        </w:rPr>
      </w:pPr>
    </w:p>
    <w:tbl>
      <w:tblPr>
        <w:tblW w:w="967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9"/>
      </w:tblGrid>
      <w:tr w:rsidR="004817D2" w:rsidRPr="00A25C88" w14:paraId="79023195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50D849F5" w14:textId="2CC11F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专业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电子信息工程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班级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电信2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303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姓名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 xml:space="preserve">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樊博文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学号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8207230322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         </w:t>
            </w:r>
          </w:p>
          <w:p w14:paraId="149A2821" w14:textId="77777777" w:rsidR="004817D2" w:rsidRPr="00A25C88" w:rsidRDefault="004817D2">
            <w:pPr>
              <w:spacing w:line="40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93A31F3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643518CA" w14:textId="3B8CC8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预定时间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9，10 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实际实验时间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9，10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</w:p>
          <w:p w14:paraId="6404DA5E" w14:textId="77777777" w:rsidR="004817D2" w:rsidRPr="00A25C88" w:rsidRDefault="004817D2">
            <w:pPr>
              <w:spacing w:line="48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CEA203B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389AFD09" w14:textId="5F33ADF8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 w:val="28"/>
                <w:szCs w:val="28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地点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proofErr w:type="gramStart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信息楼</w:t>
            </w:r>
            <w:proofErr w:type="gramEnd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3</w:t>
            </w:r>
            <w:r w:rsidR="003C25FC">
              <w:rPr>
                <w:rFonts w:ascii="仿宋_GB2312" w:eastAsia="仿宋_GB2312"/>
                <w:kern w:val="0"/>
                <w:szCs w:val="21"/>
                <w:u w:val="single"/>
              </w:rPr>
              <w:t>06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台号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7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授课教师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指导教师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</w:t>
            </w:r>
          </w:p>
        </w:tc>
      </w:tr>
    </w:tbl>
    <w:p w14:paraId="2CE348BB" w14:textId="77777777" w:rsidR="004817D2" w:rsidRPr="00A25C88" w:rsidRDefault="004817D2">
      <w:pPr>
        <w:jc w:val="center"/>
        <w:rPr>
          <w:kern w:val="0"/>
        </w:rPr>
      </w:pPr>
    </w:p>
    <w:p w14:paraId="266A0AD9" w14:textId="77777777" w:rsidR="004817D2" w:rsidRPr="00A25C88" w:rsidRDefault="004817D2">
      <w:pPr>
        <w:rPr>
          <w:kern w:val="0"/>
        </w:rPr>
      </w:pPr>
    </w:p>
    <w:tbl>
      <w:tblPr>
        <w:tblW w:w="9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9"/>
      </w:tblGrid>
      <w:tr w:rsidR="004817D2" w:rsidRPr="00A25C88" w14:paraId="5E023716" w14:textId="77777777" w:rsidTr="008B647C">
        <w:trPr>
          <w:trHeight w:val="2631"/>
          <w:jc w:val="center"/>
        </w:trPr>
        <w:tc>
          <w:tcPr>
            <w:tcW w:w="9679" w:type="dxa"/>
          </w:tcPr>
          <w:p w14:paraId="4D2EE34C" w14:textId="3D3FA778" w:rsidR="004817D2" w:rsidRPr="00347A90" w:rsidRDefault="007B3228" w:rsidP="00347A90">
            <w:pPr>
              <w:spacing w:beforeLines="100" w:before="312" w:line="480" w:lineRule="exact"/>
              <w:ind w:leftChars="200" w:left="420"/>
              <w:rPr>
                <w:rFonts w:eastAsia="黑体"/>
                <w:kern w:val="0"/>
                <w:sz w:val="32"/>
                <w:u w:val="single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实验名称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</w:t>
            </w:r>
            <w:r w:rsidR="0018526B">
              <w:rPr>
                <w:rFonts w:eastAsia="黑体" w:hint="eastAsia"/>
                <w:kern w:val="0"/>
                <w:sz w:val="32"/>
                <w:u w:val="single"/>
              </w:rPr>
              <w:t xml:space="preserve">  </w:t>
            </w:r>
            <w:r w:rsidR="00347A90" w:rsidRPr="00347A90">
              <w:rPr>
                <w:rFonts w:eastAsia="黑体" w:hint="eastAsia"/>
                <w:kern w:val="0"/>
                <w:sz w:val="32"/>
                <w:u w:val="single"/>
              </w:rPr>
              <w:t>A/D</w:t>
            </w:r>
            <w:r w:rsidR="00347A90" w:rsidRPr="00347A90">
              <w:rPr>
                <w:rFonts w:eastAsia="黑体" w:hint="eastAsia"/>
                <w:kern w:val="0"/>
                <w:sz w:val="32"/>
                <w:u w:val="single"/>
              </w:rPr>
              <w:t>转换与</w:t>
            </w:r>
            <w:r w:rsidR="00347A90" w:rsidRPr="00347A90">
              <w:rPr>
                <w:rFonts w:eastAsia="黑体" w:hint="eastAsia"/>
                <w:kern w:val="0"/>
                <w:sz w:val="32"/>
                <w:u w:val="single"/>
              </w:rPr>
              <w:t>8279A</w:t>
            </w:r>
            <w:r w:rsidR="00347A90" w:rsidRPr="00347A90">
              <w:rPr>
                <w:rFonts w:eastAsia="黑体" w:hint="eastAsia"/>
                <w:kern w:val="0"/>
                <w:sz w:val="32"/>
                <w:u w:val="single"/>
              </w:rPr>
              <w:t>键盘显示实验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</w:t>
            </w:r>
            <w:r w:rsidR="0018526B">
              <w:rPr>
                <w:rFonts w:eastAsia="黑体" w:hint="eastAsia"/>
                <w:kern w:val="0"/>
                <w:sz w:val="32"/>
                <w:u w:val="single"/>
              </w:rPr>
              <w:t xml:space="preserve">  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</w:p>
          <w:p w14:paraId="71BD0E55" w14:textId="5F3C5B93" w:rsidR="00A11776" w:rsidRPr="00A11776" w:rsidRDefault="007B3228" w:rsidP="00A11776">
            <w:pPr>
              <w:pStyle w:val="a8"/>
              <w:numPr>
                <w:ilvl w:val="0"/>
                <w:numId w:val="3"/>
              </w:numPr>
              <w:spacing w:beforeLines="100" w:before="312" w:line="480" w:lineRule="exact"/>
              <w:ind w:firstLineChars="0"/>
              <w:rPr>
                <w:rFonts w:eastAsia="黑体"/>
                <w:kern w:val="0"/>
                <w:sz w:val="32"/>
              </w:rPr>
            </w:pPr>
            <w:r w:rsidRPr="00A11776">
              <w:rPr>
                <w:rFonts w:eastAsia="黑体" w:hint="eastAsia"/>
                <w:kern w:val="0"/>
                <w:sz w:val="32"/>
              </w:rPr>
              <w:t>实验内容、目的与要求</w:t>
            </w:r>
          </w:p>
          <w:p w14:paraId="231DA678" w14:textId="199E970D" w:rsidR="003C25FC" w:rsidRPr="00A11776" w:rsidRDefault="003C25FC" w:rsidP="003C25FC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1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实验内容</w:t>
            </w:r>
            <w:r w:rsidR="007430C5" w:rsidRPr="00A11776">
              <w:rPr>
                <w:rFonts w:hint="eastAsia"/>
                <w:b/>
                <w:sz w:val="28"/>
                <w:szCs w:val="36"/>
              </w:rPr>
              <w:t>与要求</w:t>
            </w:r>
            <w:r w:rsidRPr="00A11776">
              <w:rPr>
                <w:rFonts w:hint="eastAsia"/>
                <w:b/>
                <w:sz w:val="28"/>
                <w:szCs w:val="36"/>
              </w:rPr>
              <w:t>：</w:t>
            </w:r>
          </w:p>
          <w:p w14:paraId="715659BA" w14:textId="77777777" w:rsidR="00347A90" w:rsidRPr="00347A90" w:rsidRDefault="00347A90" w:rsidP="00347A90">
            <w:pPr>
              <w:spacing w:line="360" w:lineRule="auto"/>
              <w:ind w:firstLineChars="400" w:firstLine="843"/>
              <w:rPr>
                <w:rFonts w:ascii="宋体" w:hAnsi="宋体"/>
                <w:szCs w:val="21"/>
              </w:rPr>
            </w:pPr>
            <w:r w:rsidRPr="00347A90">
              <w:rPr>
                <w:rFonts w:ascii="宋体" w:hAnsi="宋体" w:hint="eastAsia"/>
                <w:b/>
                <w:szCs w:val="21"/>
              </w:rPr>
              <w:t>基本题：</w:t>
            </w:r>
            <w:r w:rsidRPr="00347A90">
              <w:rPr>
                <w:rFonts w:ascii="宋体" w:hAnsi="宋体" w:hint="eastAsia"/>
                <w:szCs w:val="21"/>
              </w:rPr>
              <w:t>参照实验教材之“实验</w:t>
            </w:r>
            <w:proofErr w:type="gramStart"/>
            <w:r w:rsidRPr="00347A90">
              <w:rPr>
                <w:rFonts w:ascii="宋体" w:hAnsi="宋体" w:hint="eastAsia"/>
                <w:szCs w:val="21"/>
              </w:rPr>
              <w:t>一</w:t>
            </w:r>
            <w:proofErr w:type="gramEnd"/>
            <w:r w:rsidRPr="00347A90">
              <w:rPr>
                <w:rFonts w:ascii="宋体" w:hAnsi="宋体" w:hint="eastAsia"/>
                <w:szCs w:val="21"/>
              </w:rPr>
              <w:t xml:space="preserve"> 使用</w:t>
            </w:r>
            <w:r w:rsidRPr="00347A90">
              <w:rPr>
                <w:rFonts w:hint="eastAsia"/>
                <w:szCs w:val="21"/>
              </w:rPr>
              <w:t>A</w:t>
            </w:r>
            <w:r w:rsidRPr="00347A90">
              <w:rPr>
                <w:szCs w:val="21"/>
              </w:rPr>
              <w:t>DC0809DE A/D</w:t>
            </w:r>
            <w:r w:rsidRPr="00347A90">
              <w:rPr>
                <w:rFonts w:ascii="宋体" w:hAnsi="宋体" w:hint="eastAsia"/>
                <w:szCs w:val="21"/>
              </w:rPr>
              <w:t>转换实验”（</w:t>
            </w:r>
            <w:r w:rsidRPr="00347A90">
              <w:rPr>
                <w:rFonts w:hint="eastAsia"/>
                <w:szCs w:val="21"/>
              </w:rPr>
              <w:t>P</w:t>
            </w:r>
            <w:r w:rsidRPr="00347A90">
              <w:rPr>
                <w:szCs w:val="21"/>
              </w:rPr>
              <w:t>18</w:t>
            </w:r>
            <w:r w:rsidRPr="00347A90">
              <w:rPr>
                <w:rFonts w:ascii="宋体" w:hAnsi="宋体" w:hint="eastAsia"/>
                <w:szCs w:val="21"/>
              </w:rPr>
              <w:t>）、“实</w:t>
            </w:r>
          </w:p>
          <w:p w14:paraId="18BD1ED2" w14:textId="77777777" w:rsidR="00347A90" w:rsidRPr="00347A90" w:rsidRDefault="00347A90" w:rsidP="00347A90">
            <w:pPr>
              <w:spacing w:line="360" w:lineRule="auto"/>
              <w:ind w:firstLineChars="600" w:firstLine="1260"/>
              <w:rPr>
                <w:rFonts w:ascii="宋体" w:hAnsi="宋体" w:hint="eastAsia"/>
                <w:szCs w:val="21"/>
              </w:rPr>
            </w:pPr>
            <w:proofErr w:type="gramStart"/>
            <w:r w:rsidRPr="00347A90">
              <w:rPr>
                <w:rFonts w:ascii="宋体" w:hAnsi="宋体" w:hint="eastAsia"/>
                <w:szCs w:val="21"/>
              </w:rPr>
              <w:t>验八</w:t>
            </w:r>
            <w:proofErr w:type="gramEnd"/>
            <w:r w:rsidRPr="00347A90">
              <w:rPr>
                <w:rFonts w:ascii="宋体" w:hAnsi="宋体" w:hint="eastAsia"/>
                <w:szCs w:val="21"/>
              </w:rPr>
              <w:t xml:space="preserve"> </w:t>
            </w:r>
            <w:r w:rsidRPr="00347A90">
              <w:rPr>
                <w:szCs w:val="21"/>
              </w:rPr>
              <w:t>8279</w:t>
            </w:r>
            <w:r w:rsidRPr="00347A90">
              <w:rPr>
                <w:rFonts w:hint="eastAsia"/>
                <w:szCs w:val="21"/>
              </w:rPr>
              <w:t>A</w:t>
            </w:r>
            <w:r w:rsidRPr="00347A90">
              <w:rPr>
                <w:rFonts w:ascii="宋体" w:hAnsi="宋体" w:hint="eastAsia"/>
                <w:szCs w:val="21"/>
              </w:rPr>
              <w:t>可编程键盘显示接口实验</w:t>
            </w:r>
            <w:proofErr w:type="gramStart"/>
            <w:r w:rsidRPr="00347A90">
              <w:rPr>
                <w:rFonts w:ascii="宋体" w:hAnsi="宋体" w:hint="eastAsia"/>
                <w:szCs w:val="21"/>
              </w:rPr>
              <w:t>”</w:t>
            </w:r>
            <w:proofErr w:type="gramEnd"/>
            <w:r w:rsidRPr="00347A90">
              <w:rPr>
                <w:rFonts w:ascii="宋体" w:hAnsi="宋体" w:hint="eastAsia"/>
                <w:szCs w:val="21"/>
              </w:rPr>
              <w:t>（</w:t>
            </w:r>
            <w:r w:rsidRPr="00347A90">
              <w:rPr>
                <w:rFonts w:hint="eastAsia"/>
                <w:szCs w:val="21"/>
              </w:rPr>
              <w:t>P</w:t>
            </w:r>
            <w:r w:rsidRPr="00347A90">
              <w:rPr>
                <w:szCs w:val="21"/>
              </w:rPr>
              <w:t>47</w:t>
            </w:r>
            <w:r w:rsidRPr="00347A90">
              <w:rPr>
                <w:rFonts w:ascii="宋体" w:hAnsi="宋体" w:hint="eastAsia"/>
                <w:szCs w:val="21"/>
              </w:rPr>
              <w:t>）内容要求，完成基于汇编语言</w:t>
            </w:r>
          </w:p>
          <w:p w14:paraId="2A5427A5" w14:textId="77777777" w:rsidR="00347A90" w:rsidRPr="00347A90" w:rsidRDefault="00347A90" w:rsidP="00347A90">
            <w:pPr>
              <w:spacing w:line="360" w:lineRule="auto"/>
              <w:ind w:firstLineChars="600" w:firstLine="1260"/>
              <w:rPr>
                <w:rFonts w:ascii="宋体" w:hAnsi="宋体" w:hint="eastAsia"/>
                <w:szCs w:val="21"/>
              </w:rPr>
            </w:pPr>
            <w:r w:rsidRPr="00347A90">
              <w:rPr>
                <w:rFonts w:ascii="宋体" w:hAnsi="宋体" w:hint="eastAsia"/>
                <w:szCs w:val="21"/>
              </w:rPr>
              <w:t>程序功能调试与验证。</w:t>
            </w:r>
          </w:p>
          <w:p w14:paraId="7981B81C" w14:textId="77777777" w:rsidR="00347A90" w:rsidRPr="00347A90" w:rsidRDefault="00347A90" w:rsidP="00347A90">
            <w:pPr>
              <w:spacing w:line="360" w:lineRule="auto"/>
              <w:ind w:leftChars="54" w:left="113" w:firstLineChars="300" w:firstLine="632"/>
              <w:rPr>
                <w:rFonts w:ascii="宋体" w:hAnsi="宋体" w:hint="eastAsia"/>
                <w:szCs w:val="21"/>
              </w:rPr>
            </w:pPr>
            <w:r w:rsidRPr="00347A90">
              <w:rPr>
                <w:rFonts w:ascii="宋体" w:hAnsi="宋体" w:hint="eastAsia"/>
                <w:b/>
                <w:szCs w:val="21"/>
              </w:rPr>
              <w:t>提高题：</w:t>
            </w:r>
            <w:r w:rsidRPr="00347A90">
              <w:rPr>
                <w:rFonts w:ascii="宋体" w:hAnsi="宋体" w:hint="eastAsia"/>
                <w:szCs w:val="21"/>
              </w:rPr>
              <w:t xml:space="preserve"> 基于</w:t>
            </w:r>
            <w:r w:rsidRPr="00347A90">
              <w:rPr>
                <w:rFonts w:hint="eastAsia"/>
                <w:szCs w:val="21"/>
              </w:rPr>
              <w:t>A/D</w:t>
            </w:r>
            <w:r w:rsidRPr="00347A90">
              <w:rPr>
                <w:rFonts w:ascii="宋体" w:hAnsi="宋体" w:hint="eastAsia"/>
                <w:szCs w:val="21"/>
              </w:rPr>
              <w:t>转换实验原理，完成</w:t>
            </w:r>
            <w:r w:rsidRPr="00347A90">
              <w:rPr>
                <w:rFonts w:hint="eastAsia"/>
                <w:szCs w:val="21"/>
              </w:rPr>
              <w:t>0-</w:t>
            </w:r>
            <w:r w:rsidRPr="00347A90">
              <w:rPr>
                <w:szCs w:val="21"/>
              </w:rPr>
              <w:t>5</w:t>
            </w:r>
            <w:r w:rsidRPr="00347A90">
              <w:rPr>
                <w:rFonts w:hint="eastAsia"/>
                <w:szCs w:val="21"/>
              </w:rPr>
              <w:t>V</w:t>
            </w:r>
            <w:r w:rsidRPr="00347A90">
              <w:rPr>
                <w:rFonts w:ascii="宋体" w:hAnsi="宋体" w:hint="eastAsia"/>
                <w:szCs w:val="21"/>
              </w:rPr>
              <w:t>模拟电压的实时数码</w:t>
            </w:r>
            <w:proofErr w:type="gramStart"/>
            <w:r w:rsidRPr="00347A90">
              <w:rPr>
                <w:rFonts w:ascii="宋体" w:hAnsi="宋体" w:hint="eastAsia"/>
                <w:szCs w:val="21"/>
              </w:rPr>
              <w:t>管显示</w:t>
            </w:r>
            <w:proofErr w:type="gramEnd"/>
            <w:r w:rsidRPr="00347A90">
              <w:rPr>
                <w:rFonts w:ascii="宋体" w:hAnsi="宋体" w:hint="eastAsia"/>
                <w:szCs w:val="21"/>
              </w:rPr>
              <w:t>功能设计。</w:t>
            </w:r>
          </w:p>
          <w:p w14:paraId="0080FBD8" w14:textId="77777777" w:rsidR="00347A90" w:rsidRPr="00347A90" w:rsidRDefault="00347A90" w:rsidP="00347A90">
            <w:pPr>
              <w:spacing w:line="360" w:lineRule="auto"/>
              <w:ind w:leftChars="325" w:left="683"/>
              <w:rPr>
                <w:rFonts w:ascii="宋体" w:hAnsi="宋体" w:hint="eastAsia"/>
                <w:szCs w:val="21"/>
              </w:rPr>
            </w:pPr>
            <w:r w:rsidRPr="00347A90">
              <w:rPr>
                <w:rFonts w:ascii="宋体" w:hAnsi="宋体" w:hint="eastAsia"/>
                <w:b/>
                <w:szCs w:val="21"/>
              </w:rPr>
              <w:t>思考题：</w:t>
            </w:r>
            <w:r w:rsidRPr="00347A90">
              <w:rPr>
                <w:rFonts w:ascii="宋体" w:hAnsi="宋体" w:hint="eastAsia"/>
                <w:bCs/>
                <w:szCs w:val="21"/>
              </w:rPr>
              <w:t>如何将电压显示成</w:t>
            </w:r>
            <w:r w:rsidRPr="00347A90">
              <w:rPr>
                <w:rFonts w:hint="eastAsia"/>
                <w:bCs/>
                <w:szCs w:val="21"/>
              </w:rPr>
              <w:t>0.0-5.0</w:t>
            </w:r>
            <w:r w:rsidRPr="00347A90">
              <w:rPr>
                <w:rFonts w:ascii="宋体" w:hAnsi="宋体" w:hint="eastAsia"/>
                <w:bCs/>
                <w:szCs w:val="21"/>
              </w:rPr>
              <w:t>？</w:t>
            </w:r>
          </w:p>
          <w:p w14:paraId="328F7297" w14:textId="77777777" w:rsidR="00056D40" w:rsidRDefault="003C25FC" w:rsidP="00056D40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2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实验目的与要求</w:t>
            </w:r>
          </w:p>
          <w:p w14:paraId="11A75090" w14:textId="77777777" w:rsidR="003173CE" w:rsidRDefault="003173CE" w:rsidP="003173CE">
            <w:pPr>
              <w:spacing w:beforeLines="50" w:before="156" w:line="48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4EB7">
              <w:rPr>
                <w:rFonts w:ascii="宋体" w:hAnsi="宋体" w:hint="eastAsia"/>
                <w:sz w:val="24"/>
              </w:rPr>
              <w:t>加深理解逐次逼近法模数转换器的特征和工作原理，掌握ADC0809的接口方法以及A/D输入程序的设计和调试方法。</w:t>
            </w:r>
          </w:p>
          <w:p w14:paraId="5ACA4D12" w14:textId="77777777" w:rsidR="003173CE" w:rsidRPr="00554EB7" w:rsidRDefault="003173CE" w:rsidP="003173CE">
            <w:pPr>
              <w:spacing w:beforeLines="50" w:before="156" w:line="480" w:lineRule="exact"/>
              <w:ind w:firstLineChars="200" w:firstLine="480"/>
              <w:rPr>
                <w:rFonts w:ascii="宋体" w:hAnsi="宋体" w:hint="eastAsia"/>
                <w:b/>
                <w:kern w:val="0"/>
                <w:sz w:val="24"/>
              </w:rPr>
            </w:pPr>
            <w:r w:rsidRPr="00554EB7">
              <w:rPr>
                <w:rFonts w:ascii="宋体" w:hAnsi="宋体" w:hint="eastAsia"/>
                <w:sz w:val="24"/>
              </w:rPr>
              <w:t>学习8279A与微机8088系统的接口方法，了解8279A用在译码扫描和编码扫描方式时的编程方法，以及8088CPU用查询方式和中断方式对8279A进行控制的编程方法。</w:t>
            </w:r>
          </w:p>
          <w:p w14:paraId="1165F1A8" w14:textId="77777777" w:rsidR="004817D2" w:rsidRPr="00A25C88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lastRenderedPageBreak/>
              <w:t>二、实验硬件与软件环境条件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（</w:t>
            </w:r>
            <w:r w:rsidRPr="00A25C88">
              <w:rPr>
                <w:rFonts w:ascii="黑体" w:eastAsia="黑体" w:cs="黑体" w:hint="eastAsia"/>
                <w:kern w:val="0"/>
                <w:sz w:val="28"/>
                <w:szCs w:val="28"/>
              </w:rPr>
              <w:t>标注实验设备名称及设备号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）</w:t>
            </w:r>
          </w:p>
          <w:p w14:paraId="1202A59D" w14:textId="38231500" w:rsidR="004817D2" w:rsidRPr="00A11776" w:rsidRDefault="007430C5" w:rsidP="00056D40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 xml:space="preserve">PC </w:t>
            </w:r>
            <w:r w:rsidRPr="00A11776">
              <w:rPr>
                <w:rFonts w:hint="eastAsia"/>
                <w:sz w:val="24"/>
                <w:szCs w:val="32"/>
              </w:rPr>
              <w:t>微机一台</w:t>
            </w:r>
            <w:r w:rsidR="00056D40">
              <w:rPr>
                <w:rFonts w:hint="eastAsia"/>
                <w:sz w:val="24"/>
                <w:szCs w:val="32"/>
              </w:rPr>
              <w:t xml:space="preserve">       </w:t>
            </w:r>
            <w:r w:rsidRPr="00A11776">
              <w:rPr>
                <w:rFonts w:hint="eastAsia"/>
                <w:sz w:val="24"/>
                <w:szCs w:val="32"/>
              </w:rPr>
              <w:t>TD-PITD+</w:t>
            </w:r>
            <w:r w:rsidRPr="00A11776">
              <w:rPr>
                <w:rFonts w:hint="eastAsia"/>
                <w:sz w:val="24"/>
                <w:szCs w:val="32"/>
              </w:rPr>
              <w:t>实验系统一套</w:t>
            </w:r>
          </w:p>
          <w:p w14:paraId="348691CB" w14:textId="77777777" w:rsidR="003173CE" w:rsidRDefault="007B3228" w:rsidP="003173CE">
            <w:pPr>
              <w:numPr>
                <w:ilvl w:val="0"/>
                <w:numId w:val="1"/>
              </w:num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实验线路示图、程序算法流程图</w:t>
            </w:r>
          </w:p>
          <w:p w14:paraId="351A6162" w14:textId="2993F9A1" w:rsidR="003173CE" w:rsidRPr="003173CE" w:rsidRDefault="003173CE" w:rsidP="003173CE">
            <w:pPr>
              <w:spacing w:beforeLines="50" w:before="156" w:line="480" w:lineRule="exact"/>
              <w:ind w:left="420"/>
              <w:rPr>
                <w:rFonts w:eastAsia="黑体" w:hint="eastAsia"/>
                <w:kern w:val="0"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5E6B5444" wp14:editId="2B510404">
                  <wp:simplePos x="0" y="0"/>
                  <wp:positionH relativeFrom="column">
                    <wp:posOffset>982345</wp:posOffset>
                  </wp:positionH>
                  <wp:positionV relativeFrom="paragraph">
                    <wp:posOffset>136525</wp:posOffset>
                  </wp:positionV>
                  <wp:extent cx="3725333" cy="2143216"/>
                  <wp:effectExtent l="0" t="0" r="8890" b="0"/>
                  <wp:wrapNone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57" r="4295"/>
                          <a:stretch/>
                        </pic:blipFill>
                        <pic:spPr bwMode="auto">
                          <a:xfrm>
                            <a:off x="0" y="0"/>
                            <a:ext cx="3734959" cy="2148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16BCD9" w14:textId="77777777" w:rsidR="003173CE" w:rsidRPr="00A25C88" w:rsidRDefault="003173CE" w:rsidP="003173CE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1357BF48" w14:textId="77777777" w:rsidR="003173CE" w:rsidRDefault="003173CE" w:rsidP="003173CE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2851D698" w14:textId="77777777" w:rsidR="003173CE" w:rsidRPr="00A25C88" w:rsidRDefault="003173CE" w:rsidP="003173CE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66A249DA" w14:textId="77777777" w:rsidR="003173CE" w:rsidRDefault="003173CE" w:rsidP="003173CE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7AF818B8" w14:textId="77777777" w:rsidR="003173CE" w:rsidRPr="00A25C88" w:rsidRDefault="003173CE" w:rsidP="003173CE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1AD93399" w14:textId="77777777" w:rsidR="003173CE" w:rsidRPr="00FD03CF" w:rsidRDefault="003173CE" w:rsidP="003173CE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 w:rsidRPr="00FD03CF">
              <w:rPr>
                <w:rFonts w:ascii="宋体" w:hAnsi="宋体" w:hint="eastAsia"/>
                <w:sz w:val="24"/>
              </w:rPr>
              <w:t xml:space="preserve">1) AD0809模数转换区IN0插孔连电位器模拟电压产生区 </w:t>
            </w:r>
            <w:proofErr w:type="spellStart"/>
            <w:r w:rsidRPr="00FD03CF">
              <w:rPr>
                <w:rFonts w:ascii="宋体" w:hAnsi="宋体" w:hint="eastAsia"/>
                <w:sz w:val="24"/>
              </w:rPr>
              <w:t>Vout</w:t>
            </w:r>
            <w:proofErr w:type="spellEnd"/>
            <w:r w:rsidRPr="00FD03CF">
              <w:rPr>
                <w:rFonts w:ascii="宋体" w:hAnsi="宋体" w:hint="eastAsia"/>
                <w:sz w:val="24"/>
              </w:rPr>
              <w:t>插孔。</w:t>
            </w:r>
          </w:p>
          <w:p w14:paraId="199D25AA" w14:textId="77777777" w:rsidR="003173CE" w:rsidRPr="00FD03CF" w:rsidRDefault="003173CE" w:rsidP="003173CE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 w:rsidRPr="00FD03CF">
              <w:rPr>
                <w:rFonts w:ascii="宋体" w:hAnsi="宋体" w:hint="eastAsia"/>
                <w:sz w:val="24"/>
              </w:rPr>
              <w:t>2) CS＿0809连88CPU系统译码输出 Y6 插孔。</w:t>
            </w:r>
          </w:p>
          <w:p w14:paraId="3CBA9D43" w14:textId="77777777" w:rsidR="003173CE" w:rsidRPr="00FD03CF" w:rsidRDefault="003173CE" w:rsidP="003173CE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 w:rsidRPr="00FD03CF">
              <w:rPr>
                <w:rFonts w:ascii="宋体" w:hAnsi="宋体" w:hint="eastAsia"/>
                <w:sz w:val="24"/>
              </w:rPr>
              <w:t>3) CLK＿0809连脉冲输出T2(500KHZ)。</w:t>
            </w:r>
          </w:p>
          <w:p w14:paraId="5E2FD726" w14:textId="77777777" w:rsidR="003173CE" w:rsidRDefault="003173CE" w:rsidP="003173CE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 w:rsidRPr="00FD03CF">
              <w:rPr>
                <w:rFonts w:ascii="宋体" w:hAnsi="宋体" w:hint="eastAsia"/>
                <w:sz w:val="24"/>
              </w:rPr>
              <w:t>4) 将8279接口区的插座DU(</w:t>
            </w:r>
            <w:r w:rsidRPr="00FD03CF">
              <w:rPr>
                <w:rFonts w:ascii="宋体" w:hAnsi="宋体"/>
                <w:sz w:val="24"/>
              </w:rPr>
              <w:t>a-h</w:t>
            </w:r>
            <w:r w:rsidRPr="00FD03CF">
              <w:rPr>
                <w:rFonts w:ascii="宋体" w:hAnsi="宋体" w:hint="eastAsia"/>
                <w:sz w:val="24"/>
              </w:rPr>
              <w:t>)用8芯线连接至数码管区插座DU (</w:t>
            </w:r>
            <w:r w:rsidRPr="00FD03CF">
              <w:rPr>
                <w:rFonts w:ascii="宋体" w:hAnsi="宋体"/>
                <w:sz w:val="24"/>
              </w:rPr>
              <w:t>a-h</w:t>
            </w:r>
            <w:r w:rsidRPr="00FD03CF">
              <w:rPr>
                <w:rFonts w:ascii="宋体" w:hAnsi="宋体" w:hint="eastAsia"/>
                <w:sz w:val="24"/>
              </w:rPr>
              <w:t>)，8279接口区插座BIT连接至数码管区</w:t>
            </w:r>
            <w:r w:rsidRPr="00FD03CF">
              <w:rPr>
                <w:rFonts w:ascii="宋体" w:hAnsi="宋体"/>
                <w:sz w:val="24"/>
              </w:rPr>
              <w:t>BIT</w:t>
            </w:r>
            <w:r w:rsidRPr="00FD03CF">
              <w:rPr>
                <w:rFonts w:ascii="宋体" w:hAnsi="宋体" w:hint="eastAsia"/>
                <w:sz w:val="24"/>
              </w:rPr>
              <w:t>。</w:t>
            </w:r>
          </w:p>
          <w:p w14:paraId="6C5DB567" w14:textId="77777777" w:rsidR="003173CE" w:rsidRPr="00FD03CF" w:rsidRDefault="003173CE" w:rsidP="003173CE">
            <w:pPr>
              <w:ind w:firstLineChars="200" w:firstLine="420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6D306F08" wp14:editId="762072D9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38735</wp:posOffset>
                  </wp:positionV>
                  <wp:extent cx="2571750" cy="3239770"/>
                  <wp:effectExtent l="0" t="0" r="0" b="0"/>
                  <wp:wrapNone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323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052022" w14:textId="77777777" w:rsidR="003173CE" w:rsidRPr="00E61F75" w:rsidRDefault="003173CE" w:rsidP="003173CE">
            <w:pPr>
              <w:rPr>
                <w:rFonts w:ascii="宋体" w:hAnsi="宋体" w:hint="eastAsia"/>
              </w:rPr>
            </w:pPr>
          </w:p>
          <w:p w14:paraId="79AEB1F5" w14:textId="77777777" w:rsidR="003173CE" w:rsidRDefault="003173CE" w:rsidP="003173CE">
            <w:pPr>
              <w:ind w:firstLine="400"/>
              <w:jc w:val="center"/>
              <w:rPr>
                <w:rFonts w:ascii="宋体" w:hAnsi="宋体" w:hint="eastAsia"/>
              </w:rPr>
            </w:pPr>
          </w:p>
          <w:p w14:paraId="3DEDFCA4" w14:textId="77777777" w:rsidR="003173CE" w:rsidRDefault="003173CE" w:rsidP="003173CE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</w:t>
            </w:r>
          </w:p>
          <w:p w14:paraId="6E01E423" w14:textId="77777777" w:rsidR="003173CE" w:rsidRDefault="003173CE" w:rsidP="003173CE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5E2F33B" wp14:editId="7E99F6C5">
                  <wp:simplePos x="0" y="0"/>
                  <wp:positionH relativeFrom="column">
                    <wp:posOffset>2583186</wp:posOffset>
                  </wp:positionH>
                  <wp:positionV relativeFrom="paragraph">
                    <wp:posOffset>197485</wp:posOffset>
                  </wp:positionV>
                  <wp:extent cx="3469640" cy="613411"/>
                  <wp:effectExtent l="0" t="0" r="0" b="0"/>
                  <wp:wrapNone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9640" cy="613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宋体" w:hAnsi="宋体" w:hint="eastAsia"/>
                <w:sz w:val="24"/>
              </w:rPr>
              <w:t xml:space="preserve">         </w:t>
            </w:r>
          </w:p>
          <w:p w14:paraId="5999F445" w14:textId="77777777" w:rsidR="003173CE" w:rsidRDefault="003173CE" w:rsidP="003173CE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023CE817" w14:textId="77777777" w:rsidR="003173CE" w:rsidRDefault="003173CE" w:rsidP="003173CE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75A078D8" w14:textId="77777777" w:rsidR="003173CE" w:rsidRDefault="003173CE" w:rsidP="003173CE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2848E30B" w14:textId="77777777" w:rsidR="003173CE" w:rsidRDefault="003173CE" w:rsidP="003173CE">
            <w:pPr>
              <w:spacing w:beforeLines="50" w:before="156" w:line="480" w:lineRule="exact"/>
              <w:rPr>
                <w:rFonts w:ascii="宋体" w:hAnsi="宋体" w:hint="eastAsia"/>
                <w:b/>
                <w:kern w:val="0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39CE9AF" wp14:editId="65BDE42B">
                  <wp:simplePos x="0" y="0"/>
                  <wp:positionH relativeFrom="column">
                    <wp:posOffset>2622550</wp:posOffset>
                  </wp:positionH>
                  <wp:positionV relativeFrom="paragraph">
                    <wp:posOffset>207010</wp:posOffset>
                  </wp:positionV>
                  <wp:extent cx="3429735" cy="781050"/>
                  <wp:effectExtent l="0" t="0" r="0" b="0"/>
                  <wp:wrapNone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73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3AEF0C" w14:textId="77777777" w:rsidR="003173CE" w:rsidRDefault="003173CE" w:rsidP="003173CE">
            <w:pPr>
              <w:spacing w:beforeLines="50" w:before="156" w:line="480" w:lineRule="exact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62F14EDD" w14:textId="77777777" w:rsidR="003173CE" w:rsidRDefault="003173CE" w:rsidP="003173CE">
            <w:pPr>
              <w:spacing w:beforeLines="50" w:before="156" w:line="480" w:lineRule="exact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6E266DBB" w14:textId="1D9D34EB" w:rsidR="00526EE3" w:rsidRPr="003173CE" w:rsidRDefault="00526EE3" w:rsidP="008F1AE3">
            <w:pPr>
              <w:spacing w:beforeLines="50" w:before="156" w:line="480" w:lineRule="exact"/>
              <w:ind w:leftChars="200" w:left="420"/>
              <w:rPr>
                <w:rStyle w:val="a9"/>
                <w:rFonts w:ascii="宋体" w:hAnsi="宋体" w:hint="eastAsia"/>
                <w:bCs/>
                <w:i w:val="0"/>
                <w:iCs w:val="0"/>
                <w:kern w:val="0"/>
                <w:sz w:val="24"/>
              </w:rPr>
            </w:pPr>
          </w:p>
          <w:p w14:paraId="19B802AA" w14:textId="6B210E17" w:rsidR="00CA3737" w:rsidRPr="00CA3737" w:rsidRDefault="00CA3737" w:rsidP="00CA3737">
            <w:pPr>
              <w:pStyle w:val="a8"/>
              <w:ind w:firstLine="562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  <w:t>1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．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程序代码</w:t>
            </w:r>
          </w:p>
          <w:p w14:paraId="2B159B02" w14:textId="0686C475" w:rsidR="004F36D6" w:rsidRDefault="00CA3737" w:rsidP="004F36D6">
            <w:pPr>
              <w:pStyle w:val="a8"/>
              <w:ind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基础题：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923894" w14:paraId="676C7FE0" w14:textId="77777777" w:rsidTr="00923894">
              <w:tc>
                <w:tcPr>
                  <w:tcW w:w="9453" w:type="dxa"/>
                </w:tcPr>
                <w:p w14:paraId="01103FC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  <w:bookmarkStart w:id="1" w:name="_Hlk198729712"/>
                </w:p>
              </w:tc>
            </w:tr>
            <w:tr w:rsidR="00923894" w14:paraId="701116BB" w14:textId="77777777" w:rsidTr="00923894">
              <w:tc>
                <w:tcPr>
                  <w:tcW w:w="9453" w:type="dxa"/>
                </w:tcPr>
                <w:p w14:paraId="48729D8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3BF2D77" w14:textId="77777777" w:rsidTr="00923894">
              <w:tc>
                <w:tcPr>
                  <w:tcW w:w="9453" w:type="dxa"/>
                </w:tcPr>
                <w:p w14:paraId="5AA1FE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466DE13" w14:textId="77777777" w:rsidTr="00923894">
              <w:tc>
                <w:tcPr>
                  <w:tcW w:w="9453" w:type="dxa"/>
                </w:tcPr>
                <w:p w14:paraId="283FD8A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CDF2399" w14:textId="77777777" w:rsidTr="00923894">
              <w:tc>
                <w:tcPr>
                  <w:tcW w:w="9453" w:type="dxa"/>
                </w:tcPr>
                <w:p w14:paraId="6962583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FF1360B" w14:textId="77777777" w:rsidTr="00923894">
              <w:tc>
                <w:tcPr>
                  <w:tcW w:w="9453" w:type="dxa"/>
                </w:tcPr>
                <w:p w14:paraId="17659AD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769F09D" w14:textId="77777777" w:rsidTr="00923894">
              <w:tc>
                <w:tcPr>
                  <w:tcW w:w="9453" w:type="dxa"/>
                </w:tcPr>
                <w:p w14:paraId="08F20301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7672303" w14:textId="77777777" w:rsidTr="00923894">
              <w:tc>
                <w:tcPr>
                  <w:tcW w:w="9453" w:type="dxa"/>
                </w:tcPr>
                <w:p w14:paraId="46409A2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835E91F" w14:textId="77777777" w:rsidTr="00923894">
              <w:tc>
                <w:tcPr>
                  <w:tcW w:w="9453" w:type="dxa"/>
                </w:tcPr>
                <w:p w14:paraId="0AB6F73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B4EFCC7" w14:textId="77777777" w:rsidTr="00923894">
              <w:tc>
                <w:tcPr>
                  <w:tcW w:w="9453" w:type="dxa"/>
                </w:tcPr>
                <w:p w14:paraId="373D075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588F23F" w14:textId="77777777" w:rsidTr="00923894">
              <w:tc>
                <w:tcPr>
                  <w:tcW w:w="9453" w:type="dxa"/>
                </w:tcPr>
                <w:p w14:paraId="60444146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1C11D00" w14:textId="77777777" w:rsidTr="00923894">
              <w:tc>
                <w:tcPr>
                  <w:tcW w:w="9453" w:type="dxa"/>
                </w:tcPr>
                <w:p w14:paraId="61C2303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31836A5" w14:textId="77777777" w:rsidTr="00923894">
              <w:tc>
                <w:tcPr>
                  <w:tcW w:w="9453" w:type="dxa"/>
                </w:tcPr>
                <w:p w14:paraId="49B2955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64F5721" w14:textId="77777777" w:rsidTr="00923894">
              <w:tc>
                <w:tcPr>
                  <w:tcW w:w="9453" w:type="dxa"/>
                </w:tcPr>
                <w:p w14:paraId="32F5447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0ED7700" w14:textId="77777777" w:rsidTr="00923894">
              <w:tc>
                <w:tcPr>
                  <w:tcW w:w="9453" w:type="dxa"/>
                </w:tcPr>
                <w:p w14:paraId="2CCE49A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450FEDE" w14:textId="77777777" w:rsidTr="00923894">
              <w:tc>
                <w:tcPr>
                  <w:tcW w:w="9453" w:type="dxa"/>
                </w:tcPr>
                <w:p w14:paraId="30FAE5DC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26268D1" w14:textId="77777777" w:rsidTr="00923894">
              <w:tc>
                <w:tcPr>
                  <w:tcW w:w="9453" w:type="dxa"/>
                </w:tcPr>
                <w:p w14:paraId="524E56BD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20BCCC5" w14:textId="77777777" w:rsidTr="00923894">
              <w:tc>
                <w:tcPr>
                  <w:tcW w:w="9453" w:type="dxa"/>
                </w:tcPr>
                <w:p w14:paraId="345BD51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809FB80" w14:textId="77777777" w:rsidTr="00923894">
              <w:tc>
                <w:tcPr>
                  <w:tcW w:w="9453" w:type="dxa"/>
                </w:tcPr>
                <w:p w14:paraId="59BB787B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557ACBA" w14:textId="77777777" w:rsidTr="00923894">
              <w:tc>
                <w:tcPr>
                  <w:tcW w:w="9453" w:type="dxa"/>
                </w:tcPr>
                <w:p w14:paraId="020217CC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FA979F0" w14:textId="77777777" w:rsidTr="00923894">
              <w:tc>
                <w:tcPr>
                  <w:tcW w:w="9453" w:type="dxa"/>
                </w:tcPr>
                <w:p w14:paraId="2F8A173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C74095F" w14:textId="77777777" w:rsidTr="00923894">
              <w:tc>
                <w:tcPr>
                  <w:tcW w:w="9453" w:type="dxa"/>
                </w:tcPr>
                <w:p w14:paraId="03B7C7A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FCD7632" w14:textId="77777777" w:rsidTr="00923894">
              <w:tc>
                <w:tcPr>
                  <w:tcW w:w="9453" w:type="dxa"/>
                </w:tcPr>
                <w:p w14:paraId="4A984C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5C772D6D" w14:textId="77777777" w:rsidTr="00923894">
              <w:tc>
                <w:tcPr>
                  <w:tcW w:w="9453" w:type="dxa"/>
                </w:tcPr>
                <w:p w14:paraId="183C4D89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2EA36030" w14:textId="77777777" w:rsidTr="00923894">
              <w:tc>
                <w:tcPr>
                  <w:tcW w:w="9453" w:type="dxa"/>
                </w:tcPr>
                <w:p w14:paraId="54251BAB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7988F742" w14:textId="77777777" w:rsidTr="00923894">
              <w:tc>
                <w:tcPr>
                  <w:tcW w:w="9453" w:type="dxa"/>
                </w:tcPr>
                <w:p w14:paraId="47B4AE21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5FFE9805" w14:textId="77777777" w:rsidTr="00923894">
              <w:tc>
                <w:tcPr>
                  <w:tcW w:w="9453" w:type="dxa"/>
                </w:tcPr>
                <w:p w14:paraId="2D242DD2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7B077789" w14:textId="77777777" w:rsidTr="00923894">
              <w:tc>
                <w:tcPr>
                  <w:tcW w:w="9453" w:type="dxa"/>
                </w:tcPr>
                <w:p w14:paraId="339BCCAA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11362716" w14:textId="77777777" w:rsidTr="00923894">
              <w:tc>
                <w:tcPr>
                  <w:tcW w:w="9453" w:type="dxa"/>
                </w:tcPr>
                <w:p w14:paraId="555DF969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174DCE90" w14:textId="77777777" w:rsidTr="00923894">
              <w:tc>
                <w:tcPr>
                  <w:tcW w:w="9453" w:type="dxa"/>
                </w:tcPr>
                <w:p w14:paraId="668855BB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135854C8" w14:textId="77777777" w:rsidTr="00923894">
              <w:tc>
                <w:tcPr>
                  <w:tcW w:w="9453" w:type="dxa"/>
                </w:tcPr>
                <w:p w14:paraId="7D893237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04D3D801" w14:textId="77777777" w:rsidTr="00923894">
              <w:tc>
                <w:tcPr>
                  <w:tcW w:w="9453" w:type="dxa"/>
                </w:tcPr>
                <w:p w14:paraId="5FFCEB18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7287FCD4" w14:textId="77777777" w:rsidTr="00923894">
              <w:tc>
                <w:tcPr>
                  <w:tcW w:w="9453" w:type="dxa"/>
                </w:tcPr>
                <w:p w14:paraId="32333BC0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6B0D1C5D" w14:textId="77777777" w:rsidTr="00923894">
              <w:tc>
                <w:tcPr>
                  <w:tcW w:w="9453" w:type="dxa"/>
                </w:tcPr>
                <w:p w14:paraId="73E6746B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63D7F7B3" w14:textId="77777777" w:rsidTr="00923894">
              <w:tc>
                <w:tcPr>
                  <w:tcW w:w="9453" w:type="dxa"/>
                </w:tcPr>
                <w:p w14:paraId="0E4ABA41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3674A44E" w14:textId="77777777" w:rsidTr="00923894">
              <w:tc>
                <w:tcPr>
                  <w:tcW w:w="9453" w:type="dxa"/>
                </w:tcPr>
                <w:p w14:paraId="7C11158C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3AA1A81C" w14:textId="77777777" w:rsidTr="00923894">
              <w:tc>
                <w:tcPr>
                  <w:tcW w:w="9453" w:type="dxa"/>
                </w:tcPr>
                <w:p w14:paraId="50CF4547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5010C9D0" w14:textId="77777777" w:rsidTr="00923894">
              <w:tc>
                <w:tcPr>
                  <w:tcW w:w="9453" w:type="dxa"/>
                </w:tcPr>
                <w:p w14:paraId="10BA2457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1A3E5558" w14:textId="77777777" w:rsidTr="00923894">
              <w:tc>
                <w:tcPr>
                  <w:tcW w:w="9453" w:type="dxa"/>
                </w:tcPr>
                <w:p w14:paraId="3C6217F8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6064B450" w14:textId="77777777" w:rsidTr="00923894">
              <w:tc>
                <w:tcPr>
                  <w:tcW w:w="9453" w:type="dxa"/>
                </w:tcPr>
                <w:p w14:paraId="58FF9785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24D769D1" w14:textId="77777777" w:rsidTr="00923894">
              <w:tc>
                <w:tcPr>
                  <w:tcW w:w="9453" w:type="dxa"/>
                </w:tcPr>
                <w:p w14:paraId="7921E83D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05D5C46B" w14:textId="77777777" w:rsidTr="00923894">
              <w:tc>
                <w:tcPr>
                  <w:tcW w:w="9453" w:type="dxa"/>
                </w:tcPr>
                <w:p w14:paraId="53051A7B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24DDEB0F" w14:textId="77777777" w:rsidTr="00923894">
              <w:tc>
                <w:tcPr>
                  <w:tcW w:w="9453" w:type="dxa"/>
                </w:tcPr>
                <w:p w14:paraId="59A187A7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0EDC8400" w14:textId="77777777" w:rsidTr="00923894">
              <w:tc>
                <w:tcPr>
                  <w:tcW w:w="9453" w:type="dxa"/>
                </w:tcPr>
                <w:p w14:paraId="4948F49A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28327738" w14:textId="77777777" w:rsidTr="00923894">
              <w:tc>
                <w:tcPr>
                  <w:tcW w:w="9453" w:type="dxa"/>
                </w:tcPr>
                <w:p w14:paraId="47FF4CCF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48537874" w14:textId="77777777" w:rsidTr="00923894">
              <w:tc>
                <w:tcPr>
                  <w:tcW w:w="9453" w:type="dxa"/>
                </w:tcPr>
                <w:p w14:paraId="30BC714E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7BC8E457" w14:textId="77777777" w:rsidTr="00923894">
              <w:tc>
                <w:tcPr>
                  <w:tcW w:w="9453" w:type="dxa"/>
                </w:tcPr>
                <w:p w14:paraId="64DFE108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6DF97C2E" w14:textId="77777777" w:rsidTr="00923894">
              <w:tc>
                <w:tcPr>
                  <w:tcW w:w="9453" w:type="dxa"/>
                </w:tcPr>
                <w:p w14:paraId="6F92CE19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1EFF19F9" w14:textId="77777777" w:rsidTr="00923894">
              <w:tc>
                <w:tcPr>
                  <w:tcW w:w="9453" w:type="dxa"/>
                </w:tcPr>
                <w:p w14:paraId="725416E4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407123C8" w14:textId="77777777" w:rsidTr="00923894">
              <w:tc>
                <w:tcPr>
                  <w:tcW w:w="9453" w:type="dxa"/>
                </w:tcPr>
                <w:p w14:paraId="3D2B47E0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02CEAA42" w14:textId="77777777" w:rsidTr="00923894">
              <w:tc>
                <w:tcPr>
                  <w:tcW w:w="9453" w:type="dxa"/>
                </w:tcPr>
                <w:p w14:paraId="17D934E3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179D7D0B" w14:textId="77777777" w:rsidTr="00923894">
              <w:tc>
                <w:tcPr>
                  <w:tcW w:w="9453" w:type="dxa"/>
                </w:tcPr>
                <w:p w14:paraId="6785EB37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29E89E88" w14:textId="77777777" w:rsidTr="00923894">
              <w:tc>
                <w:tcPr>
                  <w:tcW w:w="9453" w:type="dxa"/>
                </w:tcPr>
                <w:p w14:paraId="22B236AF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65928F92" w14:textId="77777777" w:rsidTr="00923894">
              <w:tc>
                <w:tcPr>
                  <w:tcW w:w="9453" w:type="dxa"/>
                </w:tcPr>
                <w:p w14:paraId="6B48DEA7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4F5754AC" w14:textId="77777777" w:rsidTr="00923894">
              <w:tc>
                <w:tcPr>
                  <w:tcW w:w="9453" w:type="dxa"/>
                </w:tcPr>
                <w:p w14:paraId="47742FB7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4AC49DA1" w14:textId="77777777" w:rsidTr="00923894">
              <w:tc>
                <w:tcPr>
                  <w:tcW w:w="9453" w:type="dxa"/>
                </w:tcPr>
                <w:p w14:paraId="277B930A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5480D7AD" w14:textId="77777777" w:rsidTr="00923894">
              <w:tc>
                <w:tcPr>
                  <w:tcW w:w="9453" w:type="dxa"/>
                </w:tcPr>
                <w:p w14:paraId="75C9A9B7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1DDE8648" w14:textId="77777777" w:rsidTr="00923894">
              <w:tc>
                <w:tcPr>
                  <w:tcW w:w="9453" w:type="dxa"/>
                </w:tcPr>
                <w:p w14:paraId="1C5C5967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402BA214" w14:textId="77777777" w:rsidTr="00923894">
              <w:tc>
                <w:tcPr>
                  <w:tcW w:w="9453" w:type="dxa"/>
                </w:tcPr>
                <w:p w14:paraId="29AF2BAF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70CC3B77" w14:textId="77777777" w:rsidTr="00923894">
              <w:tc>
                <w:tcPr>
                  <w:tcW w:w="9453" w:type="dxa"/>
                </w:tcPr>
                <w:p w14:paraId="41FBB7F0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4A76D2CC" w14:textId="77777777" w:rsidTr="00923894">
              <w:tc>
                <w:tcPr>
                  <w:tcW w:w="9453" w:type="dxa"/>
                </w:tcPr>
                <w:p w14:paraId="63CCFF9B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06E61A2B" w14:textId="77777777" w:rsidTr="00923894">
              <w:tc>
                <w:tcPr>
                  <w:tcW w:w="9453" w:type="dxa"/>
                </w:tcPr>
                <w:p w14:paraId="491A095D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205C1AFF" w14:textId="77777777" w:rsidTr="00923894">
              <w:tc>
                <w:tcPr>
                  <w:tcW w:w="9453" w:type="dxa"/>
                </w:tcPr>
                <w:p w14:paraId="382FE474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3928B14F" w14:textId="77777777" w:rsidTr="00923894">
              <w:tc>
                <w:tcPr>
                  <w:tcW w:w="9453" w:type="dxa"/>
                </w:tcPr>
                <w:p w14:paraId="5B9D35E0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201DDE77" w14:textId="77777777" w:rsidTr="00923894">
              <w:tc>
                <w:tcPr>
                  <w:tcW w:w="9453" w:type="dxa"/>
                </w:tcPr>
                <w:p w14:paraId="18A57FA0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4ACE941F" w14:textId="77777777" w:rsidTr="00923894">
              <w:tc>
                <w:tcPr>
                  <w:tcW w:w="9453" w:type="dxa"/>
                </w:tcPr>
                <w:p w14:paraId="66078D8F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123A63F0" w14:textId="77777777" w:rsidTr="00923894">
              <w:tc>
                <w:tcPr>
                  <w:tcW w:w="9453" w:type="dxa"/>
                </w:tcPr>
                <w:p w14:paraId="32B98545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31C9B407" w14:textId="77777777" w:rsidTr="00923894">
              <w:tc>
                <w:tcPr>
                  <w:tcW w:w="9453" w:type="dxa"/>
                </w:tcPr>
                <w:p w14:paraId="7DBF5FC3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0A31FA1F" w14:textId="77777777" w:rsidTr="00923894">
              <w:tc>
                <w:tcPr>
                  <w:tcW w:w="9453" w:type="dxa"/>
                </w:tcPr>
                <w:p w14:paraId="48D40E36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755A04CA" w14:textId="77777777" w:rsidTr="00923894">
              <w:tc>
                <w:tcPr>
                  <w:tcW w:w="9453" w:type="dxa"/>
                </w:tcPr>
                <w:p w14:paraId="72F32832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34AFEAD5" w14:textId="77777777" w:rsidTr="00923894">
              <w:tc>
                <w:tcPr>
                  <w:tcW w:w="9453" w:type="dxa"/>
                </w:tcPr>
                <w:p w14:paraId="7A9802CA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58E67525" w14:textId="77777777" w:rsidTr="00923894">
              <w:tc>
                <w:tcPr>
                  <w:tcW w:w="9453" w:type="dxa"/>
                </w:tcPr>
                <w:p w14:paraId="707523AC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7339E2CF" w14:textId="77777777" w:rsidTr="00923894">
              <w:tc>
                <w:tcPr>
                  <w:tcW w:w="9453" w:type="dxa"/>
                </w:tcPr>
                <w:p w14:paraId="688FE465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2612BF7A" w14:textId="77777777" w:rsidTr="00923894">
              <w:tc>
                <w:tcPr>
                  <w:tcW w:w="9453" w:type="dxa"/>
                </w:tcPr>
                <w:p w14:paraId="55C29D20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7997B9F3" w14:textId="77777777" w:rsidTr="00923894">
              <w:tc>
                <w:tcPr>
                  <w:tcW w:w="9453" w:type="dxa"/>
                </w:tcPr>
                <w:p w14:paraId="4B86487D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41C38C98" w14:textId="77777777" w:rsidTr="00923894">
              <w:tc>
                <w:tcPr>
                  <w:tcW w:w="9453" w:type="dxa"/>
                </w:tcPr>
                <w:p w14:paraId="566A2969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0BD5222D" w14:textId="77777777" w:rsidTr="00923894">
              <w:tc>
                <w:tcPr>
                  <w:tcW w:w="9453" w:type="dxa"/>
                </w:tcPr>
                <w:p w14:paraId="32C35D0A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1CCF2F28" w14:textId="77777777" w:rsidTr="00923894">
              <w:tc>
                <w:tcPr>
                  <w:tcW w:w="9453" w:type="dxa"/>
                </w:tcPr>
                <w:p w14:paraId="56CD4B50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FF5675" w14:paraId="682FB571" w14:textId="77777777" w:rsidTr="00923894">
              <w:tc>
                <w:tcPr>
                  <w:tcW w:w="9453" w:type="dxa"/>
                </w:tcPr>
                <w:p w14:paraId="5CA2AF66" w14:textId="77777777" w:rsidR="00FF5675" w:rsidRPr="00B039FC" w:rsidRDefault="00FF5675" w:rsidP="00FF5675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bookmarkEnd w:id="1"/>
          <w:p w14:paraId="769D1569" w14:textId="7FA31764" w:rsidR="00CA3737" w:rsidRDefault="00CA3737" w:rsidP="00F713AB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提高题：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B039FC" w:rsidRPr="00B039FC" w14:paraId="10B781BF" w14:textId="77777777" w:rsidTr="00AA2936">
              <w:tc>
                <w:tcPr>
                  <w:tcW w:w="9453" w:type="dxa"/>
                </w:tcPr>
                <w:p w14:paraId="1350757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36371D4" w14:textId="77777777" w:rsidTr="00AA2936">
              <w:tc>
                <w:tcPr>
                  <w:tcW w:w="9453" w:type="dxa"/>
                </w:tcPr>
                <w:p w14:paraId="6AF9273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E51AB8B" w14:textId="77777777" w:rsidTr="00AA2936">
              <w:tc>
                <w:tcPr>
                  <w:tcW w:w="9453" w:type="dxa"/>
                </w:tcPr>
                <w:p w14:paraId="4912B90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60C3C9A" w14:textId="77777777" w:rsidTr="00AA2936">
              <w:tc>
                <w:tcPr>
                  <w:tcW w:w="9453" w:type="dxa"/>
                </w:tcPr>
                <w:p w14:paraId="4E2ED7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D2F8D96" w14:textId="77777777" w:rsidTr="00AA2936">
              <w:tc>
                <w:tcPr>
                  <w:tcW w:w="9453" w:type="dxa"/>
                </w:tcPr>
                <w:p w14:paraId="4E7DD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AB0083" w14:textId="77777777" w:rsidTr="00AA2936">
              <w:tc>
                <w:tcPr>
                  <w:tcW w:w="9453" w:type="dxa"/>
                </w:tcPr>
                <w:p w14:paraId="34577ED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ED3EF20" w14:textId="77777777" w:rsidTr="00AA2936">
              <w:tc>
                <w:tcPr>
                  <w:tcW w:w="9453" w:type="dxa"/>
                </w:tcPr>
                <w:p w14:paraId="0A3F70B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E1C7C1" w14:textId="77777777" w:rsidTr="00AA2936">
              <w:tc>
                <w:tcPr>
                  <w:tcW w:w="9453" w:type="dxa"/>
                </w:tcPr>
                <w:p w14:paraId="638985E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A6AA238" w14:textId="77777777" w:rsidTr="00AA2936">
              <w:tc>
                <w:tcPr>
                  <w:tcW w:w="9453" w:type="dxa"/>
                </w:tcPr>
                <w:p w14:paraId="49B907B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7AA76D" w14:textId="77777777" w:rsidTr="00AA2936">
              <w:tc>
                <w:tcPr>
                  <w:tcW w:w="9453" w:type="dxa"/>
                </w:tcPr>
                <w:p w14:paraId="47DE1FE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6D9B167" w14:textId="77777777" w:rsidTr="00AA2936">
              <w:tc>
                <w:tcPr>
                  <w:tcW w:w="9453" w:type="dxa"/>
                </w:tcPr>
                <w:p w14:paraId="0F75D7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FD1C7E0" w14:textId="77777777" w:rsidTr="00AA2936">
              <w:tc>
                <w:tcPr>
                  <w:tcW w:w="9453" w:type="dxa"/>
                </w:tcPr>
                <w:p w14:paraId="58779D1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A6D3D58" w14:textId="77777777" w:rsidTr="00AA2936">
              <w:tc>
                <w:tcPr>
                  <w:tcW w:w="9453" w:type="dxa"/>
                </w:tcPr>
                <w:p w14:paraId="2DEDE4B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5A05098" w14:textId="77777777" w:rsidTr="00AA2936">
              <w:tc>
                <w:tcPr>
                  <w:tcW w:w="9453" w:type="dxa"/>
                </w:tcPr>
                <w:p w14:paraId="6BD7172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4B336B1" w14:textId="77777777" w:rsidTr="00AA2936">
              <w:tc>
                <w:tcPr>
                  <w:tcW w:w="9453" w:type="dxa"/>
                </w:tcPr>
                <w:p w14:paraId="6240A2D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C7DE25D" w14:textId="77777777" w:rsidTr="00AA2936">
              <w:tc>
                <w:tcPr>
                  <w:tcW w:w="9453" w:type="dxa"/>
                </w:tcPr>
                <w:p w14:paraId="4A460D6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933BBE" w14:textId="77777777" w:rsidTr="00AA2936">
              <w:tc>
                <w:tcPr>
                  <w:tcW w:w="9453" w:type="dxa"/>
                </w:tcPr>
                <w:p w14:paraId="04620CD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066724" w14:textId="77777777" w:rsidTr="00AA2936">
              <w:tc>
                <w:tcPr>
                  <w:tcW w:w="9453" w:type="dxa"/>
                </w:tcPr>
                <w:p w14:paraId="6B67C53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83CA5EA" w14:textId="77777777" w:rsidTr="00AA2936">
              <w:tc>
                <w:tcPr>
                  <w:tcW w:w="9453" w:type="dxa"/>
                </w:tcPr>
                <w:p w14:paraId="1BAF89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D44CD99" w14:textId="77777777" w:rsidTr="00AA2936">
              <w:tc>
                <w:tcPr>
                  <w:tcW w:w="9453" w:type="dxa"/>
                </w:tcPr>
                <w:p w14:paraId="09B5C49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BEDEFFA" w14:textId="77777777" w:rsidTr="00AA2936">
              <w:tc>
                <w:tcPr>
                  <w:tcW w:w="9453" w:type="dxa"/>
                </w:tcPr>
                <w:p w14:paraId="7390252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2DA93B8" w14:textId="77777777" w:rsidTr="00AA2936">
              <w:tc>
                <w:tcPr>
                  <w:tcW w:w="9453" w:type="dxa"/>
                </w:tcPr>
                <w:p w14:paraId="721C4D9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19B137" w14:textId="77777777" w:rsidTr="00AA2936">
              <w:tc>
                <w:tcPr>
                  <w:tcW w:w="9453" w:type="dxa"/>
                </w:tcPr>
                <w:p w14:paraId="5661D44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1697A5" w14:textId="77777777" w:rsidTr="00AA2936">
              <w:tc>
                <w:tcPr>
                  <w:tcW w:w="9453" w:type="dxa"/>
                </w:tcPr>
                <w:p w14:paraId="2EB0436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F80191" w14:textId="77777777" w:rsidTr="00AA2936">
              <w:tc>
                <w:tcPr>
                  <w:tcW w:w="9453" w:type="dxa"/>
                </w:tcPr>
                <w:p w14:paraId="6CC45B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BCE0144" w14:textId="77777777" w:rsidTr="00AA2936">
              <w:tc>
                <w:tcPr>
                  <w:tcW w:w="9453" w:type="dxa"/>
                </w:tcPr>
                <w:p w14:paraId="1C60E21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9248969" w14:textId="77777777" w:rsidTr="00AA2936">
              <w:tc>
                <w:tcPr>
                  <w:tcW w:w="9453" w:type="dxa"/>
                </w:tcPr>
                <w:p w14:paraId="39136C0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E6A57B" w14:textId="77777777" w:rsidTr="00AA2936">
              <w:tc>
                <w:tcPr>
                  <w:tcW w:w="9453" w:type="dxa"/>
                </w:tcPr>
                <w:p w14:paraId="49B849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7CE9314" w14:textId="77777777" w:rsidTr="00AA2936">
              <w:tc>
                <w:tcPr>
                  <w:tcW w:w="9453" w:type="dxa"/>
                </w:tcPr>
                <w:p w14:paraId="54673E5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5A81832" w14:textId="77777777" w:rsidTr="00AA2936">
              <w:tc>
                <w:tcPr>
                  <w:tcW w:w="9453" w:type="dxa"/>
                </w:tcPr>
                <w:p w14:paraId="6AED1E1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CF5813" w14:textId="77777777" w:rsidTr="00AA2936">
              <w:tc>
                <w:tcPr>
                  <w:tcW w:w="9453" w:type="dxa"/>
                </w:tcPr>
                <w:p w14:paraId="3CB506B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E137A7B" w14:textId="77777777" w:rsidTr="00AA2936">
              <w:tc>
                <w:tcPr>
                  <w:tcW w:w="9453" w:type="dxa"/>
                </w:tcPr>
                <w:p w14:paraId="3872903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8E21989" w14:textId="77777777" w:rsidTr="00AA2936">
              <w:tc>
                <w:tcPr>
                  <w:tcW w:w="9453" w:type="dxa"/>
                </w:tcPr>
                <w:p w14:paraId="6C4E74C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A8C9C5" w14:textId="77777777" w:rsidTr="00AA2936">
              <w:tc>
                <w:tcPr>
                  <w:tcW w:w="9453" w:type="dxa"/>
                </w:tcPr>
                <w:p w14:paraId="34FA5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5F4529E" w14:textId="77777777" w:rsidTr="00AA2936">
              <w:tc>
                <w:tcPr>
                  <w:tcW w:w="9453" w:type="dxa"/>
                </w:tcPr>
                <w:p w14:paraId="205131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474C145" w14:textId="77777777" w:rsidTr="00AA2936">
              <w:tc>
                <w:tcPr>
                  <w:tcW w:w="9453" w:type="dxa"/>
                </w:tcPr>
                <w:p w14:paraId="6912773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C6A5099" w14:textId="77777777" w:rsidTr="00AA2936">
              <w:tc>
                <w:tcPr>
                  <w:tcW w:w="9453" w:type="dxa"/>
                </w:tcPr>
                <w:p w14:paraId="0E271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F6780B" w14:textId="77777777" w:rsidTr="00AA2936">
              <w:tc>
                <w:tcPr>
                  <w:tcW w:w="9453" w:type="dxa"/>
                </w:tcPr>
                <w:p w14:paraId="65A2B49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B0E226D" w14:textId="77777777" w:rsidTr="00AA2936">
              <w:tc>
                <w:tcPr>
                  <w:tcW w:w="9453" w:type="dxa"/>
                </w:tcPr>
                <w:p w14:paraId="6368158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0F92C7E" w14:textId="77777777" w:rsidTr="00AA2936">
              <w:tc>
                <w:tcPr>
                  <w:tcW w:w="9453" w:type="dxa"/>
                </w:tcPr>
                <w:p w14:paraId="584B6F4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4D1406" w14:textId="77777777" w:rsidTr="00AA2936">
              <w:tc>
                <w:tcPr>
                  <w:tcW w:w="9453" w:type="dxa"/>
                </w:tcPr>
                <w:p w14:paraId="522CC9F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AEF3B58" w14:textId="77777777" w:rsidTr="00AA2936">
              <w:tc>
                <w:tcPr>
                  <w:tcW w:w="9453" w:type="dxa"/>
                </w:tcPr>
                <w:p w14:paraId="7705F75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30254D" w14:textId="77777777" w:rsidTr="00AA2936">
              <w:tc>
                <w:tcPr>
                  <w:tcW w:w="9453" w:type="dxa"/>
                </w:tcPr>
                <w:p w14:paraId="06C47E5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1117EA6" w14:textId="77777777" w:rsidTr="00AA2936">
              <w:tc>
                <w:tcPr>
                  <w:tcW w:w="9453" w:type="dxa"/>
                </w:tcPr>
                <w:p w14:paraId="4113D64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33927B9" w14:textId="77777777" w:rsidTr="00AA2936">
              <w:tc>
                <w:tcPr>
                  <w:tcW w:w="9453" w:type="dxa"/>
                </w:tcPr>
                <w:p w14:paraId="07347A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A5DF3B3" w14:textId="77777777" w:rsidTr="00AA2936">
              <w:tc>
                <w:tcPr>
                  <w:tcW w:w="9453" w:type="dxa"/>
                </w:tcPr>
                <w:p w14:paraId="42B58FE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7E8CD3A" w14:textId="77777777" w:rsidTr="00AA2936">
              <w:tc>
                <w:tcPr>
                  <w:tcW w:w="9453" w:type="dxa"/>
                </w:tcPr>
                <w:p w14:paraId="115AEAA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DC8E600" w14:textId="77777777" w:rsidTr="00AA2936">
              <w:tc>
                <w:tcPr>
                  <w:tcW w:w="9453" w:type="dxa"/>
                </w:tcPr>
                <w:p w14:paraId="69160BA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F689C0A" w14:textId="77777777" w:rsidTr="00AA2936">
              <w:tc>
                <w:tcPr>
                  <w:tcW w:w="9453" w:type="dxa"/>
                </w:tcPr>
                <w:p w14:paraId="6F2C3E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4227AF2" w14:textId="77777777" w:rsidTr="00AA2936">
              <w:tc>
                <w:tcPr>
                  <w:tcW w:w="9453" w:type="dxa"/>
                </w:tcPr>
                <w:p w14:paraId="3B36E6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0E49CD" w14:textId="77777777" w:rsidTr="00AA2936">
              <w:tc>
                <w:tcPr>
                  <w:tcW w:w="9453" w:type="dxa"/>
                </w:tcPr>
                <w:p w14:paraId="79D373C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C91D52" w14:textId="77777777" w:rsidTr="00AA2936">
              <w:tc>
                <w:tcPr>
                  <w:tcW w:w="9453" w:type="dxa"/>
                </w:tcPr>
                <w:p w14:paraId="7F321E8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98ED3E" w14:textId="77777777" w:rsidTr="00AA2936">
              <w:tc>
                <w:tcPr>
                  <w:tcW w:w="9453" w:type="dxa"/>
                </w:tcPr>
                <w:p w14:paraId="15F8F9E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A4A1FF" w14:textId="77777777" w:rsidTr="00AA2936">
              <w:tc>
                <w:tcPr>
                  <w:tcW w:w="9453" w:type="dxa"/>
                </w:tcPr>
                <w:p w14:paraId="0A4FBA2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DF6D2E" w14:textId="77777777" w:rsidTr="00AA2936">
              <w:tc>
                <w:tcPr>
                  <w:tcW w:w="9453" w:type="dxa"/>
                </w:tcPr>
                <w:p w14:paraId="1F0E8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4E6844F" w14:textId="77777777" w:rsidTr="00AA2936">
              <w:tc>
                <w:tcPr>
                  <w:tcW w:w="9453" w:type="dxa"/>
                </w:tcPr>
                <w:p w14:paraId="71C1DA7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3963FD2" w14:textId="77777777" w:rsidTr="00AA2936">
              <w:tc>
                <w:tcPr>
                  <w:tcW w:w="9453" w:type="dxa"/>
                </w:tcPr>
                <w:p w14:paraId="5132593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5A4A6B1" w14:textId="77777777" w:rsidTr="00AA2936">
              <w:tc>
                <w:tcPr>
                  <w:tcW w:w="9453" w:type="dxa"/>
                </w:tcPr>
                <w:p w14:paraId="58B8D3D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30FBB4" w14:textId="77777777" w:rsidTr="00AA2936">
              <w:tc>
                <w:tcPr>
                  <w:tcW w:w="9453" w:type="dxa"/>
                </w:tcPr>
                <w:p w14:paraId="6837E3F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50061F8" w14:textId="77777777" w:rsidTr="00AA2936">
              <w:tc>
                <w:tcPr>
                  <w:tcW w:w="9453" w:type="dxa"/>
                </w:tcPr>
                <w:p w14:paraId="13B72B2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2159330" w14:textId="77777777" w:rsidTr="00AA2936">
              <w:tc>
                <w:tcPr>
                  <w:tcW w:w="9453" w:type="dxa"/>
                </w:tcPr>
                <w:p w14:paraId="6F9C813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F88DBA6" w14:textId="77777777" w:rsidTr="00AA2936">
              <w:tc>
                <w:tcPr>
                  <w:tcW w:w="9453" w:type="dxa"/>
                </w:tcPr>
                <w:p w14:paraId="0919D83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F727E7" w14:textId="77777777" w:rsidTr="00AA2936">
              <w:tc>
                <w:tcPr>
                  <w:tcW w:w="9453" w:type="dxa"/>
                </w:tcPr>
                <w:p w14:paraId="60441C1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7F4BB13" w14:textId="77777777" w:rsidTr="00AA2936">
              <w:tc>
                <w:tcPr>
                  <w:tcW w:w="9453" w:type="dxa"/>
                </w:tcPr>
                <w:p w14:paraId="418BB6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F6ADC8F" w14:textId="77777777" w:rsidTr="00AA2936">
              <w:tc>
                <w:tcPr>
                  <w:tcW w:w="9453" w:type="dxa"/>
                </w:tcPr>
                <w:p w14:paraId="6463456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D8F5F80" w14:textId="77777777" w:rsidTr="00AA2936">
              <w:tc>
                <w:tcPr>
                  <w:tcW w:w="9453" w:type="dxa"/>
                </w:tcPr>
                <w:p w14:paraId="6E87748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7112F2E" w14:textId="77777777" w:rsidTr="00AA2936">
              <w:tc>
                <w:tcPr>
                  <w:tcW w:w="9453" w:type="dxa"/>
                </w:tcPr>
                <w:p w14:paraId="66A15A4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75D88C" w14:textId="77777777" w:rsidTr="00AA2936">
              <w:tc>
                <w:tcPr>
                  <w:tcW w:w="9453" w:type="dxa"/>
                </w:tcPr>
                <w:p w14:paraId="00B511B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9999A6E" w14:textId="77777777" w:rsidTr="00AA2936">
              <w:tc>
                <w:tcPr>
                  <w:tcW w:w="9453" w:type="dxa"/>
                </w:tcPr>
                <w:p w14:paraId="66F680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F870395" w14:textId="77777777" w:rsidTr="00AA2936">
              <w:tc>
                <w:tcPr>
                  <w:tcW w:w="9453" w:type="dxa"/>
                </w:tcPr>
                <w:p w14:paraId="32115F6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76B83B8" w14:textId="77777777" w:rsidTr="00AA2936">
              <w:tc>
                <w:tcPr>
                  <w:tcW w:w="9453" w:type="dxa"/>
                </w:tcPr>
                <w:p w14:paraId="7557E14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81B5536" w14:textId="77777777" w:rsidTr="00AA2936">
              <w:tc>
                <w:tcPr>
                  <w:tcW w:w="9453" w:type="dxa"/>
                </w:tcPr>
                <w:p w14:paraId="266FBFB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5D847C9" w14:textId="77777777" w:rsidTr="00AA2936">
              <w:tc>
                <w:tcPr>
                  <w:tcW w:w="9453" w:type="dxa"/>
                </w:tcPr>
                <w:p w14:paraId="1E5E61B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E2E4FEE" w14:textId="77777777" w:rsidTr="00AA2936">
              <w:tc>
                <w:tcPr>
                  <w:tcW w:w="9453" w:type="dxa"/>
                </w:tcPr>
                <w:p w14:paraId="315CBF94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BFFE072" w14:textId="77777777" w:rsidTr="00AA2936">
              <w:tc>
                <w:tcPr>
                  <w:tcW w:w="9453" w:type="dxa"/>
                </w:tcPr>
                <w:p w14:paraId="33B46E7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2A52A65" w14:textId="77777777" w:rsidTr="00AA2936">
              <w:tc>
                <w:tcPr>
                  <w:tcW w:w="9453" w:type="dxa"/>
                </w:tcPr>
                <w:p w14:paraId="76C36FCE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69B7B02" w14:textId="77777777" w:rsidTr="00AA2936">
              <w:tc>
                <w:tcPr>
                  <w:tcW w:w="9453" w:type="dxa"/>
                </w:tcPr>
                <w:p w14:paraId="36E4E7C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BF0BE60" w14:textId="77777777" w:rsidTr="00AA2936">
              <w:tc>
                <w:tcPr>
                  <w:tcW w:w="9453" w:type="dxa"/>
                </w:tcPr>
                <w:p w14:paraId="1BB8CF2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5352105" w14:textId="77777777" w:rsidTr="00AA2936">
              <w:tc>
                <w:tcPr>
                  <w:tcW w:w="9453" w:type="dxa"/>
                </w:tcPr>
                <w:p w14:paraId="6BADCA4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9608FD2" w14:textId="77777777" w:rsidTr="00AA2936">
              <w:tc>
                <w:tcPr>
                  <w:tcW w:w="9453" w:type="dxa"/>
                </w:tcPr>
                <w:p w14:paraId="5B605317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5243908" w14:textId="77777777" w:rsidTr="00AA2936">
              <w:tc>
                <w:tcPr>
                  <w:tcW w:w="9453" w:type="dxa"/>
                </w:tcPr>
                <w:p w14:paraId="70FAEB5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3A5476EA" w14:textId="77777777" w:rsidTr="00AA2936">
              <w:tc>
                <w:tcPr>
                  <w:tcW w:w="9453" w:type="dxa"/>
                </w:tcPr>
                <w:p w14:paraId="36D8E84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409E782" w14:textId="77777777" w:rsidTr="00AA2936">
              <w:tc>
                <w:tcPr>
                  <w:tcW w:w="9453" w:type="dxa"/>
                </w:tcPr>
                <w:p w14:paraId="4727FC6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A7E0193" w14:textId="77777777" w:rsidTr="00AA2936">
              <w:tc>
                <w:tcPr>
                  <w:tcW w:w="9453" w:type="dxa"/>
                </w:tcPr>
                <w:p w14:paraId="43AACCC2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7F117AEE" w14:textId="77777777" w:rsidTr="00AA2936">
              <w:tc>
                <w:tcPr>
                  <w:tcW w:w="9453" w:type="dxa"/>
                </w:tcPr>
                <w:p w14:paraId="239AA75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p w14:paraId="5802C842" w14:textId="5580E6CF" w:rsidR="00A40284" w:rsidRPr="00056D40" w:rsidRDefault="00A40284" w:rsidP="00056D40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  <w:r w:rsidRPr="00056D40">
              <w:rPr>
                <w:rFonts w:ascii="宋体" w:hAnsi="宋体"/>
                <w:b/>
                <w:sz w:val="24"/>
              </w:rPr>
              <w:t>思考题：</w:t>
            </w:r>
          </w:p>
          <w:p w14:paraId="73801DC4" w14:textId="6A6CEE7A" w:rsidR="004817D2" w:rsidRPr="00056D40" w:rsidRDefault="00A40284" w:rsidP="00056D4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056D40">
              <w:rPr>
                <w:rStyle w:val="a9"/>
                <w:rFonts w:hint="eastAsia"/>
                <w:b/>
                <w:bCs/>
                <w:sz w:val="28"/>
                <w:szCs w:val="36"/>
              </w:rPr>
              <w:t xml:space="preserve">  </w:t>
            </w:r>
            <w:r w:rsidRPr="00056D40">
              <w:rPr>
                <w:rFonts w:ascii="宋体" w:hAnsi="宋体" w:hint="eastAsia"/>
                <w:i/>
                <w:iCs/>
                <w:kern w:val="0"/>
                <w:sz w:val="24"/>
              </w:rPr>
              <w:t xml:space="preserve"> </w:t>
            </w:r>
            <w:r w:rsidR="003173CE" w:rsidRPr="003173CE">
              <w:rPr>
                <w:rFonts w:ascii="宋体" w:hAnsi="宋体"/>
                <w:bCs/>
                <w:kern w:val="0"/>
                <w:sz w:val="24"/>
              </w:rPr>
              <w:t>将 ADC0809 的 8 位码（0–255）先乘以 50、再加 127（即 255/2 做四舍五入），用 16 位寄存器存储结果后除以 255，得到范围 0–50 的整数 N；然后令整数位 = N / 10、小数位 = N % 10，分别查七段码表输出到两位数码管，高位数码</w:t>
            </w:r>
            <w:proofErr w:type="gramStart"/>
            <w:r w:rsidR="003173CE" w:rsidRPr="003173CE">
              <w:rPr>
                <w:rFonts w:ascii="宋体" w:hAnsi="宋体"/>
                <w:bCs/>
                <w:kern w:val="0"/>
                <w:sz w:val="24"/>
              </w:rPr>
              <w:t>管同时</w:t>
            </w:r>
            <w:proofErr w:type="gramEnd"/>
            <w:r w:rsidR="003173CE" w:rsidRPr="003173CE">
              <w:rPr>
                <w:rFonts w:ascii="宋体" w:hAnsi="宋体"/>
                <w:bCs/>
                <w:kern w:val="0"/>
                <w:sz w:val="24"/>
              </w:rPr>
              <w:t>使能小数点</w:t>
            </w:r>
            <w:r w:rsidR="003173CE">
              <w:rPr>
                <w:rFonts w:ascii="宋体" w:hAnsi="宋体" w:hint="eastAsia"/>
                <w:bCs/>
                <w:kern w:val="0"/>
                <w:sz w:val="24"/>
              </w:rPr>
              <w:t>.</w:t>
            </w:r>
            <w:r w:rsidR="003173CE" w:rsidRPr="00056D40">
              <w:rPr>
                <w:rFonts w:ascii="宋体" w:hAnsi="宋体" w:hint="eastAsia"/>
                <w:bCs/>
                <w:kern w:val="0"/>
                <w:sz w:val="24"/>
              </w:rPr>
              <w:t xml:space="preserve"> </w:t>
            </w:r>
          </w:p>
          <w:p w14:paraId="1502EDE1" w14:textId="77777777" w:rsidR="004817D2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四、实验调试步骤、实验数据记录及实验结果</w:t>
            </w:r>
          </w:p>
          <w:p w14:paraId="44FD6E2D" w14:textId="77777777" w:rsid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调试步骤</w:t>
            </w:r>
            <w:r w:rsidRPr="00117079">
              <w:rPr>
                <w:rFonts w:ascii="宋体" w:hAnsi="宋体" w:hint="eastAsia"/>
                <w:b/>
                <w:kern w:val="0"/>
                <w:sz w:val="24"/>
              </w:rPr>
              <w:t xml:space="preserve">： </w:t>
            </w:r>
          </w:p>
          <w:p w14:paraId="10B47EDF" w14:textId="77777777" w:rsidR="00BC46CC" w:rsidRPr="00FF5675" w:rsidRDefault="00BC46CC" w:rsidP="00BC46CC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接线：</w:t>
            </w:r>
          </w:p>
          <w:p w14:paraId="7773F113" w14:textId="77777777" w:rsidR="00BC46CC" w:rsidRPr="00FF5675" w:rsidRDefault="00BC46CC" w:rsidP="00BC46CC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(1)AD0809模数转换区IN</w:t>
            </w:r>
            <w:r w:rsidRPr="00FF5675">
              <w:rPr>
                <w:rFonts w:ascii="宋体" w:hAnsi="宋体"/>
                <w:bCs/>
                <w:kern w:val="0"/>
                <w:sz w:val="24"/>
              </w:rPr>
              <w:t>0</w:t>
            </w: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插孔连电位器模拟电压产生区</w:t>
            </w:r>
            <w:proofErr w:type="spellStart"/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Vout</w:t>
            </w:r>
            <w:proofErr w:type="spellEnd"/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插孔。</w:t>
            </w:r>
          </w:p>
          <w:p w14:paraId="35F44B5B" w14:textId="77777777" w:rsidR="00BC46CC" w:rsidRPr="00FF5675" w:rsidRDefault="00BC46CC" w:rsidP="00BC46CC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(2)CS_0809连88</w:t>
            </w:r>
            <w:r w:rsidRPr="00FF5675">
              <w:rPr>
                <w:rFonts w:ascii="宋体" w:hAnsi="宋体"/>
                <w:bCs/>
                <w:kern w:val="0"/>
                <w:sz w:val="24"/>
              </w:rPr>
              <w:t>C</w:t>
            </w: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PU系统译码输出Y6插孔。</w:t>
            </w:r>
          </w:p>
          <w:p w14:paraId="77FBB9CC" w14:textId="77777777" w:rsidR="00BC46CC" w:rsidRPr="00FF5675" w:rsidRDefault="00BC46CC" w:rsidP="00BC46CC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(3)CLK_0809连脉冲输出T2(500KHz)</w:t>
            </w:r>
          </w:p>
          <w:p w14:paraId="0F13BBDA" w14:textId="77777777" w:rsidR="00BC46CC" w:rsidRPr="00FF5675" w:rsidRDefault="00BC46CC" w:rsidP="00BC46CC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lastRenderedPageBreak/>
              <w:t>(4)将8279接口区的插座DU(a-</w:t>
            </w:r>
            <w:r w:rsidRPr="00FF5675">
              <w:rPr>
                <w:rFonts w:ascii="宋体" w:hAnsi="宋体"/>
                <w:bCs/>
                <w:kern w:val="0"/>
                <w:sz w:val="24"/>
              </w:rPr>
              <w:t>h</w:t>
            </w: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)用8芯线连接至数码管区插座Du(a-h)，8279接口区插座BIT连接至数码管区BIT。</w:t>
            </w:r>
          </w:p>
          <w:p w14:paraId="031A4DAD" w14:textId="77777777" w:rsidR="00BC46CC" w:rsidRPr="00A514D3" w:rsidRDefault="00BC46CC" w:rsidP="00BC46CC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 w:rsidRPr="00A514D3">
              <w:rPr>
                <w:rFonts w:ascii="宋体" w:hAnsi="宋体" w:hint="eastAsia"/>
                <w:b/>
                <w:kern w:val="0"/>
                <w:sz w:val="24"/>
              </w:rPr>
              <w:t>实验结果：</w:t>
            </w:r>
          </w:p>
          <w:p w14:paraId="23229129" w14:textId="77777777" w:rsidR="00BC46CC" w:rsidRPr="00FF5675" w:rsidRDefault="00BC46CC" w:rsidP="00FF5675">
            <w:pPr>
              <w:spacing w:beforeLines="50" w:before="156" w:line="480" w:lineRule="exact"/>
              <w:ind w:leftChars="200" w:left="420" w:firstLineChars="200" w:firstLine="480"/>
              <w:rPr>
                <w:rFonts w:ascii="宋体" w:hAnsi="宋体" w:hint="eastAsia"/>
                <w:bCs/>
                <w:kern w:val="0"/>
                <w:sz w:val="24"/>
              </w:rPr>
            </w:pP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旋转电位器模拟电压产生处旋钮，数码管处显示实时电压变化，可在0～5V范围内变化。前5位数码</w:t>
            </w:r>
            <w:proofErr w:type="gramStart"/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管显示</w:t>
            </w:r>
            <w:proofErr w:type="gramEnd"/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实时电压，最后两位数码管以“模拟量</w:t>
            </w:r>
            <w:r w:rsidRPr="00FF5675">
              <w:rPr>
                <w:rFonts w:ascii="宋体" w:hAnsi="宋体"/>
                <w:bCs/>
                <w:kern w:val="0"/>
                <w:sz w:val="24"/>
              </w:rPr>
              <w:t>0</w:t>
            </w: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V=数字量00H，模拟量</w:t>
            </w:r>
            <w:r w:rsidRPr="00FF5675">
              <w:rPr>
                <w:rFonts w:ascii="宋体" w:hAnsi="宋体"/>
                <w:bCs/>
                <w:kern w:val="0"/>
                <w:sz w:val="24"/>
              </w:rPr>
              <w:t>2.5</w:t>
            </w: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V=数字量80H，模拟量</w:t>
            </w:r>
            <w:r w:rsidRPr="00FF5675">
              <w:rPr>
                <w:rFonts w:ascii="宋体" w:hAnsi="宋体"/>
                <w:bCs/>
                <w:kern w:val="0"/>
                <w:sz w:val="24"/>
              </w:rPr>
              <w:t>5</w:t>
            </w:r>
            <w:r w:rsidRPr="00FF5675">
              <w:rPr>
                <w:rFonts w:ascii="宋体" w:hAnsi="宋体" w:hint="eastAsia"/>
                <w:bCs/>
                <w:kern w:val="0"/>
                <w:sz w:val="24"/>
              </w:rPr>
              <w:t>V=OFFH”形式显示实时电压。</w:t>
            </w:r>
          </w:p>
          <w:p w14:paraId="1951E23B" w14:textId="77777777" w:rsidR="004817D2" w:rsidRPr="00A25C88" w:rsidRDefault="007B3228" w:rsidP="00CA3737">
            <w:pPr>
              <w:spacing w:beforeLines="50" w:before="156" w:line="480" w:lineRule="exact"/>
              <w:ind w:firstLineChars="100" w:firstLine="3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五、实验结论探讨与分析</w:t>
            </w:r>
          </w:p>
          <w:p w14:paraId="11492A1B" w14:textId="77777777" w:rsidR="00FF5675" w:rsidRPr="00FF5675" w:rsidRDefault="00FF5675" w:rsidP="00FF5675">
            <w:pPr>
              <w:spacing w:beforeLines="50" w:before="156" w:line="480" w:lineRule="exact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FF5675">
              <w:rPr>
                <w:rFonts w:ascii="宋体" w:hAnsi="宋体"/>
                <w:bCs/>
                <w:kern w:val="0"/>
                <w:sz w:val="24"/>
              </w:rPr>
              <w:t>本次实验通过 ADC0809 实现了对模拟电压的模数转换，并利用 8279A 接口将转换后的电压值实时显示在数码管上，展示了微机系统中多芯片协同工作的基本原理和实际应用能力。实验中成功实现了将 0–5V 的模拟电压以“0.0–5.0”的格式显示，验证了 A/D 转换及七段码驱动的基本流程。</w:t>
            </w:r>
          </w:p>
          <w:p w14:paraId="3EE1113F" w14:textId="77777777" w:rsidR="00FF5675" w:rsidRPr="00FF5675" w:rsidRDefault="00FF5675" w:rsidP="00FF5675">
            <w:pPr>
              <w:spacing w:beforeLines="50" w:before="156" w:line="480" w:lineRule="exact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FF5675">
              <w:rPr>
                <w:rFonts w:ascii="宋体" w:hAnsi="宋体"/>
                <w:bCs/>
                <w:kern w:val="0"/>
                <w:sz w:val="24"/>
              </w:rPr>
              <w:t>从实验效果来看，数码</w:t>
            </w:r>
            <w:proofErr w:type="gramStart"/>
            <w:r w:rsidRPr="00FF5675">
              <w:rPr>
                <w:rFonts w:ascii="宋体" w:hAnsi="宋体"/>
                <w:bCs/>
                <w:kern w:val="0"/>
                <w:sz w:val="24"/>
              </w:rPr>
              <w:t>管显示</w:t>
            </w:r>
            <w:proofErr w:type="gramEnd"/>
            <w:r w:rsidRPr="00FF5675">
              <w:rPr>
                <w:rFonts w:ascii="宋体" w:hAnsi="宋体"/>
                <w:bCs/>
                <w:kern w:val="0"/>
                <w:sz w:val="24"/>
              </w:rPr>
              <w:t>基本稳定，电压响应灵敏，能够随电位器旋钮调节而实时变化。通过对转换值乘以 50 并加上偏移量，再除以 255，实现了对电压的四舍五入处理，使得显示值具有较好的精度和可读性。电压值被拆分为整数位与一位小数位后，经查表驱动两位数码管显示，并在高位加上小数点，符合实验目标。</w:t>
            </w:r>
          </w:p>
          <w:p w14:paraId="5B5F63A5" w14:textId="77777777" w:rsidR="00FF5675" w:rsidRPr="00FF5675" w:rsidRDefault="00FF5675" w:rsidP="00FF5675">
            <w:pPr>
              <w:spacing w:beforeLines="50" w:before="156" w:line="480" w:lineRule="exact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FF5675">
              <w:rPr>
                <w:rFonts w:ascii="宋体" w:hAnsi="宋体"/>
                <w:bCs/>
                <w:kern w:val="0"/>
                <w:sz w:val="24"/>
              </w:rPr>
              <w:t>但在实验过程中也暴露出一些问题和需注意的逻辑点。首先，若不正确进行四舍五入处理，将导致电压显示持续偏低或在</w:t>
            </w:r>
            <w:proofErr w:type="gramStart"/>
            <w:r w:rsidRPr="00FF5675">
              <w:rPr>
                <w:rFonts w:ascii="宋体" w:hAnsi="宋体"/>
                <w:bCs/>
                <w:kern w:val="0"/>
                <w:sz w:val="24"/>
              </w:rPr>
              <w:t>转换边界值跳变</w:t>
            </w:r>
            <w:proofErr w:type="gramEnd"/>
            <w:r w:rsidRPr="00FF5675">
              <w:rPr>
                <w:rFonts w:ascii="宋体" w:hAnsi="宋体"/>
                <w:bCs/>
                <w:kern w:val="0"/>
                <w:sz w:val="24"/>
              </w:rPr>
              <w:t>不稳定。其次，由于乘法运算可能超过 8 位范围，必须使用 16 位数据通路，否则容易发生溢出导致结果异常。此外，8279 控制的数码</w:t>
            </w:r>
            <w:proofErr w:type="gramStart"/>
            <w:r w:rsidRPr="00FF5675">
              <w:rPr>
                <w:rFonts w:ascii="宋体" w:hAnsi="宋体"/>
                <w:bCs/>
                <w:kern w:val="0"/>
                <w:sz w:val="24"/>
              </w:rPr>
              <w:t>管显示需</w:t>
            </w:r>
            <w:proofErr w:type="gramEnd"/>
            <w:r w:rsidRPr="00FF5675">
              <w:rPr>
                <w:rFonts w:ascii="宋体" w:hAnsi="宋体"/>
                <w:bCs/>
                <w:kern w:val="0"/>
                <w:sz w:val="24"/>
              </w:rPr>
              <w:t>保持足够刷新频率，否则会出现肉眼可见的闪烁，影响观察效果。若程序设计不合理，延时不均或扫描冲突，还可能出现数码管“鬼影”现象，需通过程序优化解决。</w:t>
            </w:r>
          </w:p>
          <w:p w14:paraId="757E8EE6" w14:textId="77777777" w:rsidR="00FF5675" w:rsidRPr="00FF5675" w:rsidRDefault="00FF5675" w:rsidP="00FF5675">
            <w:pPr>
              <w:spacing w:beforeLines="50" w:before="156" w:line="480" w:lineRule="exact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FF5675">
              <w:rPr>
                <w:rFonts w:ascii="宋体" w:hAnsi="宋体"/>
                <w:bCs/>
                <w:kern w:val="0"/>
                <w:sz w:val="24"/>
              </w:rPr>
              <w:t>综合来看，本实验达到了预期的功能目标，加深了对 ADC 原理、数码显示接口和微处理器控制流程的理解，也锻炼了使用汇编语言进行底层硬件控制的能力。后续工作中可进一步优化数据处理算法、改善显示稳定性，并探索更多位数或更复杂显示形式的扩展设计。</w:t>
            </w:r>
          </w:p>
          <w:p w14:paraId="258442C5" w14:textId="502ED230" w:rsidR="002A3BAF" w:rsidRPr="00FF5675" w:rsidRDefault="002A3BAF" w:rsidP="00056D4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</w:p>
        </w:tc>
      </w:tr>
      <w:bookmarkEnd w:id="0"/>
    </w:tbl>
    <w:p w14:paraId="160837B0" w14:textId="77777777" w:rsidR="004817D2" w:rsidRPr="00A25C88" w:rsidRDefault="004817D2">
      <w:pPr>
        <w:spacing w:line="100" w:lineRule="exact"/>
        <w:rPr>
          <w:kern w:val="0"/>
          <w:sz w:val="10"/>
          <w:szCs w:val="10"/>
        </w:rPr>
      </w:pPr>
    </w:p>
    <w:sectPr w:rsidR="004817D2" w:rsidRPr="00A25C88" w:rsidSect="00E810D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907" w:right="1134" w:bottom="907" w:left="1985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5A5AB" w14:textId="77777777" w:rsidR="00ED04A3" w:rsidRDefault="00ED04A3">
      <w:r>
        <w:separator/>
      </w:r>
    </w:p>
  </w:endnote>
  <w:endnote w:type="continuationSeparator" w:id="0">
    <w:p w14:paraId="4468D7E5" w14:textId="77777777" w:rsidR="00ED04A3" w:rsidRDefault="00ED0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楷体">
    <w:altName w:val="Malgun Gothic Semilight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B774" w14:textId="77777777" w:rsidR="004817D2" w:rsidRDefault="007B322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  <w:p w14:paraId="3206AD9D" w14:textId="77777777" w:rsidR="004817D2" w:rsidRDefault="004817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139034"/>
      <w:docPartObj>
        <w:docPartGallery w:val="Page Numbers (Bottom of Page)"/>
        <w:docPartUnique/>
      </w:docPartObj>
    </w:sdtPr>
    <w:sdtContent>
      <w:p w14:paraId="3D1E98D0" w14:textId="05726408" w:rsidR="00E810DE" w:rsidRDefault="00E810D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E0BD29" w14:textId="1C56A787" w:rsidR="004817D2" w:rsidRDefault="004817D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9629" w14:textId="5AEC4CB1" w:rsidR="00BA2E4E" w:rsidRDefault="00BA2E4E">
    <w:pPr>
      <w:pStyle w:val="a5"/>
      <w:jc w:val="center"/>
    </w:pPr>
  </w:p>
  <w:p w14:paraId="38238F4C" w14:textId="77777777" w:rsidR="00BA2E4E" w:rsidRDefault="00BA2E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70777" w14:textId="77777777" w:rsidR="00ED04A3" w:rsidRDefault="00ED04A3">
      <w:r>
        <w:separator/>
      </w:r>
    </w:p>
  </w:footnote>
  <w:footnote w:type="continuationSeparator" w:id="0">
    <w:p w14:paraId="07F83910" w14:textId="77777777" w:rsidR="00ED04A3" w:rsidRDefault="00ED0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70B5" w14:textId="77777777" w:rsidR="004817D2" w:rsidRDefault="007B3228">
    <w:pPr>
      <w:framePr w:w="360" w:h="14664" w:hRule="exact" w:hSpace="180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223A94FD" w14:textId="77777777" w:rsidR="004817D2" w:rsidRDefault="004817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2D4A" w14:textId="77777777" w:rsidR="004817D2" w:rsidRDefault="007B3228">
    <w:pPr>
      <w:framePr w:w="357" w:h="14663" w:hRule="exact" w:hSpace="181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331F23CF" w14:textId="77777777" w:rsidR="004817D2" w:rsidRDefault="004817D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0412" w14:textId="77777777" w:rsidR="004817D2" w:rsidRDefault="007B3228">
    <w:pPr>
      <w:framePr w:w="360" w:h="14664" w:hRule="exact" w:hSpace="180" w:wrap="around" w:vAnchor="text" w:hAnchor="page" w:x="531" w:y="29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7E6C0372" w14:textId="77777777" w:rsidR="004817D2" w:rsidRDefault="004817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8E4"/>
    <w:multiLevelType w:val="hybridMultilevel"/>
    <w:tmpl w:val="95F0AF8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9647C9C"/>
    <w:multiLevelType w:val="multilevel"/>
    <w:tmpl w:val="96F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6130"/>
    <w:multiLevelType w:val="multilevel"/>
    <w:tmpl w:val="909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decimal"/>
      <w:lvlText w:val="(%1)"/>
      <w:lvlJc w:val="left"/>
      <w:pPr>
        <w:ind w:left="1008" w:hanging="362"/>
      </w:pPr>
      <w:rPr>
        <w:rFonts w:ascii="宋体" w:eastAsia="宋体" w:hAnsi="宋体" w:cs="宋体" w:hint="default"/>
        <w:w w:val="81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824" w:hanging="3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8" w:hanging="3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6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2" w:hanging="362"/>
      </w:pPr>
      <w:rPr>
        <w:rFonts w:hint="default"/>
        <w:lang w:val="en-US" w:eastAsia="en-US" w:bidi="ar-SA"/>
      </w:rPr>
    </w:lvl>
  </w:abstractNum>
  <w:abstractNum w:abstractNumId="4" w15:restartNumberingAfterBreak="0">
    <w:nsid w:val="0F44475C"/>
    <w:multiLevelType w:val="multilevel"/>
    <w:tmpl w:val="AA6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B4507"/>
    <w:multiLevelType w:val="multilevel"/>
    <w:tmpl w:val="C824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C5D0F"/>
    <w:multiLevelType w:val="multilevel"/>
    <w:tmpl w:val="897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73C15"/>
    <w:multiLevelType w:val="hybridMultilevel"/>
    <w:tmpl w:val="5908DD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8A269B"/>
    <w:multiLevelType w:val="hybridMultilevel"/>
    <w:tmpl w:val="A2AE83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2F939A5"/>
    <w:multiLevelType w:val="hybridMultilevel"/>
    <w:tmpl w:val="6A92C7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A767C5A"/>
    <w:multiLevelType w:val="hybridMultilevel"/>
    <w:tmpl w:val="A2AE83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C4602A1"/>
    <w:multiLevelType w:val="multilevel"/>
    <w:tmpl w:val="2662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038A1"/>
    <w:multiLevelType w:val="hybridMultilevel"/>
    <w:tmpl w:val="B66AB834"/>
    <w:lvl w:ilvl="0" w:tplc="DDEAFF82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8C91C23"/>
    <w:multiLevelType w:val="singleLevel"/>
    <w:tmpl w:val="58C91C23"/>
    <w:lvl w:ilvl="0">
      <w:start w:val="3"/>
      <w:numFmt w:val="chineseCounting"/>
      <w:suff w:val="nothing"/>
      <w:lvlText w:val="%1、"/>
      <w:lvlJc w:val="left"/>
    </w:lvl>
  </w:abstractNum>
  <w:abstractNum w:abstractNumId="14" w15:restartNumberingAfterBreak="0">
    <w:nsid w:val="64380821"/>
    <w:multiLevelType w:val="multilevel"/>
    <w:tmpl w:val="64380821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6FE331C1"/>
    <w:multiLevelType w:val="multilevel"/>
    <w:tmpl w:val="0070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67E2F"/>
    <w:multiLevelType w:val="hybridMultilevel"/>
    <w:tmpl w:val="2D72FA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7524199">
    <w:abstractNumId w:val="13"/>
  </w:num>
  <w:num w:numId="2" w16cid:durableId="63576774">
    <w:abstractNumId w:val="14"/>
  </w:num>
  <w:num w:numId="3" w16cid:durableId="904798192">
    <w:abstractNumId w:val="12"/>
  </w:num>
  <w:num w:numId="4" w16cid:durableId="1889409928">
    <w:abstractNumId w:val="6"/>
  </w:num>
  <w:num w:numId="5" w16cid:durableId="1998652872">
    <w:abstractNumId w:val="15"/>
  </w:num>
  <w:num w:numId="6" w16cid:durableId="1822968084">
    <w:abstractNumId w:val="4"/>
  </w:num>
  <w:num w:numId="7" w16cid:durableId="916784032">
    <w:abstractNumId w:val="3"/>
  </w:num>
  <w:num w:numId="8" w16cid:durableId="1611668519">
    <w:abstractNumId w:val="9"/>
  </w:num>
  <w:num w:numId="9" w16cid:durableId="1045986425">
    <w:abstractNumId w:val="16"/>
  </w:num>
  <w:num w:numId="10" w16cid:durableId="1272125804">
    <w:abstractNumId w:val="0"/>
  </w:num>
  <w:num w:numId="11" w16cid:durableId="1716663516">
    <w:abstractNumId w:val="7"/>
  </w:num>
  <w:num w:numId="12" w16cid:durableId="953555426">
    <w:abstractNumId w:val="10"/>
  </w:num>
  <w:num w:numId="13" w16cid:durableId="901867281">
    <w:abstractNumId w:val="8"/>
  </w:num>
  <w:num w:numId="14" w16cid:durableId="1312903740">
    <w:abstractNumId w:val="5"/>
  </w:num>
  <w:num w:numId="15" w16cid:durableId="1642727487">
    <w:abstractNumId w:val="1"/>
  </w:num>
  <w:num w:numId="16" w16cid:durableId="1050768966">
    <w:abstractNumId w:val="2"/>
  </w:num>
  <w:num w:numId="17" w16cid:durableId="824585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8A"/>
    <w:rsid w:val="00022E3B"/>
    <w:rsid w:val="00023393"/>
    <w:rsid w:val="00056D40"/>
    <w:rsid w:val="000B4059"/>
    <w:rsid w:val="00125404"/>
    <w:rsid w:val="00127441"/>
    <w:rsid w:val="00131CB3"/>
    <w:rsid w:val="001721CA"/>
    <w:rsid w:val="00180CA0"/>
    <w:rsid w:val="0018526B"/>
    <w:rsid w:val="001928AE"/>
    <w:rsid w:val="00197203"/>
    <w:rsid w:val="001B0190"/>
    <w:rsid w:val="001B1830"/>
    <w:rsid w:val="001B2151"/>
    <w:rsid w:val="001D62FB"/>
    <w:rsid w:val="001E12D4"/>
    <w:rsid w:val="00234738"/>
    <w:rsid w:val="002A3BAF"/>
    <w:rsid w:val="002A5776"/>
    <w:rsid w:val="003173CE"/>
    <w:rsid w:val="00325C59"/>
    <w:rsid w:val="00334DD1"/>
    <w:rsid w:val="00347A90"/>
    <w:rsid w:val="003664C7"/>
    <w:rsid w:val="003A3460"/>
    <w:rsid w:val="003A57E3"/>
    <w:rsid w:val="003C25FC"/>
    <w:rsid w:val="004459D2"/>
    <w:rsid w:val="00447D56"/>
    <w:rsid w:val="00464904"/>
    <w:rsid w:val="004817D2"/>
    <w:rsid w:val="00487610"/>
    <w:rsid w:val="004A7E4C"/>
    <w:rsid w:val="004D7242"/>
    <w:rsid w:val="004F36D6"/>
    <w:rsid w:val="00526EE3"/>
    <w:rsid w:val="00552DAF"/>
    <w:rsid w:val="005E443D"/>
    <w:rsid w:val="005F017A"/>
    <w:rsid w:val="0060573B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6E3158"/>
    <w:rsid w:val="00717726"/>
    <w:rsid w:val="00723DD1"/>
    <w:rsid w:val="007412B5"/>
    <w:rsid w:val="00741773"/>
    <w:rsid w:val="007430C5"/>
    <w:rsid w:val="0075261A"/>
    <w:rsid w:val="00786435"/>
    <w:rsid w:val="007A09B5"/>
    <w:rsid w:val="007B3228"/>
    <w:rsid w:val="007E6442"/>
    <w:rsid w:val="00820D6A"/>
    <w:rsid w:val="00866BE3"/>
    <w:rsid w:val="008A260B"/>
    <w:rsid w:val="008B647C"/>
    <w:rsid w:val="008B77AC"/>
    <w:rsid w:val="008E3E5F"/>
    <w:rsid w:val="008F1AE3"/>
    <w:rsid w:val="0090290B"/>
    <w:rsid w:val="00923894"/>
    <w:rsid w:val="0092732F"/>
    <w:rsid w:val="00943D56"/>
    <w:rsid w:val="009512F6"/>
    <w:rsid w:val="00961796"/>
    <w:rsid w:val="0097606F"/>
    <w:rsid w:val="009851F9"/>
    <w:rsid w:val="009E53DF"/>
    <w:rsid w:val="00A10616"/>
    <w:rsid w:val="00A11776"/>
    <w:rsid w:val="00A25C88"/>
    <w:rsid w:val="00A40284"/>
    <w:rsid w:val="00A66FAB"/>
    <w:rsid w:val="00A701C6"/>
    <w:rsid w:val="00A747BB"/>
    <w:rsid w:val="00A81A51"/>
    <w:rsid w:val="00A866D6"/>
    <w:rsid w:val="00A86DCC"/>
    <w:rsid w:val="00A905F9"/>
    <w:rsid w:val="00AD75EA"/>
    <w:rsid w:val="00B039FC"/>
    <w:rsid w:val="00B26B69"/>
    <w:rsid w:val="00B327A2"/>
    <w:rsid w:val="00B726A7"/>
    <w:rsid w:val="00BA2E4E"/>
    <w:rsid w:val="00BC170C"/>
    <w:rsid w:val="00BC3740"/>
    <w:rsid w:val="00BC46CC"/>
    <w:rsid w:val="00C94D57"/>
    <w:rsid w:val="00CA3737"/>
    <w:rsid w:val="00D72023"/>
    <w:rsid w:val="00D72705"/>
    <w:rsid w:val="00D740D9"/>
    <w:rsid w:val="00D962EF"/>
    <w:rsid w:val="00DD42A6"/>
    <w:rsid w:val="00DF03B1"/>
    <w:rsid w:val="00E3718A"/>
    <w:rsid w:val="00E477E7"/>
    <w:rsid w:val="00E810DE"/>
    <w:rsid w:val="00E82DFD"/>
    <w:rsid w:val="00EA7227"/>
    <w:rsid w:val="00EC7F96"/>
    <w:rsid w:val="00ED04A3"/>
    <w:rsid w:val="00F00B14"/>
    <w:rsid w:val="00F02189"/>
    <w:rsid w:val="00F27DF6"/>
    <w:rsid w:val="00F610FF"/>
    <w:rsid w:val="00F61B5F"/>
    <w:rsid w:val="00F66590"/>
    <w:rsid w:val="00F713AB"/>
    <w:rsid w:val="00F81EF6"/>
    <w:rsid w:val="00FF5675"/>
    <w:rsid w:val="33497B0A"/>
    <w:rsid w:val="3C0425F4"/>
    <w:rsid w:val="5769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474E8E"/>
  <w15:docId w15:val="{2E0B3E1D-D1D5-4531-98DE-889EA0F1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39F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ascii="黑体" w:eastAsia="黑体"/>
      <w:b/>
      <w:sz w:val="44"/>
      <w:szCs w:val="36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List Paragraph"/>
    <w:basedOn w:val="a"/>
    <w:uiPriority w:val="1"/>
    <w:qFormat/>
    <w:rsid w:val="00A11776"/>
    <w:pPr>
      <w:ind w:firstLineChars="200" w:firstLine="420"/>
    </w:pPr>
  </w:style>
  <w:style w:type="character" w:styleId="a9">
    <w:name w:val="Emphasis"/>
    <w:qFormat/>
    <w:rsid w:val="00CA3737"/>
    <w:rPr>
      <w:i/>
      <w:iCs/>
    </w:rPr>
  </w:style>
  <w:style w:type="character" w:customStyle="1" w:styleId="a4">
    <w:name w:val="正文文本 字符"/>
    <w:basedOn w:val="a0"/>
    <w:link w:val="a3"/>
    <w:rsid w:val="00CA3737"/>
    <w:rPr>
      <w:rFonts w:ascii="黑体" w:eastAsia="黑体"/>
      <w:b/>
      <w:kern w:val="2"/>
      <w:sz w:val="44"/>
      <w:szCs w:val="36"/>
    </w:rPr>
  </w:style>
  <w:style w:type="table" w:styleId="aa">
    <w:name w:val="Table Grid"/>
    <w:basedOn w:val="a1"/>
    <w:rsid w:val="00923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sid w:val="00BA2E4E"/>
    <w:rPr>
      <w:kern w:val="2"/>
      <w:sz w:val="18"/>
      <w:szCs w:val="18"/>
    </w:rPr>
  </w:style>
  <w:style w:type="paragraph" w:styleId="ab">
    <w:name w:val="Normal (Web)"/>
    <w:basedOn w:val="a"/>
    <w:uiPriority w:val="99"/>
    <w:unhideWhenUsed/>
    <w:rsid w:val="00056D4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056D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装订模板.dot</Template>
  <TotalTime>196</TotalTime>
  <Pages>7</Pages>
  <Words>1073</Words>
  <Characters>1321</Characters>
  <Application>Microsoft Office Word</Application>
  <DocSecurity>0</DocSecurity>
  <Lines>165</Lines>
  <Paragraphs>92</Paragraphs>
  <ScaleCrop>false</ScaleCrop>
  <Company>CSU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Weisy</dc:creator>
  <cp:lastModifiedBy>博文 樊</cp:lastModifiedBy>
  <cp:revision>19</cp:revision>
  <cp:lastPrinted>2017-01-02T15:16:00Z</cp:lastPrinted>
  <dcterms:created xsi:type="dcterms:W3CDTF">2021-03-03T07:37:00Z</dcterms:created>
  <dcterms:modified xsi:type="dcterms:W3CDTF">2025-06-10T14:29:00Z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