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3"/>
    <w:p w14:paraId="111CB16D" w14:textId="77777777" w:rsidR="004817D2" w:rsidRPr="00A25C88" w:rsidRDefault="007B3228">
      <w:pPr>
        <w:rPr>
          <w:kern w:val="0"/>
        </w:rPr>
      </w:pPr>
      <w:r w:rsidRPr="00A25C88">
        <w:rPr>
          <w:rFonts w:hint="eastAsia"/>
          <w:noProof/>
          <w:kern w:val="0"/>
        </w:rPr>
        <mc:AlternateContent>
          <mc:Choice Requires="wps">
            <w:drawing>
              <wp:anchor distT="0" distB="0" distL="114300" distR="114300" simplePos="0" relativeHeight="251664384" behindDoc="0" locked="0" layoutInCell="1" allowOverlap="1" wp14:anchorId="544D159B" wp14:editId="2C42BDC4">
                <wp:simplePos x="0" y="0"/>
                <wp:positionH relativeFrom="column">
                  <wp:posOffset>19079210</wp:posOffset>
                </wp:positionH>
                <wp:positionV relativeFrom="paragraph">
                  <wp:posOffset>-292100</wp:posOffset>
                </wp:positionV>
                <wp:extent cx="0" cy="3749040"/>
                <wp:effectExtent l="4445" t="0" r="14605" b="3810"/>
                <wp:wrapNone/>
                <wp:docPr id="3" name="直线 13"/>
                <wp:cNvGraphicFramePr/>
                <a:graphic xmlns:a="http://schemas.openxmlformats.org/drawingml/2006/main">
                  <a:graphicData uri="http://schemas.microsoft.com/office/word/2010/wordprocessingShape">
                    <wps:wsp>
                      <wps:cNvCnPr/>
                      <wps:spPr>
                        <a:xfrm>
                          <a:off x="0" y="0"/>
                          <a:ext cx="0" cy="374904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A4D85C4" id="直线 13"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1502.3pt,-23pt" to="1502.3pt,2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"/>
            </w:pict>
          </mc:Fallback>
        </mc:AlternateContent>
      </w:r>
      <w:r w:rsidRPr="00A25C88">
        <w:rPr>
          <w:rFonts w:eastAsia="楷体_GB2312" w:hint="eastAsia"/>
          <w:noProof/>
          <w:kern w:val="0"/>
          <w:sz w:val="28"/>
        </w:rPr>
        <mc:AlternateContent>
          <mc:Choice Requires="wps">
            <w:drawing>
              <wp:anchor distT="0" distB="0" distL="114300" distR="114300" simplePos="0" relativeHeight="251650048" behindDoc="0" locked="0" layoutInCell="1" allowOverlap="1" wp14:anchorId="1776D59B" wp14:editId="44ED6723">
                <wp:simplePos x="0" y="0"/>
                <wp:positionH relativeFrom="column">
                  <wp:posOffset>-367030</wp:posOffset>
                </wp:positionH>
                <wp:positionV relativeFrom="paragraph">
                  <wp:posOffset>-208915</wp:posOffset>
                </wp:positionV>
                <wp:extent cx="1953895" cy="523875"/>
                <wp:effectExtent l="0" t="0" r="8255" b="9525"/>
                <wp:wrapNone/>
                <wp:docPr id="2" name="矩形 8"/>
                <wp:cNvGraphicFramePr/>
                <a:graphic xmlns:a="http://schemas.openxmlformats.org/drawingml/2006/main">
                  <a:graphicData uri="http://schemas.microsoft.com/office/word/2010/wordprocessingShape">
                    <wps:wsp>
                      <wps:cNvSpPr/>
                      <wps:spPr>
                        <a:xfrm>
                          <a:off x="0" y="0"/>
                          <a:ext cx="1953895" cy="523875"/>
                        </a:xfrm>
                        <a:prstGeom prst="rect">
                          <a:avLst/>
                        </a:prstGeom>
                        <a:solidFill>
                          <a:srgbClr val="FFFFFF"/>
                        </a:solidFill>
                        <a:ln w="9525">
                          <a:noFill/>
                        </a:ln>
                      </wps:spPr>
                      <wps:txbx>
                        <w:txbxContent>
                          <w:tbl>
                            <w:tblPr>
                              <w:tblW w:w="2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10"/>
                              <w:gridCol w:w="1624"/>
                            </w:tblGrid>
                            <w:tr w:rsidR="004817D2" w14:paraId="1453191F" w14:textId="77777777">
                              <w:trPr>
                                <w:trHeight w:hRule="exact" w:val="624"/>
                              </w:trPr>
                              <w:tc>
                                <w:tcPr>
                                  <w:tcW w:w="910" w:type="dxa"/>
                                  <w:vAlign w:val="bottom"/>
                                </w:tcPr>
                                <w:p w14:paraId="11C3BDAF" w14:textId="77777777" w:rsidR="004817D2" w:rsidRDefault="007B3228">
                                  <w:pPr>
                                    <w:ind w:left="206" w:right="210" w:hangingChars="98" w:hanging="206"/>
                                    <w:jc w:val="right"/>
                                    <w:rPr>
                                      <w:rFonts w:ascii="仿宋_GB2312" w:eastAsia="仿宋_GB2312"/>
                                      <w:szCs w:val="21"/>
                                    </w:rPr>
                                  </w:pPr>
                                  <w:r>
                                    <w:rPr>
                                      <w:rFonts w:ascii="仿宋_GB2312" w:eastAsia="仿宋_GB2312" w:hint="eastAsia"/>
                                      <w:szCs w:val="21"/>
                                    </w:rPr>
                                    <w:t>评阅人</w:t>
                                  </w:r>
                                </w:p>
                                <w:p w14:paraId="1D508CE9" w14:textId="77777777" w:rsidR="004817D2" w:rsidRDefault="007B3228">
                                  <w:pPr>
                                    <w:ind w:left="206" w:hangingChars="98" w:hanging="206"/>
                                    <w:jc w:val="center"/>
                                    <w:rPr>
                                      <w:rFonts w:ascii="仿宋_GB2312" w:eastAsia="仿宋_GB2312"/>
                                      <w:szCs w:val="21"/>
                                    </w:rPr>
                                  </w:pPr>
                                  <w:r>
                                    <w:rPr>
                                      <w:rFonts w:ascii="仿宋_GB2312" w:eastAsia="仿宋_GB2312" w:hint="eastAsia"/>
                                      <w:szCs w:val="21"/>
                                    </w:rPr>
                                    <w:t>老师</w:t>
                                  </w:r>
                                </w:p>
                                <w:p w14:paraId="363A922C" w14:textId="77777777" w:rsidR="004817D2" w:rsidRDefault="004817D2">
                                  <w:pPr>
                                    <w:spacing w:line="480" w:lineRule="exact"/>
                                    <w:ind w:left="274" w:hangingChars="98" w:hanging="274"/>
                                    <w:jc w:val="center"/>
                                    <w:rPr>
                                      <w:rFonts w:ascii="仿宋_GB2312" w:eastAsia="仿宋_GB2312"/>
                                      <w:sz w:val="28"/>
                                      <w:szCs w:val="28"/>
                                    </w:rPr>
                                  </w:pPr>
                                </w:p>
                              </w:tc>
                              <w:tc>
                                <w:tcPr>
                                  <w:tcW w:w="1624" w:type="dxa"/>
                                  <w:vAlign w:val="bottom"/>
                                </w:tcPr>
                                <w:p w14:paraId="00067F6D" w14:textId="77777777" w:rsidR="004817D2" w:rsidRDefault="004817D2">
                                  <w:pPr>
                                    <w:spacing w:line="480" w:lineRule="exact"/>
                                    <w:jc w:val="center"/>
                                    <w:rPr>
                                      <w:rFonts w:eastAsia="楷体_GB2312"/>
                                      <w:sz w:val="28"/>
                                    </w:rPr>
                                  </w:pPr>
                                </w:p>
                              </w:tc>
                            </w:tr>
                          </w:tbl>
                          <w:p w14:paraId="52F7674B" w14:textId="77777777" w:rsidR="004817D2" w:rsidRDefault="004817D2"/>
                        </w:txbxContent>
                      </wps:txbx>
                      <wps:bodyPr upright="1"/>
                    </wps:wsp>
                  </a:graphicData>
                </a:graphic>
              </wp:anchor>
            </w:drawing>
          </mc:Choice>
          <mc:Fallback>
            <w:pict>
              <v:rect w14:anchorId="1776D59B" id="矩形 8" o:spid="_x0000_s1026" style="position:absolute;left:0;text-align:left;margin-left:-28.9pt;margin-top:-16.45pt;width:153.85pt;height:41.2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" stroked="f">
                <v:textbox>
                  <w:txbxContent>
                    <w:tbl>
                      <w:tblPr>
                        <w:tblW w:w="2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10"/>
                        <w:gridCol w:w="1624"/>
                      </w:tblGrid>
                      <w:tr w:rsidR="004817D2" w14:paraId="1453191F" w14:textId="77777777">
                        <w:trPr>
                          <w:trHeight w:hRule="exact" w:val="624"/>
                        </w:trPr>
                        <w:tc>
                          <w:tcPr>
                            <w:tcW w:w="910" w:type="dxa"/>
                            <w:vAlign w:val="bottom"/>
                          </w:tcPr>
                          <w:p w14:paraId="11C3BDAF" w14:textId="77777777" w:rsidR="004817D2" w:rsidRDefault="007B3228">
                            <w:pPr>
                              <w:ind w:left="206" w:right="210" w:hangingChars="98" w:hanging="206"/>
                              <w:jc w:val="right"/>
                              <w:rPr>
                                <w:rFonts w:ascii="仿宋_GB2312" w:eastAsia="仿宋_GB2312"/>
                                <w:szCs w:val="21"/>
                              </w:rPr>
                            </w:pPr>
                            <w:r>
                              <w:rPr>
                                <w:rFonts w:ascii="仿宋_GB2312" w:eastAsia="仿宋_GB2312" w:hint="eastAsia"/>
                                <w:szCs w:val="21"/>
                              </w:rPr>
                              <w:t>评阅人</w:t>
                            </w:r>
                          </w:p>
                          <w:p w14:paraId="1D508CE9" w14:textId="77777777" w:rsidR="004817D2" w:rsidRDefault="007B3228">
                            <w:pPr>
                              <w:ind w:left="206" w:hangingChars="98" w:hanging="206"/>
                              <w:jc w:val="center"/>
                              <w:rPr>
                                <w:rFonts w:ascii="仿宋_GB2312" w:eastAsia="仿宋_GB2312"/>
                                <w:szCs w:val="21"/>
                              </w:rPr>
                            </w:pPr>
                            <w:r>
                              <w:rPr>
                                <w:rFonts w:ascii="仿宋_GB2312" w:eastAsia="仿宋_GB2312" w:hint="eastAsia"/>
                                <w:szCs w:val="21"/>
                              </w:rPr>
                              <w:t>老师</w:t>
                            </w:r>
                          </w:p>
                          <w:p w14:paraId="363A922C" w14:textId="77777777" w:rsidR="004817D2" w:rsidRDefault="004817D2">
                            <w:pPr>
                              <w:spacing w:line="480" w:lineRule="exact"/>
                              <w:ind w:left="274" w:hangingChars="98" w:hanging="274"/>
                              <w:jc w:val="center"/>
                              <w:rPr>
                                <w:rFonts w:ascii="仿宋_GB2312" w:eastAsia="仿宋_GB2312"/>
                                <w:sz w:val="28"/>
                                <w:szCs w:val="28"/>
                              </w:rPr>
                            </w:pPr>
                          </w:p>
                        </w:tc>
                        <w:tc>
                          <w:tcPr>
                            <w:tcW w:w="1624" w:type="dxa"/>
                            <w:vAlign w:val="bottom"/>
                          </w:tcPr>
                          <w:p w14:paraId="00067F6D" w14:textId="77777777" w:rsidR="004817D2" w:rsidRDefault="004817D2">
                            <w:pPr>
                              <w:spacing w:line="480" w:lineRule="exact"/>
                              <w:jc w:val="center"/>
                              <w:rPr>
                                <w:rFonts w:eastAsia="楷体_GB2312"/>
                                <w:sz w:val="28"/>
                              </w:rPr>
                            </w:pPr>
                          </w:p>
                        </w:tc>
                      </w:tr>
                    </w:tbl>
                    <w:p w14:paraId="52F7674B" w14:textId="77777777" w:rsidR="004817D2" w:rsidRDefault="004817D2"/>
                  </w:txbxContent>
                </v:textbox>
              </v:rect>
            </w:pict>
          </mc:Fallback>
        </mc:AlternateContent>
      </w:r>
      <w:r w:rsidRPr="00A25C88">
        <w:rPr>
          <w:rFonts w:hint="eastAsia"/>
          <w:noProof/>
          <w:kern w:val="0"/>
        </w:rPr>
        <mc:AlternateContent>
          <mc:Choice Requires="wps">
            <w:drawing>
              <wp:anchor distT="0" distB="0" distL="114300" distR="114300" simplePos="0" relativeHeight="251678720" behindDoc="0" locked="0" layoutInCell="1" allowOverlap="1" wp14:anchorId="629A7CA9" wp14:editId="5BAD3C28">
                <wp:simplePos x="0" y="0"/>
                <wp:positionH relativeFrom="column">
                  <wp:posOffset>3996690</wp:posOffset>
                </wp:positionH>
                <wp:positionV relativeFrom="paragraph">
                  <wp:posOffset>-208915</wp:posOffset>
                </wp:positionV>
                <wp:extent cx="1953895" cy="523875"/>
                <wp:effectExtent l="0" t="0" r="8255" b="9525"/>
                <wp:wrapNone/>
                <wp:docPr id="4" name="矩形 10"/>
                <wp:cNvGraphicFramePr/>
                <a:graphic xmlns:a="http://schemas.openxmlformats.org/drawingml/2006/main">
                  <a:graphicData uri="http://schemas.microsoft.com/office/word/2010/wordprocessingShape">
                    <wps:wsp>
                      <wps:cNvSpPr/>
                      <wps:spPr>
                        <a:xfrm>
                          <a:off x="0" y="0"/>
                          <a:ext cx="1953895" cy="523875"/>
                        </a:xfrm>
                        <a:prstGeom prst="rect">
                          <a:avLst/>
                        </a:prstGeom>
                        <a:solidFill>
                          <a:srgbClr val="FFFFFF"/>
                        </a:solidFill>
                        <a:ln w="9525">
                          <a:noFill/>
                        </a:ln>
                      </wps:spPr>
                      <wps:txbx>
                        <w:txbxContent>
                          <w:tbl>
                            <w:tblPr>
                              <w:tblW w:w="253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12"/>
                              <w:gridCol w:w="1522"/>
                            </w:tblGrid>
                            <w:tr w:rsidR="004817D2" w14:paraId="1E896E05" w14:textId="77777777">
                              <w:trPr>
                                <w:trHeight w:hRule="exact" w:val="624"/>
                                <w:jc w:val="right"/>
                              </w:trPr>
                              <w:tc>
                                <w:tcPr>
                                  <w:tcW w:w="1012" w:type="dxa"/>
                                  <w:vAlign w:val="bottom"/>
                                </w:tcPr>
                                <w:p w14:paraId="2D858D16" w14:textId="77777777" w:rsidR="004817D2" w:rsidRDefault="007B3228">
                                  <w:pPr>
                                    <w:ind w:left="206" w:hangingChars="98" w:hanging="206"/>
                                    <w:jc w:val="center"/>
                                    <w:rPr>
                                      <w:rFonts w:ascii="仿宋_GB2312" w:eastAsia="仿宋_GB2312"/>
                                      <w:szCs w:val="21"/>
                                    </w:rPr>
                                  </w:pPr>
                                  <w:r>
                                    <w:rPr>
                                      <w:rFonts w:ascii="仿宋_GB2312" w:eastAsia="仿宋_GB2312" w:hint="eastAsia"/>
                                      <w:szCs w:val="21"/>
                                    </w:rPr>
                                    <w:t>实验成绩</w:t>
                                  </w:r>
                                </w:p>
                                <w:p w14:paraId="77824175" w14:textId="77777777" w:rsidR="004817D2" w:rsidRDefault="007B3228">
                                  <w:pPr>
                                    <w:ind w:left="206" w:hangingChars="98" w:hanging="206"/>
                                    <w:jc w:val="center"/>
                                    <w:rPr>
                                      <w:rFonts w:ascii="仿宋_GB2312" w:eastAsia="仿宋_GB2312"/>
                                      <w:szCs w:val="21"/>
                                    </w:rPr>
                                  </w:pPr>
                                  <w:r>
                                    <w:rPr>
                                      <w:rFonts w:ascii="仿宋_GB2312" w:eastAsia="仿宋_GB2312" w:hint="eastAsia"/>
                                      <w:szCs w:val="21"/>
                                    </w:rPr>
                                    <w:t>成绩</w:t>
                                  </w:r>
                                </w:p>
                                <w:p w14:paraId="5B1615BF" w14:textId="77777777" w:rsidR="004817D2" w:rsidRDefault="004817D2">
                                  <w:pPr>
                                    <w:spacing w:line="480" w:lineRule="exact"/>
                                    <w:ind w:left="274" w:hangingChars="98" w:hanging="274"/>
                                    <w:jc w:val="center"/>
                                    <w:rPr>
                                      <w:rFonts w:ascii="仿宋_GB2312" w:eastAsia="仿宋_GB2312"/>
                                      <w:sz w:val="28"/>
                                      <w:szCs w:val="28"/>
                                    </w:rPr>
                                  </w:pPr>
                                </w:p>
                              </w:tc>
                              <w:tc>
                                <w:tcPr>
                                  <w:tcW w:w="1522" w:type="dxa"/>
                                  <w:vAlign w:val="bottom"/>
                                </w:tcPr>
                                <w:p w14:paraId="794D1E1E" w14:textId="77777777" w:rsidR="004817D2" w:rsidRDefault="004817D2">
                                  <w:pPr>
                                    <w:spacing w:line="480" w:lineRule="exact"/>
                                    <w:jc w:val="center"/>
                                    <w:rPr>
                                      <w:rFonts w:eastAsia="楷体_GB2312"/>
                                      <w:sz w:val="28"/>
                                    </w:rPr>
                                  </w:pPr>
                                </w:p>
                              </w:tc>
                            </w:tr>
                          </w:tbl>
                          <w:p w14:paraId="194E78E1" w14:textId="77777777" w:rsidR="004817D2" w:rsidRDefault="004817D2"/>
                        </w:txbxContent>
                      </wps:txbx>
                      <wps:bodyPr upright="1"/>
                    </wps:wsp>
                  </a:graphicData>
                </a:graphic>
              </wp:anchor>
            </w:drawing>
          </mc:Choice>
          <mc:Fallback>
            <w:pict>
              <v:rect w14:anchorId="629A7CA9" id="矩形 10" o:spid="_x0000_s1027" style="position:absolute;left:0;text-align:left;margin-left:314.7pt;margin-top:-16.45pt;width:153.85pt;height:41.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" stroked="f">
                <v:textbox>
                  <w:txbxContent>
                    <w:tbl>
                      <w:tblPr>
                        <w:tblW w:w="253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12"/>
                        <w:gridCol w:w="1522"/>
                      </w:tblGrid>
                      <w:tr w:rsidR="004817D2" w14:paraId="1E896E05" w14:textId="77777777">
                        <w:trPr>
                          <w:trHeight w:hRule="exact" w:val="624"/>
                          <w:jc w:val="right"/>
                        </w:trPr>
                        <w:tc>
                          <w:tcPr>
                            <w:tcW w:w="1012" w:type="dxa"/>
                            <w:vAlign w:val="bottom"/>
                          </w:tcPr>
                          <w:p w14:paraId="2D858D16" w14:textId="77777777" w:rsidR="004817D2" w:rsidRDefault="007B3228">
                            <w:pPr>
                              <w:ind w:left="206" w:hangingChars="98" w:hanging="206"/>
                              <w:jc w:val="center"/>
                              <w:rPr>
                                <w:rFonts w:ascii="仿宋_GB2312" w:eastAsia="仿宋_GB2312"/>
                                <w:szCs w:val="21"/>
                              </w:rPr>
                            </w:pPr>
                            <w:r>
                              <w:rPr>
                                <w:rFonts w:ascii="仿宋_GB2312" w:eastAsia="仿宋_GB2312" w:hint="eastAsia"/>
                                <w:szCs w:val="21"/>
                              </w:rPr>
                              <w:t>实验成绩</w:t>
                            </w:r>
                          </w:p>
                          <w:p w14:paraId="77824175" w14:textId="77777777" w:rsidR="004817D2" w:rsidRDefault="007B3228">
                            <w:pPr>
                              <w:ind w:left="206" w:hangingChars="98" w:hanging="206"/>
                              <w:jc w:val="center"/>
                              <w:rPr>
                                <w:rFonts w:ascii="仿宋_GB2312" w:eastAsia="仿宋_GB2312"/>
                                <w:szCs w:val="21"/>
                              </w:rPr>
                            </w:pPr>
                            <w:r>
                              <w:rPr>
                                <w:rFonts w:ascii="仿宋_GB2312" w:eastAsia="仿宋_GB2312" w:hint="eastAsia"/>
                                <w:szCs w:val="21"/>
                              </w:rPr>
                              <w:t>成绩</w:t>
                            </w:r>
                          </w:p>
                          <w:p w14:paraId="5B1615BF" w14:textId="77777777" w:rsidR="004817D2" w:rsidRDefault="004817D2">
                            <w:pPr>
                              <w:spacing w:line="480" w:lineRule="exact"/>
                              <w:ind w:left="274" w:hangingChars="98" w:hanging="274"/>
                              <w:jc w:val="center"/>
                              <w:rPr>
                                <w:rFonts w:ascii="仿宋_GB2312" w:eastAsia="仿宋_GB2312"/>
                                <w:sz w:val="28"/>
                                <w:szCs w:val="28"/>
                              </w:rPr>
                            </w:pPr>
                          </w:p>
                        </w:tc>
                        <w:tc>
                          <w:tcPr>
                            <w:tcW w:w="1522" w:type="dxa"/>
                            <w:vAlign w:val="bottom"/>
                          </w:tcPr>
                          <w:p w14:paraId="794D1E1E" w14:textId="77777777" w:rsidR="004817D2" w:rsidRDefault="004817D2">
                            <w:pPr>
                              <w:spacing w:line="480" w:lineRule="exact"/>
                              <w:jc w:val="center"/>
                              <w:rPr>
                                <w:rFonts w:eastAsia="楷体_GB2312"/>
                                <w:sz w:val="28"/>
                              </w:rPr>
                            </w:pPr>
                          </w:p>
                        </w:tc>
                      </w:tr>
                    </w:tbl>
                    <w:p w14:paraId="194E78E1" w14:textId="77777777" w:rsidR="004817D2" w:rsidRDefault="004817D2"/>
                  </w:txbxContent>
                </v:textbox>
              </v:rect>
            </w:pict>
          </mc:Fallback>
        </mc:AlternateContent>
      </w:r>
    </w:p>
    <w:p w14:paraId="14CF6A62" w14:textId="77777777" w:rsidR="004817D2" w:rsidRPr="00A25C88" w:rsidRDefault="004817D2">
      <w:pPr>
        <w:jc w:val="center"/>
        <w:rPr>
          <w:kern w:val="0"/>
        </w:rPr>
      </w:pPr>
    </w:p>
    <w:p w14:paraId="7430E586" w14:textId="77777777" w:rsidR="004817D2" w:rsidRPr="00A25C88" w:rsidRDefault="004817D2">
      <w:pPr>
        <w:jc w:val="center"/>
        <w:rPr>
          <w:kern w:val="0"/>
        </w:rPr>
      </w:pPr>
    </w:p>
    <w:p w14:paraId="12E2412A" w14:textId="77777777" w:rsidR="004817D2" w:rsidRPr="00A25C88" w:rsidRDefault="007B3228">
      <w:pPr>
        <w:jc w:val="center"/>
        <w:rPr>
          <w:rFonts w:ascii="黑体" w:eastAsia="黑体"/>
          <w:b/>
          <w:kern w:val="0"/>
          <w:sz w:val="48"/>
          <w:szCs w:val="48"/>
        </w:rPr>
      </w:pPr>
      <w:r w:rsidRPr="00A25C88">
        <w:rPr>
          <w:rFonts w:hint="eastAsia"/>
          <w:noProof/>
          <w:kern w:val="0"/>
        </w:rPr>
        <w:drawing>
          <wp:inline distT="0" distB="0" distL="0" distR="0" wp14:anchorId="1FE99F6D" wp14:editId="6095EAB8">
            <wp:extent cx="2838450" cy="809625"/>
            <wp:effectExtent l="19050" t="0" r="0" b="0"/>
            <wp:docPr id="1" name="图片 1" descr="u=1549092643,3105127979&amp;fm=23&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1549092643,3105127979&amp;fm=23&amp;gp=0"/>
                    <pic:cNvPicPr>
                      <a:picLocks noChangeAspect="1" noChangeArrowheads="1"/>
                    </pic:cNvPicPr>
                  </pic:nvPicPr>
                  <pic:blipFill>
                    <a:blip r:embed="rId8" cstate="print"/>
                    <a:srcRect/>
                    <a:stretch>
                      <a:fillRect/>
                    </a:stretch>
                  </pic:blipFill>
                  <pic:spPr>
                    <a:xfrm>
                      <a:off x="0" y="0"/>
                      <a:ext cx="2838450" cy="809625"/>
                    </a:xfrm>
                    <a:prstGeom prst="rect">
                      <a:avLst/>
                    </a:prstGeom>
                    <a:noFill/>
                    <a:ln w="9525">
                      <a:noFill/>
                      <a:miter lim="800000"/>
                      <a:headEnd/>
                      <a:tailEnd/>
                    </a:ln>
                  </pic:spPr>
                </pic:pic>
              </a:graphicData>
            </a:graphic>
          </wp:inline>
        </w:drawing>
      </w:r>
    </w:p>
    <w:p w14:paraId="0CEAA8ED" w14:textId="27B218C6" w:rsidR="004817D2" w:rsidRPr="00A25C88" w:rsidRDefault="00A25C88">
      <w:pPr>
        <w:pStyle w:val="a3"/>
        <w:spacing w:afterLines="50" w:after="156"/>
        <w:rPr>
          <w:b w:val="0"/>
          <w:color w:val="000000"/>
          <w:kern w:val="0"/>
          <w:sz w:val="84"/>
          <w:szCs w:val="84"/>
        </w:rPr>
      </w:pPr>
      <w:r w:rsidRPr="00A25C88">
        <w:rPr>
          <w:rFonts w:hint="eastAsia"/>
          <w:b w:val="0"/>
          <w:color w:val="000000"/>
          <w:w w:val="54"/>
          <w:kern w:val="0"/>
          <w:sz w:val="84"/>
          <w:szCs w:val="84"/>
        </w:rPr>
        <w:t>自动化学院本科生实验报告</w:t>
      </w:r>
    </w:p>
    <w:p w14:paraId="215F3636" w14:textId="33B6AE0E" w:rsidR="004817D2" w:rsidRPr="00A25C88" w:rsidRDefault="007B3228">
      <w:pPr>
        <w:spacing w:line="540" w:lineRule="exact"/>
        <w:rPr>
          <w:rFonts w:ascii="宋体" w:hAnsi="宋体" w:cs="宋体" w:hint="eastAsia"/>
          <w:b/>
          <w:bCs/>
          <w:kern w:val="0"/>
          <w:sz w:val="24"/>
        </w:rPr>
      </w:pPr>
      <w:r w:rsidRPr="00A25C88">
        <w:rPr>
          <w:rFonts w:ascii="华文楷体" w:eastAsia="华文楷体" w:hAnsi="华文楷体" w:cs="华文楷体" w:hint="eastAsia"/>
          <w:b/>
          <w:bCs/>
          <w:kern w:val="0"/>
          <w:sz w:val="36"/>
          <w:szCs w:val="36"/>
          <w:u w:val="single"/>
        </w:rPr>
        <w:t xml:space="preserve">      </w:t>
      </w:r>
      <w:r w:rsidR="003C25FC" w:rsidRPr="003C25FC">
        <w:rPr>
          <w:rFonts w:ascii="华文楷体" w:eastAsia="华文楷体" w:hAnsi="华文楷体" w:cs="华文楷体" w:hint="eastAsia"/>
          <w:b/>
          <w:bCs/>
          <w:kern w:val="0"/>
          <w:sz w:val="36"/>
          <w:szCs w:val="36"/>
          <w:u w:val="single"/>
        </w:rPr>
        <w:t>微机原理与接口技术</w:t>
      </w:r>
      <w:r w:rsidRPr="00A25C88">
        <w:rPr>
          <w:rFonts w:ascii="华文楷体" w:eastAsia="华文楷体" w:hAnsi="华文楷体" w:cs="华文楷体" w:hint="eastAsia"/>
          <w:b/>
          <w:bCs/>
          <w:kern w:val="0"/>
          <w:sz w:val="36"/>
          <w:szCs w:val="36"/>
          <w:u w:val="single"/>
        </w:rPr>
        <w:t xml:space="preserve">     </w:t>
      </w:r>
      <w:r w:rsidRPr="00A25C88">
        <w:rPr>
          <w:rFonts w:ascii="华文楷体" w:eastAsia="华文楷体" w:hAnsi="华文楷体" w:cs="华文楷体"/>
          <w:b/>
          <w:bCs/>
          <w:kern w:val="0"/>
          <w:sz w:val="36"/>
          <w:szCs w:val="36"/>
        </w:rPr>
        <w:t xml:space="preserve"> </w:t>
      </w:r>
      <w:r w:rsidRPr="00A25C88">
        <w:rPr>
          <w:rFonts w:ascii="华文楷体" w:eastAsia="华文楷体" w:hAnsi="华文楷体" w:cs="华文楷体" w:hint="eastAsia"/>
          <w:b/>
          <w:bCs/>
          <w:kern w:val="0"/>
          <w:sz w:val="36"/>
          <w:szCs w:val="36"/>
        </w:rPr>
        <w:t>课</w:t>
      </w:r>
      <w:r w:rsidRPr="00A25C88">
        <w:rPr>
          <w:rFonts w:ascii="华文楷体" w:eastAsia="华文楷体" w:hAnsi="华文楷体" w:cs="华文楷体"/>
          <w:b/>
          <w:bCs/>
          <w:kern w:val="0"/>
          <w:sz w:val="36"/>
          <w:szCs w:val="36"/>
        </w:rPr>
        <w:t xml:space="preserve"> </w:t>
      </w:r>
      <w:r w:rsidRPr="00A25C88">
        <w:rPr>
          <w:rFonts w:ascii="华文楷体" w:eastAsia="华文楷体" w:hAnsi="华文楷体" w:cs="华文楷体" w:hint="eastAsia"/>
          <w:b/>
          <w:bCs/>
          <w:kern w:val="0"/>
          <w:sz w:val="36"/>
          <w:szCs w:val="36"/>
        </w:rPr>
        <w:t>程</w:t>
      </w:r>
      <w:r w:rsidRPr="00A25C88">
        <w:rPr>
          <w:rFonts w:ascii="华文楷体" w:eastAsia="华文楷体" w:hAnsi="华文楷体" w:cs="华文楷体"/>
          <w:b/>
          <w:bCs/>
          <w:kern w:val="0"/>
          <w:sz w:val="36"/>
          <w:szCs w:val="36"/>
        </w:rPr>
        <w:t xml:space="preserve"> </w:t>
      </w:r>
      <w:r w:rsidRPr="00A25C88">
        <w:rPr>
          <w:rFonts w:ascii="华文楷体" w:eastAsia="华文楷体" w:hAnsi="华文楷体" w:cs="华文楷体" w:hint="eastAsia"/>
          <w:b/>
          <w:bCs/>
          <w:kern w:val="0"/>
          <w:sz w:val="36"/>
          <w:szCs w:val="36"/>
        </w:rPr>
        <w:t>实</w:t>
      </w:r>
      <w:r w:rsidRPr="00A25C88">
        <w:rPr>
          <w:rFonts w:ascii="华文楷体" w:eastAsia="华文楷体" w:hAnsi="华文楷体" w:cs="华文楷体"/>
          <w:b/>
          <w:bCs/>
          <w:kern w:val="0"/>
          <w:sz w:val="36"/>
          <w:szCs w:val="36"/>
        </w:rPr>
        <w:t xml:space="preserve"> </w:t>
      </w:r>
      <w:r w:rsidRPr="00A25C88">
        <w:rPr>
          <w:rFonts w:ascii="华文楷体" w:eastAsia="华文楷体" w:hAnsi="华文楷体" w:cs="华文楷体" w:hint="eastAsia"/>
          <w:b/>
          <w:bCs/>
          <w:kern w:val="0"/>
          <w:sz w:val="36"/>
          <w:szCs w:val="36"/>
        </w:rPr>
        <w:t>验</w:t>
      </w:r>
      <w:r w:rsidRPr="00A25C88">
        <w:rPr>
          <w:rFonts w:ascii="华文楷体" w:eastAsia="华文楷体" w:hAnsi="华文楷体" w:cs="华文楷体"/>
          <w:b/>
          <w:bCs/>
          <w:kern w:val="0"/>
          <w:sz w:val="36"/>
          <w:szCs w:val="36"/>
        </w:rPr>
        <w:t xml:space="preserve"> </w:t>
      </w:r>
      <w:r w:rsidRPr="00A25C88">
        <w:rPr>
          <w:rFonts w:ascii="华文楷体" w:eastAsia="华文楷体" w:hAnsi="华文楷体" w:cs="华文楷体" w:hint="eastAsia"/>
          <w:b/>
          <w:bCs/>
          <w:kern w:val="0"/>
          <w:sz w:val="36"/>
          <w:szCs w:val="36"/>
        </w:rPr>
        <w:t>报</w:t>
      </w:r>
      <w:r w:rsidRPr="00A25C88">
        <w:rPr>
          <w:rFonts w:ascii="华文楷体" w:eastAsia="华文楷体" w:hAnsi="华文楷体" w:cs="华文楷体"/>
          <w:b/>
          <w:bCs/>
          <w:kern w:val="0"/>
          <w:sz w:val="36"/>
          <w:szCs w:val="36"/>
        </w:rPr>
        <w:t xml:space="preserve"> </w:t>
      </w:r>
      <w:r w:rsidRPr="00A25C88">
        <w:rPr>
          <w:rFonts w:ascii="华文楷体" w:eastAsia="华文楷体" w:hAnsi="华文楷体" w:cs="华文楷体" w:hint="eastAsia"/>
          <w:b/>
          <w:bCs/>
          <w:kern w:val="0"/>
          <w:sz w:val="36"/>
          <w:szCs w:val="36"/>
        </w:rPr>
        <w:t>告</w:t>
      </w:r>
    </w:p>
    <w:p w14:paraId="5CAF6C3D" w14:textId="77777777" w:rsidR="004817D2" w:rsidRPr="00A25C88" w:rsidRDefault="004817D2">
      <w:pPr>
        <w:jc w:val="center"/>
        <w:rPr>
          <w:kern w:val="0"/>
        </w:rPr>
      </w:pPr>
    </w:p>
    <w:tbl>
      <w:tblPr>
        <w:tblW w:w="9679" w:type="dxa"/>
        <w:jc w:val="center"/>
        <w:tblLayout w:type="fixed"/>
        <w:tblCellMar>
          <w:left w:w="0" w:type="dxa"/>
          <w:right w:w="0" w:type="dxa"/>
        </w:tblCellMar>
        <w:tblLook w:val="04A0" w:firstRow="1" w:lastRow="0" w:firstColumn="1" w:lastColumn="0" w:noHBand="0" w:noVBand="1"/>
      </w:tblPr>
      <w:tblGrid>
        <w:gridCol w:w="9679"/>
      </w:tblGrid>
      <w:tr w:rsidR="004817D2" w:rsidRPr="00A25C88" w14:paraId="79023195" w14:textId="77777777">
        <w:trPr>
          <w:trHeight w:hRule="exact" w:val="624"/>
          <w:jc w:val="center"/>
        </w:trPr>
        <w:tc>
          <w:tcPr>
            <w:tcW w:w="9679" w:type="dxa"/>
            <w:vAlign w:val="bottom"/>
          </w:tcPr>
          <w:p w14:paraId="50D849F5" w14:textId="2CC11F54" w:rsidR="004817D2" w:rsidRPr="00A25C88" w:rsidRDefault="007B3228">
            <w:pPr>
              <w:ind w:left="274" w:hangingChars="98" w:hanging="274"/>
              <w:rPr>
                <w:rFonts w:ascii="仿宋_GB2312" w:eastAsia="仿宋_GB2312"/>
                <w:kern w:val="0"/>
                <w:szCs w:val="21"/>
                <w:u w:val="single"/>
              </w:rPr>
            </w:pPr>
            <w:r w:rsidRPr="00A25C88">
              <w:rPr>
                <w:rFonts w:ascii="仿宋_GB2312" w:eastAsia="仿宋_GB2312" w:hint="eastAsia"/>
                <w:kern w:val="0"/>
                <w:sz w:val="28"/>
                <w:szCs w:val="28"/>
              </w:rPr>
              <w:t>专业</w:t>
            </w:r>
            <w:r w:rsidRPr="00A25C88">
              <w:rPr>
                <w:rFonts w:ascii="仿宋_GB2312" w:eastAsia="仿宋_GB2312" w:hint="eastAsia"/>
                <w:kern w:val="0"/>
                <w:szCs w:val="21"/>
                <w:u w:val="single"/>
              </w:rPr>
              <w:t xml:space="preserve">       </w:t>
            </w:r>
            <w:r w:rsidR="0060573B">
              <w:rPr>
                <w:rFonts w:ascii="仿宋_GB2312" w:eastAsia="仿宋_GB2312" w:hint="eastAsia"/>
                <w:kern w:val="0"/>
                <w:szCs w:val="21"/>
                <w:u w:val="single"/>
              </w:rPr>
              <w:t>电子信息工程</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班级</w:t>
            </w:r>
            <w:r w:rsidRPr="00A25C88">
              <w:rPr>
                <w:rFonts w:ascii="仿宋_GB2312" w:eastAsia="仿宋_GB2312" w:hint="eastAsia"/>
                <w:kern w:val="0"/>
                <w:szCs w:val="21"/>
                <w:u w:val="single"/>
              </w:rPr>
              <w:t xml:space="preserve">   </w:t>
            </w:r>
            <w:r w:rsidR="0060573B">
              <w:rPr>
                <w:rFonts w:ascii="仿宋_GB2312" w:eastAsia="仿宋_GB2312" w:hint="eastAsia"/>
                <w:kern w:val="0"/>
                <w:szCs w:val="21"/>
                <w:u w:val="single"/>
              </w:rPr>
              <w:t>电信2</w:t>
            </w:r>
            <w:r w:rsidR="0060573B">
              <w:rPr>
                <w:rFonts w:ascii="仿宋_GB2312" w:eastAsia="仿宋_GB2312"/>
                <w:kern w:val="0"/>
                <w:szCs w:val="21"/>
                <w:u w:val="single"/>
              </w:rPr>
              <w:t>303</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姓名</w:t>
            </w:r>
            <w:r w:rsidRPr="00A25C88">
              <w:rPr>
                <w:rFonts w:ascii="仿宋_GB2312" w:eastAsia="仿宋_GB2312" w:hint="eastAsia"/>
                <w:kern w:val="0"/>
                <w:szCs w:val="21"/>
                <w:u w:val="single"/>
              </w:rPr>
              <w:t xml:space="preserve">   </w:t>
            </w:r>
            <w:r w:rsidR="0060573B">
              <w:rPr>
                <w:rFonts w:ascii="仿宋_GB2312" w:eastAsia="仿宋_GB2312"/>
                <w:kern w:val="0"/>
                <w:szCs w:val="21"/>
                <w:u w:val="single"/>
              </w:rPr>
              <w:t xml:space="preserve"> </w:t>
            </w:r>
            <w:r w:rsidR="0060573B">
              <w:rPr>
                <w:rFonts w:ascii="仿宋_GB2312" w:eastAsia="仿宋_GB2312" w:hint="eastAsia"/>
                <w:kern w:val="0"/>
                <w:szCs w:val="21"/>
                <w:u w:val="single"/>
              </w:rPr>
              <w:t>樊博文</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学号</w:t>
            </w:r>
            <w:r w:rsidRPr="00A25C88">
              <w:rPr>
                <w:rFonts w:ascii="仿宋_GB2312" w:eastAsia="仿宋_GB2312" w:hint="eastAsia"/>
                <w:kern w:val="0"/>
                <w:szCs w:val="21"/>
                <w:u w:val="single"/>
              </w:rPr>
              <w:t xml:space="preserve">  </w:t>
            </w:r>
            <w:r w:rsidR="0060573B">
              <w:rPr>
                <w:rFonts w:ascii="仿宋_GB2312" w:eastAsia="仿宋_GB2312"/>
                <w:kern w:val="0"/>
                <w:szCs w:val="21"/>
                <w:u w:val="single"/>
              </w:rPr>
              <w:t>8207230322</w:t>
            </w:r>
            <w:r w:rsidRPr="00A25C88">
              <w:rPr>
                <w:rFonts w:ascii="仿宋_GB2312" w:eastAsia="仿宋_GB2312" w:hint="eastAsia"/>
                <w:kern w:val="0"/>
                <w:szCs w:val="21"/>
                <w:u w:val="single"/>
              </w:rPr>
              <w:t xml:space="preserve">                   </w:t>
            </w:r>
          </w:p>
          <w:p w14:paraId="149A2821" w14:textId="77777777" w:rsidR="004817D2" w:rsidRPr="00A25C88" w:rsidRDefault="004817D2">
            <w:pPr>
              <w:spacing w:line="400" w:lineRule="exact"/>
              <w:jc w:val="center"/>
              <w:rPr>
                <w:rFonts w:eastAsia="楷体_GB2312"/>
                <w:kern w:val="0"/>
                <w:sz w:val="28"/>
              </w:rPr>
            </w:pPr>
          </w:p>
        </w:tc>
      </w:tr>
      <w:tr w:rsidR="004817D2" w:rsidRPr="00A25C88" w14:paraId="293A31F3" w14:textId="77777777">
        <w:trPr>
          <w:trHeight w:hRule="exact" w:val="624"/>
          <w:jc w:val="center"/>
        </w:trPr>
        <w:tc>
          <w:tcPr>
            <w:tcW w:w="9679" w:type="dxa"/>
            <w:vAlign w:val="bottom"/>
          </w:tcPr>
          <w:p w14:paraId="643518CA" w14:textId="0D63CF66" w:rsidR="004817D2" w:rsidRPr="00A25C88" w:rsidRDefault="007B3228">
            <w:pPr>
              <w:ind w:left="274" w:hangingChars="98" w:hanging="274"/>
              <w:rPr>
                <w:rFonts w:ascii="仿宋_GB2312" w:eastAsia="仿宋_GB2312"/>
                <w:kern w:val="0"/>
                <w:szCs w:val="21"/>
                <w:u w:val="single"/>
              </w:rPr>
            </w:pPr>
            <w:r w:rsidRPr="00A25C88">
              <w:rPr>
                <w:rFonts w:ascii="仿宋_GB2312" w:eastAsia="仿宋_GB2312" w:hint="eastAsia"/>
                <w:kern w:val="0"/>
                <w:sz w:val="28"/>
                <w:szCs w:val="28"/>
              </w:rPr>
              <w:t>预定时间 星期</w:t>
            </w:r>
            <w:r w:rsidRPr="00A25C88">
              <w:rPr>
                <w:rFonts w:ascii="仿宋_GB2312" w:eastAsia="仿宋_GB2312" w:hint="eastAsia"/>
                <w:kern w:val="0"/>
                <w:szCs w:val="21"/>
                <w:u w:val="single"/>
              </w:rPr>
              <w:t xml:space="preserve">   </w:t>
            </w:r>
            <w:r w:rsidR="00695A0D">
              <w:rPr>
                <w:rFonts w:ascii="仿宋_GB2312" w:eastAsia="仿宋_GB2312" w:hint="eastAsia"/>
                <w:kern w:val="0"/>
                <w:szCs w:val="21"/>
                <w:u w:val="single"/>
              </w:rPr>
              <w:t>一</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节次</w:t>
            </w:r>
            <w:r w:rsidRPr="00A25C88">
              <w:rPr>
                <w:rFonts w:ascii="仿宋_GB2312" w:eastAsia="仿宋_GB2312" w:hint="eastAsia"/>
                <w:kern w:val="0"/>
                <w:szCs w:val="21"/>
                <w:u w:val="single"/>
              </w:rPr>
              <w:t xml:space="preserve"> </w:t>
            </w:r>
            <w:r w:rsidR="00526EE3">
              <w:rPr>
                <w:rFonts w:ascii="仿宋_GB2312" w:eastAsia="仿宋_GB2312" w:hint="eastAsia"/>
                <w:kern w:val="0"/>
                <w:szCs w:val="21"/>
                <w:u w:val="single"/>
              </w:rPr>
              <w:t xml:space="preserve">   </w:t>
            </w:r>
            <w:r w:rsidR="00695A0D">
              <w:rPr>
                <w:rFonts w:ascii="仿宋_GB2312" w:eastAsia="仿宋_GB2312" w:hint="eastAsia"/>
                <w:kern w:val="0"/>
                <w:szCs w:val="21"/>
                <w:u w:val="single"/>
              </w:rPr>
              <w:t>1，2</w:t>
            </w:r>
            <w:r w:rsidR="00526EE3">
              <w:rPr>
                <w:rFonts w:ascii="仿宋_GB2312" w:eastAsia="仿宋_GB2312" w:hint="eastAsia"/>
                <w:kern w:val="0"/>
                <w:szCs w:val="21"/>
                <w:u w:val="single"/>
              </w:rPr>
              <w:t xml:space="preserve"> </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实际实验时间 星期</w:t>
            </w:r>
            <w:r w:rsidRPr="00A25C88">
              <w:rPr>
                <w:rFonts w:ascii="仿宋_GB2312" w:eastAsia="仿宋_GB2312" w:hint="eastAsia"/>
                <w:kern w:val="0"/>
                <w:szCs w:val="21"/>
                <w:u w:val="single"/>
              </w:rPr>
              <w:t xml:space="preserve">  </w:t>
            </w:r>
            <w:r w:rsidR="00197203">
              <w:rPr>
                <w:rFonts w:ascii="仿宋_GB2312" w:eastAsia="仿宋_GB2312" w:hint="eastAsia"/>
                <w:kern w:val="0"/>
                <w:szCs w:val="21"/>
                <w:u w:val="single"/>
              </w:rPr>
              <w:t xml:space="preserve"> </w:t>
            </w:r>
            <w:r w:rsidR="00695A0D">
              <w:rPr>
                <w:rFonts w:ascii="仿宋_GB2312" w:eastAsia="仿宋_GB2312" w:hint="eastAsia"/>
                <w:kern w:val="0"/>
                <w:szCs w:val="21"/>
                <w:u w:val="single"/>
              </w:rPr>
              <w:t>一</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节次</w:t>
            </w:r>
            <w:r w:rsidRPr="00A25C88">
              <w:rPr>
                <w:rFonts w:ascii="仿宋_GB2312" w:eastAsia="仿宋_GB2312" w:hint="eastAsia"/>
                <w:kern w:val="0"/>
                <w:szCs w:val="21"/>
                <w:u w:val="single"/>
              </w:rPr>
              <w:t xml:space="preserve">  </w:t>
            </w:r>
            <w:r w:rsidR="00197203">
              <w:rPr>
                <w:rFonts w:ascii="仿宋_GB2312" w:eastAsia="仿宋_GB2312" w:hint="eastAsia"/>
                <w:kern w:val="0"/>
                <w:szCs w:val="21"/>
                <w:u w:val="single"/>
              </w:rPr>
              <w:t xml:space="preserve">  </w:t>
            </w:r>
            <w:r w:rsidR="00695A0D">
              <w:rPr>
                <w:rFonts w:ascii="仿宋_GB2312" w:eastAsia="仿宋_GB2312" w:hint="eastAsia"/>
                <w:kern w:val="0"/>
                <w:szCs w:val="21"/>
                <w:u w:val="single"/>
              </w:rPr>
              <w:t>1</w:t>
            </w:r>
            <w:r w:rsidR="00526EE3">
              <w:rPr>
                <w:rFonts w:ascii="仿宋_GB2312" w:eastAsia="仿宋_GB2312" w:hint="eastAsia"/>
                <w:kern w:val="0"/>
                <w:szCs w:val="21"/>
                <w:u w:val="single"/>
              </w:rPr>
              <w:t>，</w:t>
            </w:r>
            <w:r w:rsidR="00695A0D">
              <w:rPr>
                <w:rFonts w:ascii="仿宋_GB2312" w:eastAsia="仿宋_GB2312" w:hint="eastAsia"/>
                <w:kern w:val="0"/>
                <w:szCs w:val="21"/>
                <w:u w:val="single"/>
              </w:rPr>
              <w:t>2</w:t>
            </w:r>
            <w:r w:rsidRPr="00A25C88">
              <w:rPr>
                <w:rFonts w:ascii="仿宋_GB2312" w:eastAsia="仿宋_GB2312" w:hint="eastAsia"/>
                <w:kern w:val="0"/>
                <w:szCs w:val="21"/>
                <w:u w:val="single"/>
              </w:rPr>
              <w:t xml:space="preserve">        </w:t>
            </w:r>
          </w:p>
          <w:p w14:paraId="6404DA5E" w14:textId="77777777" w:rsidR="004817D2" w:rsidRPr="00A25C88" w:rsidRDefault="004817D2">
            <w:pPr>
              <w:spacing w:line="480" w:lineRule="exact"/>
              <w:jc w:val="center"/>
              <w:rPr>
                <w:rFonts w:eastAsia="楷体_GB2312"/>
                <w:kern w:val="0"/>
                <w:sz w:val="28"/>
              </w:rPr>
            </w:pPr>
          </w:p>
        </w:tc>
      </w:tr>
      <w:tr w:rsidR="004817D2" w:rsidRPr="00A25C88" w14:paraId="2CEA203B" w14:textId="77777777">
        <w:trPr>
          <w:trHeight w:hRule="exact" w:val="624"/>
          <w:jc w:val="center"/>
        </w:trPr>
        <w:tc>
          <w:tcPr>
            <w:tcW w:w="9679" w:type="dxa"/>
            <w:vAlign w:val="bottom"/>
          </w:tcPr>
          <w:p w14:paraId="389AFD09" w14:textId="5F33ADF8" w:rsidR="004817D2" w:rsidRPr="00A25C88" w:rsidRDefault="007B3228">
            <w:pPr>
              <w:ind w:left="274" w:hangingChars="98" w:hanging="274"/>
              <w:rPr>
                <w:rFonts w:ascii="仿宋_GB2312" w:eastAsia="仿宋_GB2312"/>
                <w:kern w:val="0"/>
                <w:sz w:val="28"/>
                <w:szCs w:val="28"/>
              </w:rPr>
            </w:pPr>
            <w:r w:rsidRPr="00A25C88">
              <w:rPr>
                <w:rFonts w:ascii="仿宋_GB2312" w:eastAsia="仿宋_GB2312" w:hint="eastAsia"/>
                <w:kern w:val="0"/>
                <w:sz w:val="28"/>
                <w:szCs w:val="28"/>
              </w:rPr>
              <w:t>地点</w:t>
            </w:r>
            <w:r w:rsidRPr="00A25C88">
              <w:rPr>
                <w:rFonts w:ascii="仿宋_GB2312" w:eastAsia="仿宋_GB2312" w:hint="eastAsia"/>
                <w:kern w:val="0"/>
                <w:szCs w:val="21"/>
                <w:u w:val="single"/>
              </w:rPr>
              <w:t xml:space="preserve">        </w:t>
            </w:r>
            <w:r w:rsidR="003C25FC">
              <w:rPr>
                <w:rFonts w:ascii="仿宋_GB2312" w:eastAsia="仿宋_GB2312" w:hint="eastAsia"/>
                <w:kern w:val="0"/>
                <w:szCs w:val="21"/>
                <w:u w:val="single"/>
              </w:rPr>
              <w:t>信息楼3</w:t>
            </w:r>
            <w:r w:rsidR="003C25FC">
              <w:rPr>
                <w:rFonts w:ascii="仿宋_GB2312" w:eastAsia="仿宋_GB2312"/>
                <w:kern w:val="0"/>
                <w:szCs w:val="21"/>
                <w:u w:val="single"/>
              </w:rPr>
              <w:t>06</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台号</w:t>
            </w:r>
            <w:r w:rsidRPr="00A25C88">
              <w:rPr>
                <w:rFonts w:ascii="仿宋_GB2312" w:eastAsia="仿宋_GB2312" w:hint="eastAsia"/>
                <w:kern w:val="0"/>
                <w:szCs w:val="21"/>
                <w:u w:val="single"/>
              </w:rPr>
              <w:t xml:space="preserve">  </w:t>
            </w:r>
            <w:r w:rsidR="00197203">
              <w:rPr>
                <w:rFonts w:ascii="仿宋_GB2312" w:eastAsia="仿宋_GB2312" w:hint="eastAsia"/>
                <w:kern w:val="0"/>
                <w:szCs w:val="21"/>
                <w:u w:val="single"/>
              </w:rPr>
              <w:t>7</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授课教师</w:t>
            </w:r>
            <w:r w:rsidRPr="00A25C88">
              <w:rPr>
                <w:rFonts w:ascii="仿宋_GB2312" w:eastAsia="仿宋_GB2312" w:hint="eastAsia"/>
                <w:kern w:val="0"/>
                <w:szCs w:val="21"/>
                <w:u w:val="single"/>
              </w:rPr>
              <w:t xml:space="preserve">      </w:t>
            </w:r>
            <w:r w:rsidR="00197203">
              <w:rPr>
                <w:rFonts w:ascii="仿宋_GB2312" w:eastAsia="仿宋_GB2312" w:hint="eastAsia"/>
                <w:kern w:val="0"/>
                <w:szCs w:val="21"/>
                <w:u w:val="single"/>
              </w:rPr>
              <w:t>岳俊</w:t>
            </w:r>
            <w:r w:rsidRPr="00A25C88">
              <w:rPr>
                <w:rFonts w:ascii="仿宋_GB2312" w:eastAsia="仿宋_GB2312" w:hint="eastAsia"/>
                <w:kern w:val="0"/>
                <w:szCs w:val="21"/>
                <w:u w:val="single"/>
              </w:rPr>
              <w:t xml:space="preserve">     </w:t>
            </w:r>
            <w:r w:rsidRPr="00A25C88">
              <w:rPr>
                <w:rFonts w:ascii="仿宋_GB2312" w:eastAsia="仿宋_GB2312" w:hint="eastAsia"/>
                <w:kern w:val="0"/>
                <w:sz w:val="28"/>
                <w:szCs w:val="28"/>
              </w:rPr>
              <w:t>指导教师</w:t>
            </w:r>
            <w:r w:rsidRPr="00A25C88">
              <w:rPr>
                <w:rFonts w:ascii="仿宋_GB2312" w:eastAsia="仿宋_GB2312" w:hint="eastAsia"/>
                <w:kern w:val="0"/>
                <w:szCs w:val="21"/>
                <w:u w:val="single"/>
              </w:rPr>
              <w:t xml:space="preserve">    </w:t>
            </w:r>
            <w:r w:rsidR="00197203">
              <w:rPr>
                <w:rFonts w:ascii="仿宋_GB2312" w:eastAsia="仿宋_GB2312" w:hint="eastAsia"/>
                <w:kern w:val="0"/>
                <w:szCs w:val="21"/>
                <w:u w:val="single"/>
              </w:rPr>
              <w:t>岳俊</w:t>
            </w:r>
            <w:r w:rsidRPr="00A25C88">
              <w:rPr>
                <w:rFonts w:ascii="仿宋_GB2312" w:eastAsia="仿宋_GB2312" w:hint="eastAsia"/>
                <w:kern w:val="0"/>
                <w:szCs w:val="21"/>
                <w:u w:val="single"/>
              </w:rPr>
              <w:t xml:space="preserve">          </w:t>
            </w:r>
          </w:p>
        </w:tc>
      </w:tr>
    </w:tbl>
    <w:p w14:paraId="2CE348BB" w14:textId="77777777" w:rsidR="004817D2" w:rsidRPr="00A25C88" w:rsidRDefault="004817D2">
      <w:pPr>
        <w:jc w:val="center"/>
        <w:rPr>
          <w:kern w:val="0"/>
        </w:rPr>
      </w:pPr>
    </w:p>
    <w:p w14:paraId="266A0AD9" w14:textId="77777777" w:rsidR="004817D2" w:rsidRPr="00A25C88" w:rsidRDefault="004817D2">
      <w:pPr>
        <w:rPr>
          <w:kern w:val="0"/>
        </w:rPr>
      </w:pPr>
    </w:p>
    <w:tbl>
      <w:tblPr>
        <w:tblW w:w="9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79"/>
      </w:tblGrid>
      <w:tr w:rsidR="004817D2" w:rsidRPr="00A25C88" w14:paraId="5E023716" w14:textId="77777777" w:rsidTr="008B647C">
        <w:trPr>
          <w:trHeight w:val="2631"/>
          <w:jc w:val="center"/>
        </w:trPr>
        <w:tc>
          <w:tcPr>
            <w:tcW w:w="9679" w:type="dxa"/>
          </w:tcPr>
          <w:p w14:paraId="4D2EE34C" w14:textId="08EDB392" w:rsidR="004817D2" w:rsidRPr="00651D9B" w:rsidRDefault="007B3228" w:rsidP="00651D9B">
            <w:pPr>
              <w:spacing w:beforeLines="100" w:before="312" w:line="480" w:lineRule="exact"/>
              <w:ind w:leftChars="200" w:left="420"/>
              <w:rPr>
                <w:rFonts w:eastAsia="黑体"/>
                <w:kern w:val="0"/>
                <w:sz w:val="32"/>
                <w:u w:val="single"/>
              </w:rPr>
            </w:pPr>
            <w:r w:rsidRPr="00A25C88">
              <w:rPr>
                <w:rFonts w:eastAsia="黑体" w:hint="eastAsia"/>
                <w:kern w:val="0"/>
                <w:sz w:val="32"/>
              </w:rPr>
              <w:t>实验名称</w:t>
            </w:r>
            <w:r w:rsidRPr="00A25C88">
              <w:rPr>
                <w:rFonts w:eastAsia="黑体" w:hint="eastAsia"/>
                <w:kern w:val="0"/>
                <w:sz w:val="32"/>
                <w:u w:val="single"/>
              </w:rPr>
              <w:t xml:space="preserve">        </w:t>
            </w:r>
            <w:r w:rsidR="0018526B">
              <w:rPr>
                <w:rFonts w:eastAsia="黑体" w:hint="eastAsia"/>
                <w:kern w:val="0"/>
                <w:sz w:val="32"/>
                <w:u w:val="single"/>
              </w:rPr>
              <w:t xml:space="preserve">   </w:t>
            </w:r>
            <w:r w:rsidRPr="00A25C88">
              <w:rPr>
                <w:rFonts w:eastAsia="黑体" w:hint="eastAsia"/>
                <w:kern w:val="0"/>
                <w:sz w:val="32"/>
                <w:u w:val="single"/>
              </w:rPr>
              <w:t xml:space="preserve">   </w:t>
            </w:r>
            <w:r w:rsidR="00651D9B" w:rsidRPr="00651D9B">
              <w:rPr>
                <w:rFonts w:eastAsia="黑体" w:hint="eastAsia"/>
                <w:kern w:val="0"/>
                <w:sz w:val="32"/>
                <w:u w:val="single"/>
              </w:rPr>
              <w:t>步进电机控制实验</w:t>
            </w:r>
            <w:r w:rsidRPr="00A25C88">
              <w:rPr>
                <w:rFonts w:eastAsia="黑体" w:hint="eastAsia"/>
                <w:kern w:val="0"/>
                <w:sz w:val="32"/>
                <w:u w:val="single"/>
              </w:rPr>
              <w:t xml:space="preserve">         </w:t>
            </w:r>
            <w:r w:rsidR="0018526B">
              <w:rPr>
                <w:rFonts w:eastAsia="黑体" w:hint="eastAsia"/>
                <w:kern w:val="0"/>
                <w:sz w:val="32"/>
                <w:u w:val="single"/>
              </w:rPr>
              <w:t xml:space="preserve">   </w:t>
            </w:r>
            <w:r w:rsidRPr="00A25C88">
              <w:rPr>
                <w:rFonts w:eastAsia="黑体" w:hint="eastAsia"/>
                <w:kern w:val="0"/>
                <w:sz w:val="32"/>
                <w:u w:val="single"/>
              </w:rPr>
              <w:t xml:space="preserve">   </w:t>
            </w:r>
          </w:p>
          <w:p w14:paraId="71BD0E55" w14:textId="5F3C5B93" w:rsidR="00A11776" w:rsidRPr="00A11776" w:rsidRDefault="007B3228" w:rsidP="00A11776">
            <w:pPr>
              <w:pStyle w:val="a8"/>
              <w:numPr>
                <w:ilvl w:val="0"/>
                <w:numId w:val="3"/>
              </w:numPr>
              <w:spacing w:beforeLines="100" w:before="312" w:line="480" w:lineRule="exact"/>
              <w:ind w:firstLineChars="0"/>
              <w:rPr>
                <w:rFonts w:eastAsia="黑体"/>
                <w:kern w:val="0"/>
                <w:sz w:val="32"/>
              </w:rPr>
            </w:pPr>
            <w:r w:rsidRPr="00A11776">
              <w:rPr>
                <w:rFonts w:eastAsia="黑体" w:hint="eastAsia"/>
                <w:kern w:val="0"/>
                <w:sz w:val="32"/>
              </w:rPr>
              <w:t>实验内容、目的与要求</w:t>
            </w:r>
          </w:p>
          <w:p w14:paraId="231DA678" w14:textId="199E970D" w:rsidR="003C25FC" w:rsidRPr="00A11776" w:rsidRDefault="003C25FC" w:rsidP="003C25FC">
            <w:pPr>
              <w:spacing w:line="360" w:lineRule="auto"/>
              <w:ind w:firstLineChars="200" w:firstLine="562"/>
              <w:rPr>
                <w:b/>
                <w:sz w:val="28"/>
                <w:szCs w:val="36"/>
              </w:rPr>
            </w:pPr>
            <w:r w:rsidRPr="00A11776">
              <w:rPr>
                <w:rFonts w:hint="eastAsia"/>
                <w:b/>
                <w:sz w:val="28"/>
                <w:szCs w:val="36"/>
              </w:rPr>
              <w:t>1</w:t>
            </w:r>
            <w:r w:rsidRPr="00A11776">
              <w:rPr>
                <w:b/>
                <w:sz w:val="28"/>
                <w:szCs w:val="36"/>
              </w:rPr>
              <w:t>.</w:t>
            </w:r>
            <w:r w:rsidRPr="00A11776">
              <w:rPr>
                <w:rFonts w:hint="eastAsia"/>
                <w:b/>
                <w:sz w:val="28"/>
                <w:szCs w:val="36"/>
              </w:rPr>
              <w:t>实验内容</w:t>
            </w:r>
            <w:r w:rsidR="007430C5" w:rsidRPr="00A11776">
              <w:rPr>
                <w:rFonts w:hint="eastAsia"/>
                <w:b/>
                <w:sz w:val="28"/>
                <w:szCs w:val="36"/>
              </w:rPr>
              <w:t>与要求</w:t>
            </w:r>
            <w:r w:rsidRPr="00A11776">
              <w:rPr>
                <w:rFonts w:hint="eastAsia"/>
                <w:b/>
                <w:sz w:val="28"/>
                <w:szCs w:val="36"/>
              </w:rPr>
              <w:t>：</w:t>
            </w:r>
          </w:p>
          <w:p w14:paraId="257AF048" w14:textId="77777777" w:rsidR="00651D9B" w:rsidRPr="00651D9B" w:rsidRDefault="00651D9B" w:rsidP="00651D9B">
            <w:pPr>
              <w:spacing w:line="360" w:lineRule="auto"/>
              <w:ind w:firstLineChars="200" w:firstLine="422"/>
              <w:rPr>
                <w:szCs w:val="21"/>
              </w:rPr>
            </w:pPr>
            <w:r w:rsidRPr="00651D9B">
              <w:rPr>
                <w:rFonts w:ascii="宋体" w:hAnsi="宋体" w:hint="eastAsia"/>
                <w:b/>
                <w:szCs w:val="21"/>
              </w:rPr>
              <w:t>基本题：</w:t>
            </w:r>
            <w:r w:rsidRPr="00651D9B">
              <w:rPr>
                <w:rFonts w:ascii="宋体" w:hAnsi="宋体" w:hint="eastAsia"/>
                <w:szCs w:val="21"/>
              </w:rPr>
              <w:t>参照实验教材之“实验十 步进电机控制”（</w:t>
            </w:r>
            <w:r w:rsidRPr="00651D9B">
              <w:rPr>
                <w:rFonts w:hint="eastAsia"/>
                <w:szCs w:val="21"/>
              </w:rPr>
              <w:t>P</w:t>
            </w:r>
            <w:r w:rsidRPr="00651D9B">
              <w:rPr>
                <w:szCs w:val="21"/>
              </w:rPr>
              <w:t>56</w:t>
            </w:r>
            <w:r w:rsidRPr="00651D9B">
              <w:rPr>
                <w:rFonts w:ascii="宋体" w:hAnsi="宋体" w:hint="eastAsia"/>
                <w:szCs w:val="21"/>
              </w:rPr>
              <w:t>）内容要求，完成基于汇编语</w:t>
            </w:r>
          </w:p>
          <w:p w14:paraId="7860BCB1" w14:textId="77777777" w:rsidR="00651D9B" w:rsidRPr="00651D9B" w:rsidRDefault="00651D9B" w:rsidP="00651D9B">
            <w:pPr>
              <w:spacing w:line="360" w:lineRule="auto"/>
              <w:ind w:firstLineChars="400" w:firstLine="840"/>
              <w:rPr>
                <w:rFonts w:ascii="宋体" w:hAnsi="宋体" w:hint="eastAsia"/>
                <w:szCs w:val="21"/>
              </w:rPr>
            </w:pPr>
            <w:r w:rsidRPr="00651D9B">
              <w:rPr>
                <w:rFonts w:ascii="宋体" w:hAnsi="宋体" w:hint="eastAsia"/>
                <w:szCs w:val="21"/>
              </w:rPr>
              <w:t>言功能调试与验证。</w:t>
            </w:r>
          </w:p>
          <w:p w14:paraId="3233B788" w14:textId="77777777" w:rsidR="00651D9B" w:rsidRPr="00651D9B" w:rsidRDefault="00651D9B" w:rsidP="00651D9B">
            <w:pPr>
              <w:spacing w:line="360" w:lineRule="auto"/>
              <w:ind w:firstLineChars="200" w:firstLine="422"/>
              <w:rPr>
                <w:color w:val="FF0000"/>
                <w:szCs w:val="21"/>
              </w:rPr>
            </w:pPr>
            <w:r w:rsidRPr="00651D9B">
              <w:rPr>
                <w:rFonts w:ascii="宋体" w:hAnsi="宋体" w:hint="eastAsia"/>
                <w:b/>
                <w:szCs w:val="21"/>
              </w:rPr>
              <w:t>提高题：</w:t>
            </w:r>
            <w:r w:rsidRPr="00651D9B">
              <w:rPr>
                <w:rFonts w:ascii="宋体" w:hAnsi="宋体" w:hint="eastAsia"/>
                <w:szCs w:val="21"/>
              </w:rPr>
              <w:t>通过开关或按键方式，实现步进电机方向调整和速度调节。</w:t>
            </w:r>
          </w:p>
          <w:p w14:paraId="05149F2C" w14:textId="77777777" w:rsidR="00651D9B" w:rsidRPr="00651D9B" w:rsidRDefault="00651D9B" w:rsidP="00651D9B">
            <w:pPr>
              <w:spacing w:line="360" w:lineRule="auto"/>
              <w:ind w:firstLineChars="200" w:firstLine="422"/>
              <w:rPr>
                <w:rFonts w:ascii="宋体" w:hAnsi="宋体" w:hint="eastAsia"/>
                <w:szCs w:val="21"/>
              </w:rPr>
            </w:pPr>
            <w:r w:rsidRPr="00651D9B">
              <w:rPr>
                <w:rFonts w:ascii="宋体" w:hAnsi="宋体" w:hint="eastAsia"/>
                <w:b/>
                <w:szCs w:val="21"/>
              </w:rPr>
              <w:t>思考题：</w:t>
            </w:r>
            <w:r w:rsidRPr="00651D9B">
              <w:rPr>
                <w:rFonts w:ascii="宋体" w:hAnsi="宋体" w:hint="eastAsia"/>
                <w:bCs/>
                <w:szCs w:val="21"/>
              </w:rPr>
              <w:t>步进电机转速可以达到多高，为什么？</w:t>
            </w:r>
          </w:p>
          <w:p w14:paraId="328F7297" w14:textId="77777777" w:rsidR="00056D40" w:rsidRDefault="003C25FC" w:rsidP="00056D40">
            <w:pPr>
              <w:spacing w:line="360" w:lineRule="auto"/>
              <w:ind w:firstLineChars="200" w:firstLine="562"/>
              <w:rPr>
                <w:b/>
                <w:sz w:val="28"/>
                <w:szCs w:val="36"/>
              </w:rPr>
            </w:pPr>
            <w:r w:rsidRPr="00A11776">
              <w:rPr>
                <w:rFonts w:hint="eastAsia"/>
                <w:b/>
                <w:sz w:val="28"/>
                <w:szCs w:val="36"/>
              </w:rPr>
              <w:t>2</w:t>
            </w:r>
            <w:r w:rsidRPr="00A11776">
              <w:rPr>
                <w:b/>
                <w:sz w:val="28"/>
                <w:szCs w:val="36"/>
              </w:rPr>
              <w:t>.</w:t>
            </w:r>
            <w:r w:rsidRPr="00A11776">
              <w:rPr>
                <w:rFonts w:hint="eastAsia"/>
                <w:b/>
                <w:sz w:val="28"/>
                <w:szCs w:val="36"/>
              </w:rPr>
              <w:t>实验目的与要求</w:t>
            </w:r>
          </w:p>
          <w:p w14:paraId="7CC73EA0" w14:textId="77777777" w:rsidR="00624A7E" w:rsidRDefault="00624A7E" w:rsidP="00624A7E">
            <w:pPr>
              <w:spacing w:line="360" w:lineRule="auto"/>
              <w:ind w:firstLineChars="200" w:firstLine="480"/>
              <w:rPr>
                <w:rFonts w:ascii="宋体" w:hAnsi="宋体" w:hint="eastAsia"/>
                <w:sz w:val="24"/>
              </w:rPr>
            </w:pPr>
            <w:r>
              <w:rPr>
                <w:rFonts w:ascii="宋体" w:hAnsi="宋体"/>
                <w:sz w:val="24"/>
              </w:rPr>
              <w:t>1</w:t>
            </w:r>
            <w:r>
              <w:rPr>
                <w:rFonts w:ascii="宋体" w:hAnsi="宋体" w:hint="eastAsia"/>
                <w:sz w:val="24"/>
              </w:rPr>
              <w:t>、</w:t>
            </w:r>
            <w:r w:rsidRPr="00C301B3">
              <w:rPr>
                <w:rFonts w:ascii="宋体" w:hAnsi="宋体" w:hint="eastAsia"/>
                <w:sz w:val="24"/>
              </w:rPr>
              <w:t>了解步进电机控制的基本原理。</w:t>
            </w:r>
          </w:p>
          <w:p w14:paraId="02BA6907" w14:textId="77777777" w:rsidR="00624A7E" w:rsidRPr="00C301B3" w:rsidRDefault="00624A7E" w:rsidP="00624A7E">
            <w:pPr>
              <w:spacing w:line="360" w:lineRule="auto"/>
              <w:ind w:firstLineChars="200" w:firstLine="480"/>
              <w:rPr>
                <w:rFonts w:ascii="宋体" w:hAnsi="宋体" w:hint="eastAsia"/>
                <w:sz w:val="24"/>
              </w:rPr>
            </w:pPr>
            <w:r w:rsidRPr="00C301B3">
              <w:rPr>
                <w:rFonts w:ascii="宋体" w:hAnsi="宋体" w:hint="eastAsia"/>
                <w:sz w:val="24"/>
              </w:rPr>
              <w:t>2</w:t>
            </w:r>
            <w:r>
              <w:rPr>
                <w:rFonts w:ascii="宋体" w:hAnsi="宋体" w:hint="eastAsia"/>
                <w:sz w:val="24"/>
              </w:rPr>
              <w:t>、</w:t>
            </w:r>
            <w:r w:rsidRPr="00C301B3">
              <w:rPr>
                <w:rFonts w:ascii="宋体" w:hAnsi="宋体" w:hint="eastAsia"/>
                <w:sz w:val="24"/>
              </w:rPr>
              <w:t>掌握步进电机转动编程方法。</w:t>
            </w:r>
          </w:p>
          <w:p w14:paraId="6DD71C5F" w14:textId="7068590E" w:rsidR="00624A7E" w:rsidRPr="00624A7E" w:rsidRDefault="007B3228" w:rsidP="00624A7E">
            <w:pPr>
              <w:spacing w:beforeLines="50" w:before="156" w:line="480" w:lineRule="exact"/>
              <w:ind w:leftChars="200" w:left="420"/>
              <w:rPr>
                <w:rFonts w:ascii="黑体" w:eastAsia="黑体" w:cs="黑体" w:hint="eastAsia"/>
                <w:b/>
                <w:bCs/>
                <w:kern w:val="0"/>
                <w:sz w:val="28"/>
                <w:szCs w:val="28"/>
              </w:rPr>
            </w:pPr>
            <w:r w:rsidRPr="00A25C88">
              <w:rPr>
                <w:rFonts w:eastAsia="黑体" w:hint="eastAsia"/>
                <w:kern w:val="0"/>
                <w:sz w:val="32"/>
              </w:rPr>
              <w:t>二、实验硬件与软件环境条件</w:t>
            </w:r>
            <w:r w:rsidRPr="00A25C88">
              <w:rPr>
                <w:rFonts w:ascii="黑体" w:eastAsia="黑体" w:cs="黑体" w:hint="eastAsia"/>
                <w:b/>
                <w:bCs/>
                <w:kern w:val="0"/>
                <w:sz w:val="28"/>
                <w:szCs w:val="28"/>
              </w:rPr>
              <w:t>（</w:t>
            </w:r>
            <w:r w:rsidRPr="00A25C88">
              <w:rPr>
                <w:rFonts w:ascii="黑体" w:eastAsia="黑体" w:cs="黑体" w:hint="eastAsia"/>
                <w:kern w:val="0"/>
                <w:sz w:val="28"/>
                <w:szCs w:val="28"/>
              </w:rPr>
              <w:t>标注实验设备名称及设备号</w:t>
            </w:r>
            <w:r w:rsidRPr="00A25C88">
              <w:rPr>
                <w:rFonts w:ascii="黑体" w:eastAsia="黑体" w:cs="黑体" w:hint="eastAsia"/>
                <w:b/>
                <w:bCs/>
                <w:kern w:val="0"/>
                <w:sz w:val="28"/>
                <w:szCs w:val="28"/>
              </w:rPr>
              <w:t>）</w:t>
            </w:r>
          </w:p>
          <w:p w14:paraId="5B3B54B0" w14:textId="77777777" w:rsidR="00624A7E" w:rsidRDefault="00624A7E" w:rsidP="00056D40">
            <w:pPr>
              <w:spacing w:line="360" w:lineRule="auto"/>
              <w:ind w:left="840"/>
              <w:rPr>
                <w:sz w:val="24"/>
                <w:szCs w:val="32"/>
              </w:rPr>
            </w:pPr>
          </w:p>
          <w:p w14:paraId="1202A59D" w14:textId="6E2D4EF7" w:rsidR="004817D2" w:rsidRPr="00A11776" w:rsidRDefault="007430C5" w:rsidP="00056D40">
            <w:pPr>
              <w:spacing w:line="360" w:lineRule="auto"/>
              <w:ind w:left="840"/>
              <w:rPr>
                <w:sz w:val="24"/>
                <w:szCs w:val="32"/>
              </w:rPr>
            </w:pPr>
            <w:r w:rsidRPr="00A11776">
              <w:rPr>
                <w:rFonts w:hint="eastAsia"/>
                <w:sz w:val="24"/>
                <w:szCs w:val="32"/>
              </w:rPr>
              <w:t xml:space="preserve">PC </w:t>
            </w:r>
            <w:r w:rsidRPr="00A11776">
              <w:rPr>
                <w:rFonts w:hint="eastAsia"/>
                <w:sz w:val="24"/>
                <w:szCs w:val="32"/>
              </w:rPr>
              <w:t>微机一台</w:t>
            </w:r>
            <w:r w:rsidR="00056D40">
              <w:rPr>
                <w:rFonts w:hint="eastAsia"/>
                <w:sz w:val="24"/>
                <w:szCs w:val="32"/>
              </w:rPr>
              <w:t xml:space="preserve">       </w:t>
            </w:r>
            <w:r w:rsidRPr="00A11776">
              <w:rPr>
                <w:rFonts w:hint="eastAsia"/>
                <w:sz w:val="24"/>
                <w:szCs w:val="32"/>
              </w:rPr>
              <w:t>TD-PITD+</w:t>
            </w:r>
            <w:r w:rsidRPr="00A11776">
              <w:rPr>
                <w:rFonts w:hint="eastAsia"/>
                <w:sz w:val="24"/>
                <w:szCs w:val="32"/>
              </w:rPr>
              <w:t>实验系统一套</w:t>
            </w:r>
          </w:p>
          <w:p w14:paraId="0B2A29DC" w14:textId="47802774" w:rsidR="00526EE3" w:rsidRPr="00526EE3" w:rsidRDefault="007B3228" w:rsidP="00526EE3">
            <w:pPr>
              <w:numPr>
                <w:ilvl w:val="0"/>
                <w:numId w:val="1"/>
              </w:numPr>
              <w:spacing w:beforeLines="50" w:before="156" w:line="480" w:lineRule="exact"/>
              <w:ind w:leftChars="200" w:left="420"/>
              <w:rPr>
                <w:rFonts w:eastAsia="黑体"/>
                <w:kern w:val="0"/>
                <w:sz w:val="32"/>
              </w:rPr>
            </w:pPr>
            <w:r w:rsidRPr="00A25C88">
              <w:rPr>
                <w:rFonts w:eastAsia="黑体" w:hint="eastAsia"/>
                <w:kern w:val="0"/>
                <w:sz w:val="32"/>
              </w:rPr>
              <w:lastRenderedPageBreak/>
              <w:t>实验线路示图、程序算法流程图</w:t>
            </w:r>
          </w:p>
          <w:p w14:paraId="425F4D9C" w14:textId="77777777" w:rsidR="00624A7E" w:rsidRDefault="00624A7E" w:rsidP="00624A7E">
            <w:pPr>
              <w:jc w:val="center"/>
              <w:rPr>
                <w:noProof/>
              </w:rPr>
            </w:pPr>
          </w:p>
          <w:p w14:paraId="5D313CA7" w14:textId="77777777" w:rsidR="00624A7E" w:rsidRPr="009F3FB4" w:rsidRDefault="00624A7E" w:rsidP="00624A7E">
            <w:pPr>
              <w:jc w:val="center"/>
              <w:rPr>
                <w:rFonts w:ascii="宋体" w:hAnsi="宋体" w:hint="eastAsia"/>
              </w:rPr>
            </w:pPr>
            <w:r>
              <w:rPr>
                <w:noProof/>
              </w:rPr>
              <w:drawing>
                <wp:anchor distT="0" distB="0" distL="114300" distR="114300" simplePos="0" relativeHeight="251680768" behindDoc="0" locked="0" layoutInCell="1" allowOverlap="1" wp14:anchorId="0DB44ADB" wp14:editId="58A85EF1">
                  <wp:simplePos x="0" y="0"/>
                  <wp:positionH relativeFrom="column">
                    <wp:posOffset>87630</wp:posOffset>
                  </wp:positionH>
                  <wp:positionV relativeFrom="paragraph">
                    <wp:posOffset>14605</wp:posOffset>
                  </wp:positionV>
                  <wp:extent cx="5852795" cy="2623820"/>
                  <wp:effectExtent l="0" t="0" r="0" b="508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5054" r="4518"/>
                          <a:stretch/>
                        </pic:blipFill>
                        <pic:spPr bwMode="auto">
                          <a:xfrm>
                            <a:off x="0" y="0"/>
                            <a:ext cx="5852795" cy="2623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宋体" w:hAnsi="宋体" w:hint="eastAsia"/>
              </w:rPr>
              <w:t xml:space="preserve">           </w:t>
            </w:r>
            <w:r w:rsidRPr="009F3FB4">
              <w:rPr>
                <w:rFonts w:ascii="宋体" w:hAnsi="宋体" w:hint="eastAsia"/>
              </w:rPr>
              <w:t xml:space="preserve"> </w:t>
            </w:r>
          </w:p>
          <w:p w14:paraId="44F0AA7C" w14:textId="77777777" w:rsidR="00624A7E" w:rsidRPr="00A25C88" w:rsidRDefault="00624A7E" w:rsidP="00624A7E">
            <w:pPr>
              <w:spacing w:beforeLines="50" w:before="156" w:line="480" w:lineRule="exact"/>
              <w:ind w:leftChars="200" w:left="420"/>
              <w:rPr>
                <w:rFonts w:ascii="宋体" w:hAnsi="宋体" w:hint="eastAsia"/>
                <w:b/>
                <w:kern w:val="0"/>
                <w:sz w:val="24"/>
              </w:rPr>
            </w:pPr>
          </w:p>
          <w:p w14:paraId="5FC92C63" w14:textId="77777777" w:rsidR="00624A7E" w:rsidRPr="00A25C88" w:rsidRDefault="00624A7E" w:rsidP="00624A7E">
            <w:pPr>
              <w:spacing w:beforeLines="50" w:before="156" w:line="480" w:lineRule="exact"/>
              <w:ind w:leftChars="200" w:left="420"/>
              <w:rPr>
                <w:rFonts w:ascii="宋体" w:hAnsi="宋体" w:hint="eastAsia"/>
                <w:b/>
                <w:kern w:val="0"/>
                <w:sz w:val="24"/>
              </w:rPr>
            </w:pPr>
          </w:p>
          <w:p w14:paraId="43B8CDE5" w14:textId="77777777" w:rsidR="00624A7E" w:rsidRPr="00A25C88" w:rsidRDefault="00624A7E" w:rsidP="00624A7E">
            <w:pPr>
              <w:spacing w:beforeLines="50" w:before="156" w:line="480" w:lineRule="exact"/>
              <w:ind w:leftChars="200" w:left="420"/>
              <w:rPr>
                <w:rFonts w:ascii="宋体" w:hAnsi="宋体" w:hint="eastAsia"/>
                <w:b/>
                <w:kern w:val="0"/>
                <w:sz w:val="24"/>
              </w:rPr>
            </w:pPr>
          </w:p>
          <w:p w14:paraId="23BFB4AB" w14:textId="77777777" w:rsidR="00624A7E" w:rsidRDefault="00624A7E" w:rsidP="00624A7E">
            <w:pPr>
              <w:spacing w:beforeLines="50" w:before="156" w:line="480" w:lineRule="exact"/>
              <w:ind w:leftChars="200" w:left="420"/>
              <w:rPr>
                <w:rFonts w:ascii="宋体" w:hAnsi="宋体" w:hint="eastAsia"/>
                <w:b/>
                <w:kern w:val="0"/>
                <w:sz w:val="24"/>
              </w:rPr>
            </w:pPr>
          </w:p>
          <w:p w14:paraId="0C82BBDF" w14:textId="77777777" w:rsidR="00624A7E" w:rsidRDefault="00624A7E" w:rsidP="00624A7E">
            <w:pPr>
              <w:spacing w:beforeLines="50" w:before="156" w:line="480" w:lineRule="exact"/>
              <w:ind w:leftChars="200" w:left="420"/>
              <w:rPr>
                <w:rFonts w:ascii="宋体" w:hAnsi="宋体" w:hint="eastAsia"/>
                <w:b/>
                <w:kern w:val="0"/>
                <w:sz w:val="24"/>
              </w:rPr>
            </w:pPr>
          </w:p>
          <w:p w14:paraId="0E6E12E3" w14:textId="77777777" w:rsidR="00624A7E" w:rsidRPr="00A25C88" w:rsidRDefault="00624A7E" w:rsidP="00624A7E">
            <w:pPr>
              <w:spacing w:beforeLines="50" w:before="156" w:line="480" w:lineRule="exact"/>
              <w:rPr>
                <w:rFonts w:ascii="宋体" w:hAnsi="宋体" w:hint="eastAsia"/>
                <w:b/>
                <w:kern w:val="0"/>
                <w:sz w:val="24"/>
              </w:rPr>
            </w:pPr>
          </w:p>
          <w:p w14:paraId="2FD73CC6" w14:textId="77777777" w:rsidR="00624A7E" w:rsidRPr="003E6136" w:rsidRDefault="00624A7E" w:rsidP="00624A7E">
            <w:pPr>
              <w:spacing w:line="360" w:lineRule="exact"/>
              <w:rPr>
                <w:rFonts w:ascii="宋体" w:hAnsi="宋体" w:hint="eastAsia"/>
                <w:sz w:val="24"/>
              </w:rPr>
            </w:pPr>
            <w:r w:rsidRPr="003E6136">
              <w:rPr>
                <w:rFonts w:ascii="宋体" w:hAnsi="宋体" w:hint="eastAsia"/>
                <w:sz w:val="24"/>
              </w:rPr>
              <w:t xml:space="preserve">    1）步进电机区BA、BB、BC、BD分别接到IO口简单扩展区74LS273的输出PO0～PO3。</w:t>
            </w:r>
          </w:p>
          <w:p w14:paraId="6F433525" w14:textId="77777777" w:rsidR="00624A7E" w:rsidRDefault="00624A7E" w:rsidP="00624A7E">
            <w:pPr>
              <w:ind w:firstLine="480"/>
              <w:rPr>
                <w:rFonts w:ascii="宋体" w:hAnsi="宋体" w:hint="eastAsia"/>
                <w:sz w:val="24"/>
              </w:rPr>
            </w:pPr>
            <w:r w:rsidRPr="003E6136">
              <w:rPr>
                <w:rFonts w:ascii="宋体" w:hAnsi="宋体" w:hint="eastAsia"/>
                <w:sz w:val="24"/>
              </w:rPr>
              <w:t>2）输入/输出模块上273CS连到Y6。</w:t>
            </w:r>
          </w:p>
          <w:p w14:paraId="005AB5A5" w14:textId="77777777" w:rsidR="00624A7E" w:rsidRPr="003E6136" w:rsidRDefault="00624A7E" w:rsidP="00624A7E">
            <w:pPr>
              <w:ind w:firstLine="480"/>
              <w:rPr>
                <w:rFonts w:ascii="宋体" w:hAnsi="宋体" w:hint="eastAsia"/>
                <w:sz w:val="24"/>
              </w:rPr>
            </w:pPr>
            <w:r>
              <w:rPr>
                <w:rFonts w:ascii="宋体" w:hAnsi="宋体"/>
                <w:sz w:val="24"/>
              </w:rPr>
              <w:t xml:space="preserve">3) </w:t>
            </w:r>
            <w:r>
              <w:rPr>
                <w:rFonts w:ascii="宋体" w:hAnsi="宋体" w:hint="eastAsia"/>
                <w:sz w:val="24"/>
              </w:rPr>
              <w:t>提高题参考8</w:t>
            </w:r>
            <w:r>
              <w:rPr>
                <w:rFonts w:ascii="宋体" w:hAnsi="宋体"/>
                <w:sz w:val="24"/>
              </w:rPr>
              <w:t>255</w:t>
            </w:r>
            <w:r>
              <w:rPr>
                <w:rFonts w:ascii="宋体" w:hAnsi="宋体" w:hint="eastAsia"/>
                <w:sz w:val="24"/>
              </w:rPr>
              <w:t>扩展实验，连接8</w:t>
            </w:r>
            <w:r>
              <w:rPr>
                <w:rFonts w:ascii="宋体" w:hAnsi="宋体"/>
                <w:sz w:val="24"/>
              </w:rPr>
              <w:t>255</w:t>
            </w:r>
            <w:r>
              <w:rPr>
                <w:rFonts w:ascii="宋体" w:hAnsi="宋体" w:hint="eastAsia"/>
                <w:sz w:val="24"/>
              </w:rPr>
              <w:t>芯片及键盘排线。</w:t>
            </w:r>
          </w:p>
          <w:p w14:paraId="32F72F51" w14:textId="77777777" w:rsidR="00624A7E" w:rsidRDefault="00624A7E" w:rsidP="00624A7E">
            <w:pPr>
              <w:ind w:firstLine="400"/>
              <w:jc w:val="center"/>
              <w:rPr>
                <w:rFonts w:ascii="宋体" w:hAnsi="宋体" w:hint="eastAsia"/>
              </w:rPr>
            </w:pPr>
            <w:r>
              <w:rPr>
                <w:noProof/>
              </w:rPr>
              <w:drawing>
                <wp:anchor distT="0" distB="0" distL="114300" distR="114300" simplePos="0" relativeHeight="251681792" behindDoc="0" locked="0" layoutInCell="1" allowOverlap="1" wp14:anchorId="4E4F23E8" wp14:editId="2D4918A7">
                  <wp:simplePos x="0" y="0"/>
                  <wp:positionH relativeFrom="column">
                    <wp:posOffset>1697355</wp:posOffset>
                  </wp:positionH>
                  <wp:positionV relativeFrom="paragraph">
                    <wp:posOffset>67310</wp:posOffset>
                  </wp:positionV>
                  <wp:extent cx="2790825" cy="2860675"/>
                  <wp:effectExtent l="0" t="0" r="9525"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3" t="3996" r="-683" b="-3996"/>
                          <a:stretch/>
                        </pic:blipFill>
                        <pic:spPr bwMode="auto">
                          <a:xfrm>
                            <a:off x="0" y="0"/>
                            <a:ext cx="2790825" cy="2860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DF0EFE" w14:textId="77777777" w:rsidR="00624A7E" w:rsidRDefault="00624A7E" w:rsidP="00624A7E">
            <w:pPr>
              <w:spacing w:line="360" w:lineRule="exact"/>
              <w:rPr>
                <w:rFonts w:ascii="宋体" w:hAnsi="宋体" w:hint="eastAsia"/>
                <w:sz w:val="24"/>
              </w:rPr>
            </w:pPr>
            <w:r>
              <w:rPr>
                <w:rFonts w:ascii="宋体" w:hAnsi="宋体" w:hint="eastAsia"/>
                <w:sz w:val="24"/>
              </w:rPr>
              <w:t xml:space="preserve">                                     </w:t>
            </w:r>
          </w:p>
          <w:p w14:paraId="3B4F02F6" w14:textId="77777777" w:rsidR="00624A7E" w:rsidRDefault="00624A7E" w:rsidP="00624A7E">
            <w:pPr>
              <w:spacing w:line="360" w:lineRule="exact"/>
              <w:jc w:val="center"/>
              <w:rPr>
                <w:rFonts w:ascii="宋体" w:hAnsi="宋体" w:hint="eastAsia"/>
                <w:sz w:val="24"/>
              </w:rPr>
            </w:pPr>
            <w:r>
              <w:rPr>
                <w:rFonts w:ascii="宋体" w:hAnsi="宋体" w:hint="eastAsia"/>
                <w:sz w:val="24"/>
              </w:rPr>
              <w:t xml:space="preserve">         </w:t>
            </w:r>
          </w:p>
          <w:p w14:paraId="6131654A" w14:textId="77777777" w:rsidR="00624A7E" w:rsidRDefault="00624A7E" w:rsidP="00624A7E">
            <w:pPr>
              <w:spacing w:line="360" w:lineRule="exact"/>
              <w:jc w:val="center"/>
              <w:rPr>
                <w:rFonts w:ascii="宋体" w:hAnsi="宋体" w:hint="eastAsia"/>
                <w:sz w:val="24"/>
              </w:rPr>
            </w:pPr>
          </w:p>
          <w:p w14:paraId="3F07C47D" w14:textId="77777777" w:rsidR="00624A7E" w:rsidRDefault="00624A7E" w:rsidP="00624A7E">
            <w:pPr>
              <w:spacing w:line="360" w:lineRule="exact"/>
              <w:jc w:val="center"/>
              <w:rPr>
                <w:rFonts w:ascii="宋体" w:hAnsi="宋体" w:hint="eastAsia"/>
                <w:sz w:val="24"/>
              </w:rPr>
            </w:pPr>
          </w:p>
          <w:p w14:paraId="2809CBE0" w14:textId="77777777" w:rsidR="00624A7E" w:rsidRDefault="00624A7E" w:rsidP="00624A7E">
            <w:pPr>
              <w:spacing w:line="360" w:lineRule="exact"/>
              <w:jc w:val="center"/>
              <w:rPr>
                <w:rFonts w:ascii="宋体" w:hAnsi="宋体" w:hint="eastAsia"/>
                <w:sz w:val="24"/>
              </w:rPr>
            </w:pPr>
          </w:p>
          <w:p w14:paraId="1ADF0966" w14:textId="77777777" w:rsidR="00624A7E" w:rsidRDefault="00624A7E" w:rsidP="00624A7E">
            <w:pPr>
              <w:spacing w:line="360" w:lineRule="exact"/>
              <w:jc w:val="center"/>
              <w:rPr>
                <w:rFonts w:ascii="宋体" w:hAnsi="宋体" w:hint="eastAsia"/>
                <w:sz w:val="24"/>
              </w:rPr>
            </w:pPr>
          </w:p>
          <w:p w14:paraId="79784A4B" w14:textId="77777777" w:rsidR="00624A7E" w:rsidRDefault="00624A7E" w:rsidP="00624A7E">
            <w:pPr>
              <w:spacing w:line="360" w:lineRule="exact"/>
              <w:jc w:val="center"/>
              <w:rPr>
                <w:rFonts w:ascii="宋体" w:hAnsi="宋体" w:hint="eastAsia"/>
                <w:sz w:val="24"/>
              </w:rPr>
            </w:pPr>
          </w:p>
          <w:p w14:paraId="16C720F3" w14:textId="77777777" w:rsidR="00624A7E" w:rsidRDefault="00624A7E" w:rsidP="00624A7E">
            <w:pPr>
              <w:spacing w:beforeLines="50" w:before="156" w:line="480" w:lineRule="exact"/>
              <w:rPr>
                <w:rFonts w:ascii="宋体" w:hAnsi="宋体" w:hint="eastAsia"/>
                <w:bCs/>
                <w:sz w:val="24"/>
              </w:rPr>
            </w:pPr>
          </w:p>
          <w:p w14:paraId="7047CDEF" w14:textId="77777777" w:rsidR="00624A7E" w:rsidRDefault="00624A7E" w:rsidP="00624A7E">
            <w:pPr>
              <w:spacing w:beforeLines="50" w:before="156" w:line="480" w:lineRule="exact"/>
              <w:rPr>
                <w:rFonts w:ascii="宋体" w:hAnsi="宋体" w:hint="eastAsia"/>
                <w:b/>
                <w:kern w:val="0"/>
                <w:sz w:val="24"/>
              </w:rPr>
            </w:pPr>
          </w:p>
          <w:p w14:paraId="19B802AA" w14:textId="6B210E17" w:rsidR="00CA3737" w:rsidRPr="00CA3737" w:rsidRDefault="00CA3737" w:rsidP="00CA3737">
            <w:pPr>
              <w:pStyle w:val="a8"/>
              <w:ind w:firstLine="562"/>
              <w:rPr>
                <w:rStyle w:val="a9"/>
                <w:b/>
                <w:bCs/>
                <w:i w:val="0"/>
                <w:iCs w:val="0"/>
                <w:sz w:val="28"/>
                <w:szCs w:val="36"/>
              </w:rPr>
            </w:pPr>
            <w:r w:rsidRPr="00CA3737">
              <w:rPr>
                <w:rStyle w:val="a9"/>
                <w:b/>
                <w:bCs/>
                <w:i w:val="0"/>
                <w:iCs w:val="0"/>
                <w:sz w:val="28"/>
                <w:szCs w:val="36"/>
              </w:rPr>
              <w:t>1</w:t>
            </w:r>
            <w:r w:rsidRPr="00CA3737">
              <w:rPr>
                <w:rStyle w:val="a9"/>
                <w:rFonts w:hint="eastAsia"/>
                <w:b/>
                <w:bCs/>
                <w:i w:val="0"/>
                <w:iCs w:val="0"/>
                <w:sz w:val="28"/>
                <w:szCs w:val="36"/>
              </w:rPr>
              <w:t>．</w:t>
            </w:r>
            <w:r w:rsidRPr="00CA3737">
              <w:rPr>
                <w:rStyle w:val="a9"/>
                <w:rFonts w:hint="eastAsia"/>
                <w:b/>
                <w:bCs/>
                <w:i w:val="0"/>
                <w:iCs w:val="0"/>
                <w:sz w:val="28"/>
                <w:szCs w:val="36"/>
              </w:rPr>
              <w:t xml:space="preserve"> </w:t>
            </w:r>
            <w:r w:rsidRPr="00CA3737">
              <w:rPr>
                <w:rStyle w:val="a9"/>
                <w:rFonts w:hint="eastAsia"/>
                <w:b/>
                <w:bCs/>
                <w:i w:val="0"/>
                <w:iCs w:val="0"/>
                <w:sz w:val="28"/>
                <w:szCs w:val="36"/>
              </w:rPr>
              <w:t>程序代码</w:t>
            </w:r>
          </w:p>
          <w:p w14:paraId="2B159B02" w14:textId="0686C475" w:rsidR="004F36D6" w:rsidRDefault="00CA3737" w:rsidP="004F36D6">
            <w:pPr>
              <w:pStyle w:val="a8"/>
              <w:ind w:firstLine="482"/>
              <w:rPr>
                <w:rFonts w:ascii="宋体" w:hAnsi="宋体" w:hint="eastAsia"/>
                <w:b/>
                <w:sz w:val="24"/>
              </w:rPr>
            </w:pPr>
            <w:r w:rsidRPr="0042484C">
              <w:rPr>
                <w:rFonts w:ascii="宋体" w:hAnsi="宋体" w:hint="eastAsia"/>
                <w:b/>
                <w:sz w:val="24"/>
              </w:rPr>
              <w:t>基础题：</w:t>
            </w:r>
          </w:p>
          <w:tbl>
            <w:tblPr>
              <w:tblStyle w:val="aa"/>
              <w:tblW w:w="0" w:type="auto"/>
              <w:tblLook w:val="04A0" w:firstRow="1" w:lastRow="0" w:firstColumn="1" w:lastColumn="0" w:noHBand="0" w:noVBand="1"/>
            </w:tblPr>
            <w:tblGrid>
              <w:gridCol w:w="9453"/>
            </w:tblGrid>
            <w:tr w:rsidR="00923894" w14:paraId="676C7FE0" w14:textId="77777777" w:rsidTr="00923894">
              <w:tc>
                <w:tcPr>
                  <w:tcW w:w="9453" w:type="dxa"/>
                </w:tcPr>
                <w:p w14:paraId="01103FCE" w14:textId="77777777" w:rsidR="00923894" w:rsidRPr="00B039FC" w:rsidRDefault="00923894" w:rsidP="00B039FC">
                  <w:pPr>
                    <w:pStyle w:val="a8"/>
                    <w:numPr>
                      <w:ilvl w:val="0"/>
                      <w:numId w:val="12"/>
                    </w:numPr>
                    <w:ind w:firstLineChars="0"/>
                    <w:rPr>
                      <w:rFonts w:ascii="宋体" w:hAnsi="宋体" w:hint="eastAsia"/>
                      <w:b/>
                      <w:sz w:val="24"/>
                    </w:rPr>
                  </w:pPr>
                  <w:bookmarkStart w:id="1" w:name="_Hlk198729712"/>
                </w:p>
              </w:tc>
            </w:tr>
            <w:tr w:rsidR="00923894" w14:paraId="701116BB" w14:textId="77777777" w:rsidTr="00923894">
              <w:tc>
                <w:tcPr>
                  <w:tcW w:w="9453" w:type="dxa"/>
                </w:tcPr>
                <w:p w14:paraId="48729D80"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13BF2D77" w14:textId="77777777" w:rsidTr="00923894">
              <w:tc>
                <w:tcPr>
                  <w:tcW w:w="9453" w:type="dxa"/>
                </w:tcPr>
                <w:p w14:paraId="5AA1FEF7"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3466DE13" w14:textId="77777777" w:rsidTr="00923894">
              <w:tc>
                <w:tcPr>
                  <w:tcW w:w="9453" w:type="dxa"/>
                </w:tcPr>
                <w:p w14:paraId="283FD8A4"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7CDF2399" w14:textId="77777777" w:rsidTr="00923894">
              <w:tc>
                <w:tcPr>
                  <w:tcW w:w="9453" w:type="dxa"/>
                </w:tcPr>
                <w:p w14:paraId="69625837"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2FF1360B" w14:textId="77777777" w:rsidTr="00923894">
              <w:tc>
                <w:tcPr>
                  <w:tcW w:w="9453" w:type="dxa"/>
                </w:tcPr>
                <w:p w14:paraId="17659AD2"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4769F09D" w14:textId="77777777" w:rsidTr="00923894">
              <w:tc>
                <w:tcPr>
                  <w:tcW w:w="9453" w:type="dxa"/>
                </w:tcPr>
                <w:p w14:paraId="08F20301"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37672303" w14:textId="77777777" w:rsidTr="00923894">
              <w:tc>
                <w:tcPr>
                  <w:tcW w:w="9453" w:type="dxa"/>
                </w:tcPr>
                <w:p w14:paraId="46409A2A"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2835E91F" w14:textId="77777777" w:rsidTr="00923894">
              <w:tc>
                <w:tcPr>
                  <w:tcW w:w="9453" w:type="dxa"/>
                </w:tcPr>
                <w:p w14:paraId="0AB6F732"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3B4EFCC7" w14:textId="77777777" w:rsidTr="00923894">
              <w:tc>
                <w:tcPr>
                  <w:tcW w:w="9453" w:type="dxa"/>
                </w:tcPr>
                <w:p w14:paraId="373D0754"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3588F23F" w14:textId="77777777" w:rsidTr="00923894">
              <w:tc>
                <w:tcPr>
                  <w:tcW w:w="9453" w:type="dxa"/>
                </w:tcPr>
                <w:p w14:paraId="60444146"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71C11D00" w14:textId="77777777" w:rsidTr="00923894">
              <w:tc>
                <w:tcPr>
                  <w:tcW w:w="9453" w:type="dxa"/>
                </w:tcPr>
                <w:p w14:paraId="61C2303A"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631836A5" w14:textId="77777777" w:rsidTr="00923894">
              <w:tc>
                <w:tcPr>
                  <w:tcW w:w="9453" w:type="dxa"/>
                </w:tcPr>
                <w:p w14:paraId="49B29558"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064F5721" w14:textId="77777777" w:rsidTr="00923894">
              <w:tc>
                <w:tcPr>
                  <w:tcW w:w="9453" w:type="dxa"/>
                </w:tcPr>
                <w:p w14:paraId="32F54470"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00ED7700" w14:textId="77777777" w:rsidTr="00923894">
              <w:tc>
                <w:tcPr>
                  <w:tcW w:w="9453" w:type="dxa"/>
                </w:tcPr>
                <w:p w14:paraId="2CCE49AF"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2450FEDE" w14:textId="77777777" w:rsidTr="00923894">
              <w:tc>
                <w:tcPr>
                  <w:tcW w:w="9453" w:type="dxa"/>
                </w:tcPr>
                <w:p w14:paraId="30FAE5DC"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226268D1" w14:textId="77777777" w:rsidTr="00923894">
              <w:tc>
                <w:tcPr>
                  <w:tcW w:w="9453" w:type="dxa"/>
                </w:tcPr>
                <w:p w14:paraId="524E56BD"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420BCCC5" w14:textId="77777777" w:rsidTr="00923894">
              <w:tc>
                <w:tcPr>
                  <w:tcW w:w="9453" w:type="dxa"/>
                </w:tcPr>
                <w:p w14:paraId="345BD51F"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0809FB80" w14:textId="77777777" w:rsidTr="00923894">
              <w:tc>
                <w:tcPr>
                  <w:tcW w:w="9453" w:type="dxa"/>
                </w:tcPr>
                <w:p w14:paraId="59BB787B"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2557ACBA" w14:textId="77777777" w:rsidTr="00923894">
              <w:tc>
                <w:tcPr>
                  <w:tcW w:w="9453" w:type="dxa"/>
                </w:tcPr>
                <w:p w14:paraId="020217CC"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5FA979F0" w14:textId="77777777" w:rsidTr="00923894">
              <w:tc>
                <w:tcPr>
                  <w:tcW w:w="9453" w:type="dxa"/>
                </w:tcPr>
                <w:p w14:paraId="2F8A1738"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3C74095F" w14:textId="77777777" w:rsidTr="00923894">
              <w:tc>
                <w:tcPr>
                  <w:tcW w:w="9453" w:type="dxa"/>
                </w:tcPr>
                <w:p w14:paraId="03B7C7AE"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4FCD7632" w14:textId="77777777" w:rsidTr="00923894">
              <w:tc>
                <w:tcPr>
                  <w:tcW w:w="9453" w:type="dxa"/>
                </w:tcPr>
                <w:p w14:paraId="4A984CF7" w14:textId="77777777" w:rsidR="00923894" w:rsidRPr="00B039FC" w:rsidRDefault="00923894" w:rsidP="00B039FC">
                  <w:pPr>
                    <w:pStyle w:val="a8"/>
                    <w:numPr>
                      <w:ilvl w:val="0"/>
                      <w:numId w:val="12"/>
                    </w:numPr>
                    <w:ind w:firstLineChars="0"/>
                    <w:rPr>
                      <w:rFonts w:ascii="宋体" w:hAnsi="宋体" w:hint="eastAsia"/>
                      <w:b/>
                      <w:sz w:val="24"/>
                    </w:rPr>
                  </w:pPr>
                </w:p>
              </w:tc>
            </w:tr>
            <w:tr w:rsidR="00923894" w14:paraId="5C772D6D" w14:textId="77777777" w:rsidTr="00923894">
              <w:tc>
                <w:tcPr>
                  <w:tcW w:w="9453" w:type="dxa"/>
                </w:tcPr>
                <w:p w14:paraId="183C4D89" w14:textId="77777777" w:rsidR="00923894" w:rsidRPr="00B039FC" w:rsidRDefault="00923894" w:rsidP="00B039FC">
                  <w:pPr>
                    <w:pStyle w:val="a8"/>
                    <w:numPr>
                      <w:ilvl w:val="0"/>
                      <w:numId w:val="12"/>
                    </w:numPr>
                    <w:ind w:firstLineChars="0"/>
                    <w:rPr>
                      <w:rFonts w:ascii="宋体" w:hAnsi="宋体" w:hint="eastAsia"/>
                      <w:b/>
                      <w:sz w:val="24"/>
                    </w:rPr>
                  </w:pPr>
                </w:p>
              </w:tc>
            </w:tr>
            <w:tr w:rsidR="00624A7E" w14:paraId="28057D2A" w14:textId="77777777" w:rsidTr="00923894">
              <w:tc>
                <w:tcPr>
                  <w:tcW w:w="9453" w:type="dxa"/>
                </w:tcPr>
                <w:p w14:paraId="2A3AACD7" w14:textId="77777777" w:rsidR="00624A7E" w:rsidRPr="00B039FC" w:rsidRDefault="00624A7E" w:rsidP="00B039FC">
                  <w:pPr>
                    <w:pStyle w:val="a8"/>
                    <w:numPr>
                      <w:ilvl w:val="0"/>
                      <w:numId w:val="12"/>
                    </w:numPr>
                    <w:ind w:firstLineChars="0"/>
                    <w:rPr>
                      <w:rFonts w:ascii="宋体" w:hAnsi="宋体" w:hint="eastAsia"/>
                      <w:b/>
                      <w:sz w:val="24"/>
                    </w:rPr>
                  </w:pPr>
                </w:p>
              </w:tc>
            </w:tr>
          </w:tbl>
          <w:bookmarkEnd w:id="1"/>
          <w:p w14:paraId="769D1569" w14:textId="7FA31764" w:rsidR="00CA3737" w:rsidRDefault="00CA3737" w:rsidP="00F713AB">
            <w:pPr>
              <w:spacing w:beforeLines="50" w:before="156"/>
              <w:ind w:firstLineChars="200" w:firstLine="482"/>
              <w:rPr>
                <w:rFonts w:ascii="宋体" w:hAnsi="宋体" w:hint="eastAsia"/>
                <w:b/>
                <w:sz w:val="24"/>
              </w:rPr>
            </w:pPr>
            <w:r w:rsidRPr="0042484C">
              <w:rPr>
                <w:rFonts w:ascii="宋体" w:hAnsi="宋体" w:hint="eastAsia"/>
                <w:b/>
                <w:sz w:val="24"/>
              </w:rPr>
              <w:t>提高题：</w:t>
            </w:r>
          </w:p>
          <w:tbl>
            <w:tblPr>
              <w:tblStyle w:val="aa"/>
              <w:tblW w:w="0" w:type="auto"/>
              <w:tblLook w:val="04A0" w:firstRow="1" w:lastRow="0" w:firstColumn="1" w:lastColumn="0" w:noHBand="0" w:noVBand="1"/>
            </w:tblPr>
            <w:tblGrid>
              <w:gridCol w:w="9453"/>
            </w:tblGrid>
            <w:tr w:rsidR="00B039FC" w:rsidRPr="00B039FC" w14:paraId="10B781BF" w14:textId="77777777" w:rsidTr="00AA2936">
              <w:tc>
                <w:tcPr>
                  <w:tcW w:w="9453" w:type="dxa"/>
                </w:tcPr>
                <w:p w14:paraId="1350757A"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736371D4" w14:textId="77777777" w:rsidTr="00AA2936">
              <w:tc>
                <w:tcPr>
                  <w:tcW w:w="9453" w:type="dxa"/>
                </w:tcPr>
                <w:p w14:paraId="6AF9273E"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6E51AB8B" w14:textId="77777777" w:rsidTr="00AA2936">
              <w:tc>
                <w:tcPr>
                  <w:tcW w:w="9453" w:type="dxa"/>
                </w:tcPr>
                <w:p w14:paraId="4912B90B"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760C3C9A" w14:textId="77777777" w:rsidTr="00AA2936">
              <w:tc>
                <w:tcPr>
                  <w:tcW w:w="9453" w:type="dxa"/>
                </w:tcPr>
                <w:p w14:paraId="4E2ED773"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D2F8D96" w14:textId="77777777" w:rsidTr="00AA2936">
              <w:tc>
                <w:tcPr>
                  <w:tcW w:w="9453" w:type="dxa"/>
                </w:tcPr>
                <w:p w14:paraId="4E7DDA61"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BAB0083" w14:textId="77777777" w:rsidTr="00AA2936">
              <w:tc>
                <w:tcPr>
                  <w:tcW w:w="9453" w:type="dxa"/>
                </w:tcPr>
                <w:p w14:paraId="34577EDF"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ED3EF20" w14:textId="77777777" w:rsidTr="00AA2936">
              <w:tc>
                <w:tcPr>
                  <w:tcW w:w="9453" w:type="dxa"/>
                </w:tcPr>
                <w:p w14:paraId="0A3F70B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DE1C7C1" w14:textId="77777777" w:rsidTr="00AA2936">
              <w:tc>
                <w:tcPr>
                  <w:tcW w:w="9453" w:type="dxa"/>
                </w:tcPr>
                <w:p w14:paraId="638985E0"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5A6AA238" w14:textId="77777777" w:rsidTr="00AA2936">
              <w:tc>
                <w:tcPr>
                  <w:tcW w:w="9453" w:type="dxa"/>
                </w:tcPr>
                <w:p w14:paraId="49B907BC"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F7AA76D" w14:textId="77777777" w:rsidTr="00AA2936">
              <w:tc>
                <w:tcPr>
                  <w:tcW w:w="9453" w:type="dxa"/>
                </w:tcPr>
                <w:p w14:paraId="47DE1FE6"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6D9B167" w14:textId="77777777" w:rsidTr="00AA2936">
              <w:tc>
                <w:tcPr>
                  <w:tcW w:w="9453" w:type="dxa"/>
                </w:tcPr>
                <w:p w14:paraId="0F75D785"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7FD1C7E0" w14:textId="77777777" w:rsidTr="00AA2936">
              <w:tc>
                <w:tcPr>
                  <w:tcW w:w="9453" w:type="dxa"/>
                </w:tcPr>
                <w:p w14:paraId="58779D13"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A6D3D58" w14:textId="77777777" w:rsidTr="00AA2936">
              <w:tc>
                <w:tcPr>
                  <w:tcW w:w="9453" w:type="dxa"/>
                </w:tcPr>
                <w:p w14:paraId="2DEDE4BF"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5A05098" w14:textId="77777777" w:rsidTr="00AA2936">
              <w:tc>
                <w:tcPr>
                  <w:tcW w:w="9453" w:type="dxa"/>
                </w:tcPr>
                <w:p w14:paraId="6BD7172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64B336B1" w14:textId="77777777" w:rsidTr="00AA2936">
              <w:tc>
                <w:tcPr>
                  <w:tcW w:w="9453" w:type="dxa"/>
                </w:tcPr>
                <w:p w14:paraId="6240A2D2"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7C7DE25D" w14:textId="77777777" w:rsidTr="00AA2936">
              <w:tc>
                <w:tcPr>
                  <w:tcW w:w="9453" w:type="dxa"/>
                </w:tcPr>
                <w:p w14:paraId="4A460D6D"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0933BBE" w14:textId="77777777" w:rsidTr="00AA2936">
              <w:tc>
                <w:tcPr>
                  <w:tcW w:w="9453" w:type="dxa"/>
                </w:tcPr>
                <w:p w14:paraId="04620CD7"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7066724" w14:textId="77777777" w:rsidTr="00AA2936">
              <w:tc>
                <w:tcPr>
                  <w:tcW w:w="9453" w:type="dxa"/>
                </w:tcPr>
                <w:p w14:paraId="6B67C53B"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83CA5EA" w14:textId="77777777" w:rsidTr="00AA2936">
              <w:tc>
                <w:tcPr>
                  <w:tcW w:w="9453" w:type="dxa"/>
                </w:tcPr>
                <w:p w14:paraId="1BAF898D"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D44CD99" w14:textId="77777777" w:rsidTr="00AA2936">
              <w:tc>
                <w:tcPr>
                  <w:tcW w:w="9453" w:type="dxa"/>
                </w:tcPr>
                <w:p w14:paraId="09B5C49F"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7BEDEFFA" w14:textId="77777777" w:rsidTr="00AA2936">
              <w:tc>
                <w:tcPr>
                  <w:tcW w:w="9453" w:type="dxa"/>
                </w:tcPr>
                <w:p w14:paraId="73902525"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2DA93B8" w14:textId="77777777" w:rsidTr="00AA2936">
              <w:tc>
                <w:tcPr>
                  <w:tcW w:w="9453" w:type="dxa"/>
                </w:tcPr>
                <w:p w14:paraId="721C4D9E"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219B137" w14:textId="77777777" w:rsidTr="00AA2936">
              <w:tc>
                <w:tcPr>
                  <w:tcW w:w="9453" w:type="dxa"/>
                </w:tcPr>
                <w:p w14:paraId="5661D44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B1697A5" w14:textId="77777777" w:rsidTr="00AA2936">
              <w:tc>
                <w:tcPr>
                  <w:tcW w:w="9453" w:type="dxa"/>
                </w:tcPr>
                <w:p w14:paraId="2EB04367"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3F80191" w14:textId="77777777" w:rsidTr="00AA2936">
              <w:tc>
                <w:tcPr>
                  <w:tcW w:w="9453" w:type="dxa"/>
                </w:tcPr>
                <w:p w14:paraId="6CC45B85"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BCE0144" w14:textId="77777777" w:rsidTr="00AA2936">
              <w:tc>
                <w:tcPr>
                  <w:tcW w:w="9453" w:type="dxa"/>
                </w:tcPr>
                <w:p w14:paraId="1C60E215"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9248969" w14:textId="77777777" w:rsidTr="00AA2936">
              <w:tc>
                <w:tcPr>
                  <w:tcW w:w="9453" w:type="dxa"/>
                </w:tcPr>
                <w:p w14:paraId="39136C0A"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DE6A57B" w14:textId="77777777" w:rsidTr="00AA2936">
              <w:tc>
                <w:tcPr>
                  <w:tcW w:w="9453" w:type="dxa"/>
                </w:tcPr>
                <w:p w14:paraId="49B84973"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7CE9314" w14:textId="77777777" w:rsidTr="00AA2936">
              <w:tc>
                <w:tcPr>
                  <w:tcW w:w="9453" w:type="dxa"/>
                </w:tcPr>
                <w:p w14:paraId="54673E51"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5A81832" w14:textId="77777777" w:rsidTr="00AA2936">
              <w:tc>
                <w:tcPr>
                  <w:tcW w:w="9453" w:type="dxa"/>
                </w:tcPr>
                <w:p w14:paraId="6AED1E16"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7CF5813" w14:textId="77777777" w:rsidTr="00AA2936">
              <w:tc>
                <w:tcPr>
                  <w:tcW w:w="9453" w:type="dxa"/>
                </w:tcPr>
                <w:p w14:paraId="3CB506B6"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E137A7B" w14:textId="77777777" w:rsidTr="00AA2936">
              <w:tc>
                <w:tcPr>
                  <w:tcW w:w="9453" w:type="dxa"/>
                </w:tcPr>
                <w:p w14:paraId="3872903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8E21989" w14:textId="77777777" w:rsidTr="00AA2936">
              <w:tc>
                <w:tcPr>
                  <w:tcW w:w="9453" w:type="dxa"/>
                </w:tcPr>
                <w:p w14:paraId="6C4E74C2"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2A8C9C5" w14:textId="77777777" w:rsidTr="00AA2936">
              <w:tc>
                <w:tcPr>
                  <w:tcW w:w="9453" w:type="dxa"/>
                </w:tcPr>
                <w:p w14:paraId="34FA5557"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65F4529E" w14:textId="77777777" w:rsidTr="00AA2936">
              <w:tc>
                <w:tcPr>
                  <w:tcW w:w="9453" w:type="dxa"/>
                </w:tcPr>
                <w:p w14:paraId="205131E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474C145" w14:textId="77777777" w:rsidTr="00AA2936">
              <w:tc>
                <w:tcPr>
                  <w:tcW w:w="9453" w:type="dxa"/>
                </w:tcPr>
                <w:p w14:paraId="69127739"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C6A5099" w14:textId="77777777" w:rsidTr="00AA2936">
              <w:tc>
                <w:tcPr>
                  <w:tcW w:w="9453" w:type="dxa"/>
                </w:tcPr>
                <w:p w14:paraId="0E271557"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DF6780B" w14:textId="77777777" w:rsidTr="00AA2936">
              <w:tc>
                <w:tcPr>
                  <w:tcW w:w="9453" w:type="dxa"/>
                </w:tcPr>
                <w:p w14:paraId="65A2B494"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B0E226D" w14:textId="77777777" w:rsidTr="00AA2936">
              <w:tc>
                <w:tcPr>
                  <w:tcW w:w="9453" w:type="dxa"/>
                </w:tcPr>
                <w:p w14:paraId="63681583"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60F92C7E" w14:textId="77777777" w:rsidTr="00AA2936">
              <w:tc>
                <w:tcPr>
                  <w:tcW w:w="9453" w:type="dxa"/>
                </w:tcPr>
                <w:p w14:paraId="584B6F49"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B4D1406" w14:textId="77777777" w:rsidTr="00AA2936">
              <w:tc>
                <w:tcPr>
                  <w:tcW w:w="9453" w:type="dxa"/>
                </w:tcPr>
                <w:p w14:paraId="522CC9F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AEF3B58" w14:textId="77777777" w:rsidTr="00AA2936">
              <w:tc>
                <w:tcPr>
                  <w:tcW w:w="9453" w:type="dxa"/>
                </w:tcPr>
                <w:p w14:paraId="7705F75A"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B30254D" w14:textId="77777777" w:rsidTr="00AA2936">
              <w:tc>
                <w:tcPr>
                  <w:tcW w:w="9453" w:type="dxa"/>
                </w:tcPr>
                <w:p w14:paraId="06C47E5B"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1117EA6" w14:textId="77777777" w:rsidTr="00AA2936">
              <w:tc>
                <w:tcPr>
                  <w:tcW w:w="9453" w:type="dxa"/>
                </w:tcPr>
                <w:p w14:paraId="4113D64F"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33927B9" w14:textId="77777777" w:rsidTr="00AA2936">
              <w:tc>
                <w:tcPr>
                  <w:tcW w:w="9453" w:type="dxa"/>
                </w:tcPr>
                <w:p w14:paraId="07347A01"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A5DF3B3" w14:textId="77777777" w:rsidTr="00AA2936">
              <w:tc>
                <w:tcPr>
                  <w:tcW w:w="9453" w:type="dxa"/>
                </w:tcPr>
                <w:p w14:paraId="42B58FE4"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67E8CD3A" w14:textId="77777777" w:rsidTr="00AA2936">
              <w:tc>
                <w:tcPr>
                  <w:tcW w:w="9453" w:type="dxa"/>
                </w:tcPr>
                <w:p w14:paraId="115AEAA7"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DC8E600" w14:textId="77777777" w:rsidTr="00AA2936">
              <w:tc>
                <w:tcPr>
                  <w:tcW w:w="9453" w:type="dxa"/>
                </w:tcPr>
                <w:p w14:paraId="69160BA0"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F689C0A" w14:textId="77777777" w:rsidTr="00AA2936">
              <w:tc>
                <w:tcPr>
                  <w:tcW w:w="9453" w:type="dxa"/>
                </w:tcPr>
                <w:p w14:paraId="6F2C3E8D"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4227AF2" w14:textId="77777777" w:rsidTr="00AA2936">
              <w:tc>
                <w:tcPr>
                  <w:tcW w:w="9453" w:type="dxa"/>
                </w:tcPr>
                <w:p w14:paraId="3B36E601"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00E49CD" w14:textId="77777777" w:rsidTr="00AA2936">
              <w:tc>
                <w:tcPr>
                  <w:tcW w:w="9453" w:type="dxa"/>
                </w:tcPr>
                <w:p w14:paraId="79D373CC"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0C91D52" w14:textId="77777777" w:rsidTr="00AA2936">
              <w:tc>
                <w:tcPr>
                  <w:tcW w:w="9453" w:type="dxa"/>
                </w:tcPr>
                <w:p w14:paraId="7F321E80"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B98ED3E" w14:textId="77777777" w:rsidTr="00AA2936">
              <w:tc>
                <w:tcPr>
                  <w:tcW w:w="9453" w:type="dxa"/>
                </w:tcPr>
                <w:p w14:paraId="15F8F9EE"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FA4A1FF" w14:textId="77777777" w:rsidTr="00AA2936">
              <w:tc>
                <w:tcPr>
                  <w:tcW w:w="9453" w:type="dxa"/>
                </w:tcPr>
                <w:p w14:paraId="0A4FBA24"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0BDF6D2E" w14:textId="77777777" w:rsidTr="00AA2936">
              <w:tc>
                <w:tcPr>
                  <w:tcW w:w="9453" w:type="dxa"/>
                </w:tcPr>
                <w:p w14:paraId="1F0E8A61"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4E6844F" w14:textId="77777777" w:rsidTr="00AA2936">
              <w:tc>
                <w:tcPr>
                  <w:tcW w:w="9453" w:type="dxa"/>
                </w:tcPr>
                <w:p w14:paraId="71C1DA74"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3963FD2" w14:textId="77777777" w:rsidTr="00AA2936">
              <w:tc>
                <w:tcPr>
                  <w:tcW w:w="9453" w:type="dxa"/>
                </w:tcPr>
                <w:p w14:paraId="5132593C"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5A4A6B1" w14:textId="77777777" w:rsidTr="00AA2936">
              <w:tc>
                <w:tcPr>
                  <w:tcW w:w="9453" w:type="dxa"/>
                </w:tcPr>
                <w:p w14:paraId="58B8D3DD"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330FBB4" w14:textId="77777777" w:rsidTr="00AA2936">
              <w:tc>
                <w:tcPr>
                  <w:tcW w:w="9453" w:type="dxa"/>
                </w:tcPr>
                <w:p w14:paraId="6837E3F4"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750061F8" w14:textId="77777777" w:rsidTr="00AA2936">
              <w:tc>
                <w:tcPr>
                  <w:tcW w:w="9453" w:type="dxa"/>
                </w:tcPr>
                <w:p w14:paraId="13B72B2F"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62159330" w14:textId="77777777" w:rsidTr="00AA2936">
              <w:tc>
                <w:tcPr>
                  <w:tcW w:w="9453" w:type="dxa"/>
                </w:tcPr>
                <w:p w14:paraId="6F9C8134"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F88DBA6" w14:textId="77777777" w:rsidTr="00AA2936">
              <w:tc>
                <w:tcPr>
                  <w:tcW w:w="9453" w:type="dxa"/>
                </w:tcPr>
                <w:p w14:paraId="0919D83A"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FF727E7" w14:textId="77777777" w:rsidTr="00AA2936">
              <w:tc>
                <w:tcPr>
                  <w:tcW w:w="9453" w:type="dxa"/>
                </w:tcPr>
                <w:p w14:paraId="60441C1B"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27F4BB13" w14:textId="77777777" w:rsidTr="00AA2936">
              <w:tc>
                <w:tcPr>
                  <w:tcW w:w="9453" w:type="dxa"/>
                </w:tcPr>
                <w:p w14:paraId="418BB6E8"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4F6ADC8F" w14:textId="77777777" w:rsidTr="00AA2936">
              <w:tc>
                <w:tcPr>
                  <w:tcW w:w="9453" w:type="dxa"/>
                </w:tcPr>
                <w:p w14:paraId="6463456A"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5D8F5F80" w14:textId="77777777" w:rsidTr="00AA2936">
              <w:tc>
                <w:tcPr>
                  <w:tcW w:w="9453" w:type="dxa"/>
                </w:tcPr>
                <w:p w14:paraId="6E87748E"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57112F2E" w14:textId="77777777" w:rsidTr="00AA2936">
              <w:tc>
                <w:tcPr>
                  <w:tcW w:w="9453" w:type="dxa"/>
                </w:tcPr>
                <w:p w14:paraId="66A15A46"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3D75D88C" w14:textId="77777777" w:rsidTr="00AA2936">
              <w:tc>
                <w:tcPr>
                  <w:tcW w:w="9453" w:type="dxa"/>
                </w:tcPr>
                <w:p w14:paraId="00B511BB" w14:textId="77777777" w:rsidR="00B039FC" w:rsidRPr="00B039FC" w:rsidRDefault="00B039FC" w:rsidP="00B039FC">
                  <w:pPr>
                    <w:pStyle w:val="a8"/>
                    <w:numPr>
                      <w:ilvl w:val="0"/>
                      <w:numId w:val="13"/>
                    </w:numPr>
                    <w:ind w:firstLineChars="0"/>
                    <w:rPr>
                      <w:rFonts w:ascii="宋体" w:hAnsi="宋体" w:hint="eastAsia"/>
                      <w:b/>
                      <w:sz w:val="24"/>
                    </w:rPr>
                  </w:pPr>
                </w:p>
              </w:tc>
            </w:tr>
            <w:tr w:rsidR="00B039FC" w:rsidRPr="00B039FC" w14:paraId="19999A6E" w14:textId="77777777" w:rsidTr="00AA2936">
              <w:tc>
                <w:tcPr>
                  <w:tcW w:w="9453" w:type="dxa"/>
                </w:tcPr>
                <w:p w14:paraId="66F68001" w14:textId="77777777" w:rsidR="00B039FC" w:rsidRPr="00B039FC" w:rsidRDefault="00B039FC" w:rsidP="00B039FC">
                  <w:pPr>
                    <w:pStyle w:val="a8"/>
                    <w:numPr>
                      <w:ilvl w:val="0"/>
                      <w:numId w:val="13"/>
                    </w:numPr>
                    <w:ind w:firstLineChars="0"/>
                    <w:rPr>
                      <w:rFonts w:ascii="宋体" w:hAnsi="宋体" w:hint="eastAsia"/>
                      <w:b/>
                      <w:sz w:val="24"/>
                    </w:rPr>
                  </w:pPr>
                </w:p>
              </w:tc>
            </w:tr>
            <w:tr w:rsidR="00526EE3" w:rsidRPr="00B039FC" w14:paraId="5F870395" w14:textId="77777777" w:rsidTr="00AA2936">
              <w:tc>
                <w:tcPr>
                  <w:tcW w:w="9453" w:type="dxa"/>
                </w:tcPr>
                <w:p w14:paraId="32115F6F" w14:textId="77777777" w:rsidR="00526EE3" w:rsidRPr="00B039FC" w:rsidRDefault="00526EE3" w:rsidP="00526EE3">
                  <w:pPr>
                    <w:pStyle w:val="a8"/>
                    <w:numPr>
                      <w:ilvl w:val="0"/>
                      <w:numId w:val="13"/>
                    </w:numPr>
                    <w:ind w:firstLineChars="0"/>
                    <w:rPr>
                      <w:rFonts w:ascii="宋体" w:hAnsi="宋体" w:hint="eastAsia"/>
                      <w:b/>
                      <w:sz w:val="24"/>
                    </w:rPr>
                  </w:pPr>
                </w:p>
              </w:tc>
            </w:tr>
            <w:tr w:rsidR="00526EE3" w:rsidRPr="00B039FC" w14:paraId="476B83B8" w14:textId="77777777" w:rsidTr="00AA2936">
              <w:tc>
                <w:tcPr>
                  <w:tcW w:w="9453" w:type="dxa"/>
                </w:tcPr>
                <w:p w14:paraId="7557E14F" w14:textId="77777777" w:rsidR="00526EE3" w:rsidRPr="00B039FC" w:rsidRDefault="00526EE3" w:rsidP="00526EE3">
                  <w:pPr>
                    <w:pStyle w:val="a8"/>
                    <w:numPr>
                      <w:ilvl w:val="0"/>
                      <w:numId w:val="13"/>
                    </w:numPr>
                    <w:ind w:firstLineChars="0"/>
                    <w:rPr>
                      <w:rFonts w:ascii="宋体" w:hAnsi="宋体" w:hint="eastAsia"/>
                      <w:b/>
                      <w:sz w:val="24"/>
                    </w:rPr>
                  </w:pPr>
                </w:p>
              </w:tc>
            </w:tr>
            <w:tr w:rsidR="00526EE3" w:rsidRPr="00B039FC" w14:paraId="281B5536" w14:textId="77777777" w:rsidTr="00AA2936">
              <w:tc>
                <w:tcPr>
                  <w:tcW w:w="9453" w:type="dxa"/>
                </w:tcPr>
                <w:p w14:paraId="266FBFBC" w14:textId="77777777" w:rsidR="00526EE3" w:rsidRPr="00B039FC" w:rsidRDefault="00526EE3" w:rsidP="00526EE3">
                  <w:pPr>
                    <w:pStyle w:val="a8"/>
                    <w:numPr>
                      <w:ilvl w:val="0"/>
                      <w:numId w:val="13"/>
                    </w:numPr>
                    <w:ind w:firstLineChars="0"/>
                    <w:rPr>
                      <w:rFonts w:ascii="宋体" w:hAnsi="宋体" w:hint="eastAsia"/>
                      <w:b/>
                      <w:sz w:val="24"/>
                    </w:rPr>
                  </w:pPr>
                </w:p>
              </w:tc>
            </w:tr>
            <w:tr w:rsidR="00526EE3" w:rsidRPr="00B039FC" w14:paraId="25D847C9" w14:textId="77777777" w:rsidTr="00AA2936">
              <w:tc>
                <w:tcPr>
                  <w:tcW w:w="9453" w:type="dxa"/>
                </w:tcPr>
                <w:p w14:paraId="1E5E61BD" w14:textId="77777777" w:rsidR="00526EE3" w:rsidRPr="00B039FC" w:rsidRDefault="00526EE3" w:rsidP="00526EE3">
                  <w:pPr>
                    <w:pStyle w:val="a8"/>
                    <w:numPr>
                      <w:ilvl w:val="0"/>
                      <w:numId w:val="13"/>
                    </w:numPr>
                    <w:ind w:firstLineChars="0"/>
                    <w:rPr>
                      <w:rFonts w:ascii="宋体" w:hAnsi="宋体" w:hint="eastAsia"/>
                      <w:b/>
                      <w:sz w:val="24"/>
                    </w:rPr>
                  </w:pPr>
                </w:p>
              </w:tc>
            </w:tr>
            <w:tr w:rsidR="00526EE3" w:rsidRPr="00B039FC" w14:paraId="4E2E4FEE" w14:textId="77777777" w:rsidTr="00AA2936">
              <w:tc>
                <w:tcPr>
                  <w:tcW w:w="9453" w:type="dxa"/>
                </w:tcPr>
                <w:p w14:paraId="315CBF94" w14:textId="77777777" w:rsidR="00526EE3" w:rsidRPr="00B039FC" w:rsidRDefault="00526EE3" w:rsidP="00526EE3">
                  <w:pPr>
                    <w:pStyle w:val="a8"/>
                    <w:numPr>
                      <w:ilvl w:val="0"/>
                      <w:numId w:val="13"/>
                    </w:numPr>
                    <w:ind w:firstLineChars="0"/>
                    <w:rPr>
                      <w:rFonts w:ascii="宋体" w:hAnsi="宋体" w:hint="eastAsia"/>
                      <w:b/>
                      <w:sz w:val="24"/>
                    </w:rPr>
                  </w:pPr>
                </w:p>
              </w:tc>
            </w:tr>
            <w:tr w:rsidR="00526EE3" w:rsidRPr="00B039FC" w14:paraId="2BFFE072" w14:textId="77777777" w:rsidTr="00AA2936">
              <w:tc>
                <w:tcPr>
                  <w:tcW w:w="9453" w:type="dxa"/>
                </w:tcPr>
                <w:p w14:paraId="33B46E7F" w14:textId="77777777" w:rsidR="00526EE3" w:rsidRPr="00B039FC" w:rsidRDefault="00526EE3" w:rsidP="00526EE3">
                  <w:pPr>
                    <w:pStyle w:val="a8"/>
                    <w:numPr>
                      <w:ilvl w:val="0"/>
                      <w:numId w:val="13"/>
                    </w:numPr>
                    <w:ind w:firstLineChars="0"/>
                    <w:rPr>
                      <w:rFonts w:ascii="宋体" w:hAnsi="宋体" w:hint="eastAsia"/>
                      <w:b/>
                      <w:sz w:val="24"/>
                    </w:rPr>
                  </w:pPr>
                </w:p>
              </w:tc>
            </w:tr>
          </w:tbl>
          <w:p w14:paraId="5802C842" w14:textId="5580E6CF" w:rsidR="00A40284" w:rsidRPr="00056D40" w:rsidRDefault="00A40284" w:rsidP="00624A7E">
            <w:pPr>
              <w:spacing w:beforeLines="50" w:before="156"/>
              <w:rPr>
                <w:rFonts w:ascii="宋体" w:hAnsi="宋体" w:hint="eastAsia"/>
                <w:b/>
                <w:sz w:val="24"/>
              </w:rPr>
            </w:pPr>
            <w:r w:rsidRPr="00056D40">
              <w:rPr>
                <w:rFonts w:ascii="宋体" w:hAnsi="宋体"/>
                <w:b/>
                <w:sz w:val="24"/>
              </w:rPr>
              <w:lastRenderedPageBreak/>
              <w:t>思考题：</w:t>
            </w:r>
          </w:p>
          <w:p w14:paraId="73801DC4" w14:textId="67AA253E" w:rsidR="004817D2" w:rsidRPr="00624A7E" w:rsidRDefault="00A40284" w:rsidP="00624A7E">
            <w:pPr>
              <w:spacing w:beforeLines="50" w:before="156" w:line="480" w:lineRule="exact"/>
              <w:ind w:leftChars="200" w:left="420"/>
              <w:rPr>
                <w:rFonts w:hint="eastAsia"/>
                <w:bCs/>
              </w:rPr>
            </w:pPr>
            <w:r w:rsidRPr="00056D40">
              <w:rPr>
                <w:rStyle w:val="a9"/>
                <w:rFonts w:hint="eastAsia"/>
                <w:b/>
                <w:bCs/>
                <w:sz w:val="28"/>
                <w:szCs w:val="36"/>
              </w:rPr>
              <w:t xml:space="preserve">  </w:t>
            </w:r>
            <w:r w:rsidRPr="00056D40">
              <w:rPr>
                <w:rFonts w:ascii="宋体" w:hAnsi="宋体" w:hint="eastAsia"/>
                <w:i/>
                <w:iCs/>
                <w:kern w:val="0"/>
                <w:sz w:val="24"/>
              </w:rPr>
              <w:t xml:space="preserve"> </w:t>
            </w:r>
            <w:r w:rsidR="00624A7E" w:rsidRPr="00624A7E">
              <w:rPr>
                <w:bCs/>
              </w:rPr>
              <w:t>步进电机的转速一般可达几百到上千转每分钟，但受到驱动频率、电机响应速度、负载惯性和转矩下降等因素限制，转速越高，输出转矩越低，易发生失步现象；在汇编程序控制中，若脉冲输出过快、电机未及时响应，将导致运行不稳定，因此实际应用中需合理设置步频和加减速过程，确保在电机可承受范围内实现平稳高速运行。</w:t>
            </w:r>
          </w:p>
          <w:p w14:paraId="1502EDE1" w14:textId="77777777" w:rsidR="004817D2" w:rsidRDefault="007B3228">
            <w:pPr>
              <w:spacing w:beforeLines="50" w:before="156" w:line="480" w:lineRule="exact"/>
              <w:ind w:leftChars="200" w:left="420"/>
              <w:rPr>
                <w:rFonts w:eastAsia="黑体"/>
                <w:kern w:val="0"/>
                <w:sz w:val="32"/>
              </w:rPr>
            </w:pPr>
            <w:r w:rsidRPr="00A25C88">
              <w:rPr>
                <w:rFonts w:eastAsia="黑体" w:hint="eastAsia"/>
                <w:kern w:val="0"/>
                <w:sz w:val="32"/>
              </w:rPr>
              <w:t>四、实验调试步骤、实验数据记录及实验结果</w:t>
            </w:r>
          </w:p>
          <w:p w14:paraId="44FD6E2D" w14:textId="77777777" w:rsidR="007412B5" w:rsidRDefault="007412B5" w:rsidP="007412B5">
            <w:pPr>
              <w:spacing w:beforeLines="50" w:before="156" w:line="480" w:lineRule="exact"/>
              <w:ind w:leftChars="200" w:left="420"/>
              <w:rPr>
                <w:rFonts w:ascii="宋体" w:hAnsi="宋体" w:hint="eastAsia"/>
                <w:b/>
                <w:kern w:val="0"/>
                <w:sz w:val="24"/>
              </w:rPr>
            </w:pPr>
            <w:r>
              <w:rPr>
                <w:rFonts w:ascii="宋体" w:hAnsi="宋体" w:hint="eastAsia"/>
                <w:b/>
                <w:kern w:val="0"/>
                <w:sz w:val="24"/>
              </w:rPr>
              <w:t>调试步骤</w:t>
            </w:r>
            <w:r w:rsidRPr="00117079">
              <w:rPr>
                <w:rFonts w:ascii="宋体" w:hAnsi="宋体" w:hint="eastAsia"/>
                <w:b/>
                <w:kern w:val="0"/>
                <w:sz w:val="24"/>
              </w:rPr>
              <w:t xml:space="preserve">： </w:t>
            </w:r>
          </w:p>
          <w:p w14:paraId="4F3C54E4" w14:textId="52EFDEF0" w:rsidR="00624A7E" w:rsidRPr="00624A7E" w:rsidRDefault="00624A7E" w:rsidP="00624A7E">
            <w:pPr>
              <w:spacing w:beforeLines="50" w:before="156" w:line="360" w:lineRule="auto"/>
              <w:ind w:firstLineChars="200" w:firstLine="480"/>
              <w:rPr>
                <w:rFonts w:ascii="宋体" w:hAnsi="宋体" w:hint="eastAsia"/>
                <w:bCs/>
                <w:kern w:val="0"/>
                <w:sz w:val="24"/>
              </w:rPr>
            </w:pPr>
            <w:r w:rsidRPr="00624A7E">
              <w:rPr>
                <w:rFonts w:ascii="宋体" w:hAnsi="宋体" w:hint="eastAsia"/>
                <w:bCs/>
                <w:kern w:val="0"/>
                <w:sz w:val="24"/>
              </w:rPr>
              <w:t>1.</w:t>
            </w:r>
            <w:r w:rsidRPr="00624A7E">
              <w:rPr>
                <w:rFonts w:ascii="宋体" w:hAnsi="宋体" w:hint="eastAsia"/>
                <w:bCs/>
                <w:kern w:val="0"/>
                <w:sz w:val="24"/>
              </w:rPr>
              <w:t>接线操作：</w:t>
            </w:r>
          </w:p>
          <w:p w14:paraId="58919EB2" w14:textId="5B61A8E8" w:rsidR="00624A7E" w:rsidRPr="00624A7E" w:rsidRDefault="00624A7E" w:rsidP="00624A7E">
            <w:pPr>
              <w:spacing w:beforeLines="50" w:before="156" w:line="360" w:lineRule="auto"/>
              <w:ind w:firstLineChars="200" w:firstLine="480"/>
              <w:rPr>
                <w:rFonts w:ascii="宋体" w:hAnsi="宋体" w:hint="eastAsia"/>
                <w:bCs/>
                <w:kern w:val="0"/>
                <w:sz w:val="24"/>
              </w:rPr>
            </w:pPr>
            <w:r w:rsidRPr="00624A7E">
              <w:rPr>
                <w:rFonts w:ascii="宋体" w:hAnsi="宋体" w:hint="eastAsia"/>
                <w:bCs/>
                <w:kern w:val="0"/>
                <w:sz w:val="24"/>
              </w:rPr>
              <w:t>开关量输出K1～K8接8255的PAO～PA7口，8255</w:t>
            </w:r>
            <w:r w:rsidRPr="00624A7E">
              <w:rPr>
                <w:rFonts w:ascii="宋体" w:hAnsi="宋体"/>
                <w:bCs/>
                <w:kern w:val="0"/>
                <w:sz w:val="24"/>
              </w:rPr>
              <w:t>C</w:t>
            </w:r>
            <w:r w:rsidRPr="00624A7E">
              <w:rPr>
                <w:rFonts w:ascii="宋体" w:hAnsi="宋体" w:hint="eastAsia"/>
                <w:bCs/>
                <w:kern w:val="0"/>
                <w:sz w:val="24"/>
              </w:rPr>
              <w:t>S接88</w:t>
            </w:r>
            <w:r w:rsidRPr="00624A7E">
              <w:rPr>
                <w:rFonts w:ascii="宋体" w:hAnsi="宋体"/>
                <w:bCs/>
                <w:kern w:val="0"/>
                <w:sz w:val="24"/>
              </w:rPr>
              <w:t>C</w:t>
            </w:r>
            <w:r w:rsidRPr="00624A7E">
              <w:rPr>
                <w:rFonts w:ascii="宋体" w:hAnsi="宋体" w:hint="eastAsia"/>
                <w:bCs/>
                <w:kern w:val="0"/>
                <w:sz w:val="24"/>
              </w:rPr>
              <w:t>PU系统YT片选接口。</w:t>
            </w:r>
          </w:p>
          <w:p w14:paraId="6581F3C5" w14:textId="419A35FD" w:rsidR="00624A7E" w:rsidRPr="00624A7E" w:rsidRDefault="00624A7E" w:rsidP="00624A7E">
            <w:pPr>
              <w:spacing w:beforeLines="50" w:before="156" w:line="360" w:lineRule="auto"/>
              <w:ind w:firstLineChars="200" w:firstLine="480"/>
              <w:rPr>
                <w:rFonts w:ascii="宋体" w:hAnsi="宋体" w:hint="eastAsia"/>
                <w:bCs/>
                <w:kern w:val="0"/>
                <w:sz w:val="24"/>
              </w:rPr>
            </w:pPr>
            <w:r w:rsidRPr="00624A7E">
              <w:rPr>
                <w:rFonts w:ascii="宋体" w:hAnsi="宋体" w:hint="eastAsia"/>
                <w:bCs/>
                <w:kern w:val="0"/>
                <w:sz w:val="24"/>
              </w:rPr>
              <w:t>88CPU系统Y6片选接口接74LS273的273CS接口。</w:t>
            </w:r>
          </w:p>
          <w:p w14:paraId="065AA916" w14:textId="5058DABE" w:rsidR="00624A7E" w:rsidRPr="00624A7E" w:rsidRDefault="00624A7E" w:rsidP="00624A7E">
            <w:pPr>
              <w:spacing w:beforeLines="50" w:before="156" w:line="360" w:lineRule="auto"/>
              <w:ind w:firstLineChars="200" w:firstLine="480"/>
              <w:rPr>
                <w:rFonts w:ascii="宋体" w:hAnsi="宋体" w:hint="eastAsia"/>
                <w:bCs/>
                <w:kern w:val="0"/>
                <w:sz w:val="24"/>
              </w:rPr>
            </w:pPr>
            <w:r w:rsidRPr="00624A7E">
              <w:rPr>
                <w:rFonts w:ascii="宋体" w:hAnsi="宋体" w:hint="eastAsia"/>
                <w:bCs/>
                <w:kern w:val="0"/>
                <w:sz w:val="24"/>
              </w:rPr>
              <w:t>74LS273的P03～P00接口分别接步进电机BA～BD口。</w:t>
            </w:r>
          </w:p>
          <w:p w14:paraId="2004E888" w14:textId="125B9599" w:rsidR="00624A7E" w:rsidRPr="00624A7E" w:rsidRDefault="00624A7E" w:rsidP="00624A7E">
            <w:pPr>
              <w:spacing w:beforeLines="50" w:before="156" w:line="360" w:lineRule="auto"/>
              <w:ind w:firstLineChars="200" w:firstLine="480"/>
              <w:rPr>
                <w:rFonts w:ascii="宋体" w:hAnsi="宋体" w:hint="eastAsia"/>
                <w:bCs/>
                <w:kern w:val="0"/>
                <w:sz w:val="24"/>
              </w:rPr>
            </w:pPr>
            <w:r w:rsidRPr="00624A7E">
              <w:rPr>
                <w:rFonts w:ascii="宋体" w:hAnsi="宋体" w:hint="eastAsia"/>
                <w:bCs/>
                <w:kern w:val="0"/>
                <w:sz w:val="24"/>
              </w:rPr>
              <w:t>2.</w:t>
            </w:r>
            <w:r w:rsidRPr="00624A7E">
              <w:rPr>
                <w:rFonts w:ascii="宋体" w:hAnsi="宋体" w:hint="eastAsia"/>
                <w:bCs/>
                <w:kern w:val="0"/>
                <w:sz w:val="24"/>
              </w:rPr>
              <w:t>运行实验程序，观察步进电机转动情况。</w:t>
            </w:r>
          </w:p>
          <w:p w14:paraId="77596C04" w14:textId="72B2CC69" w:rsidR="00624A7E" w:rsidRPr="00624A7E" w:rsidRDefault="00624A7E" w:rsidP="00624A7E">
            <w:pPr>
              <w:spacing w:beforeLines="50" w:before="156" w:line="360" w:lineRule="auto"/>
              <w:ind w:firstLineChars="200" w:firstLine="480"/>
              <w:rPr>
                <w:rFonts w:ascii="宋体" w:hAnsi="宋体" w:hint="eastAsia"/>
                <w:bCs/>
                <w:kern w:val="0"/>
                <w:sz w:val="24"/>
              </w:rPr>
            </w:pPr>
            <w:r w:rsidRPr="00624A7E">
              <w:rPr>
                <w:rFonts w:ascii="宋体" w:hAnsi="宋体" w:hint="eastAsia"/>
                <w:bCs/>
                <w:kern w:val="0"/>
                <w:sz w:val="24"/>
              </w:rPr>
              <w:t>3.</w:t>
            </w:r>
            <w:r w:rsidRPr="00624A7E">
              <w:rPr>
                <w:rFonts w:ascii="宋体" w:hAnsi="宋体" w:hint="eastAsia"/>
                <w:bCs/>
                <w:kern w:val="0"/>
                <w:sz w:val="24"/>
              </w:rPr>
              <w:t>拨动对应控制开关，观察步进电机转动情况。</w:t>
            </w:r>
          </w:p>
          <w:p w14:paraId="12B9B230" w14:textId="7EBAF525" w:rsidR="007412B5" w:rsidRPr="00056D40" w:rsidRDefault="007412B5" w:rsidP="007412B5">
            <w:pPr>
              <w:spacing w:beforeLines="50" w:before="156" w:line="480" w:lineRule="exact"/>
              <w:ind w:leftChars="200" w:left="420"/>
              <w:rPr>
                <w:rFonts w:ascii="宋体" w:hAnsi="宋体" w:hint="eastAsia"/>
                <w:b/>
                <w:kern w:val="0"/>
                <w:sz w:val="24"/>
              </w:rPr>
            </w:pPr>
            <w:r w:rsidRPr="00056D40">
              <w:rPr>
                <w:rFonts w:ascii="宋体" w:hAnsi="宋体" w:hint="eastAsia"/>
                <w:b/>
                <w:kern w:val="0"/>
                <w:sz w:val="24"/>
              </w:rPr>
              <w:t>实验结果：</w:t>
            </w:r>
            <w:r w:rsidR="00056D40">
              <w:rPr>
                <w:rFonts w:ascii="宋体" w:hAnsi="宋体" w:hint="eastAsia"/>
                <w:b/>
                <w:kern w:val="0"/>
                <w:sz w:val="24"/>
              </w:rPr>
              <w:t>（与实验三相同）</w:t>
            </w:r>
          </w:p>
          <w:p w14:paraId="2E1E22B1" w14:textId="77777777" w:rsidR="00624A7E" w:rsidRDefault="007412B5" w:rsidP="00624A7E">
            <w:pPr>
              <w:spacing w:beforeLines="50" w:before="156" w:line="360" w:lineRule="auto"/>
              <w:ind w:firstLineChars="200" w:firstLine="480"/>
              <w:rPr>
                <w:rFonts w:ascii="宋体" w:hAnsi="宋体" w:hint="eastAsia"/>
                <w:sz w:val="24"/>
              </w:rPr>
            </w:pPr>
            <w:r w:rsidRPr="007412B5">
              <w:rPr>
                <w:rFonts w:ascii="宋体" w:hAnsi="宋体" w:hint="eastAsia"/>
                <w:bCs/>
                <w:kern w:val="0"/>
                <w:sz w:val="24"/>
              </w:rPr>
              <w:t>1、基础题：</w:t>
            </w:r>
            <w:r w:rsidR="00624A7E">
              <w:rPr>
                <w:rFonts w:ascii="宋体" w:hAnsi="宋体" w:hint="eastAsia"/>
                <w:sz w:val="24"/>
              </w:rPr>
              <w:t>编译下载</w:t>
            </w:r>
            <w:r w:rsidR="00624A7E" w:rsidRPr="00321880">
              <w:rPr>
                <w:rFonts w:ascii="宋体" w:hAnsi="宋体" w:hint="eastAsia"/>
                <w:sz w:val="24"/>
              </w:rPr>
              <w:t>运行实验程序,</w:t>
            </w:r>
            <w:r w:rsidR="00624A7E">
              <w:rPr>
                <w:rFonts w:ascii="宋体" w:hAnsi="宋体" w:hint="eastAsia"/>
                <w:sz w:val="24"/>
              </w:rPr>
              <w:t>观察到步进电机正常转动</w:t>
            </w:r>
          </w:p>
          <w:p w14:paraId="790980D2" w14:textId="77777777" w:rsidR="00624A7E" w:rsidRDefault="007412B5" w:rsidP="00624A7E">
            <w:pPr>
              <w:spacing w:beforeLines="50" w:before="156" w:line="360" w:lineRule="auto"/>
              <w:ind w:leftChars="200" w:left="420"/>
              <w:rPr>
                <w:rFonts w:ascii="宋体" w:hAnsi="宋体" w:hint="eastAsia"/>
                <w:sz w:val="24"/>
              </w:rPr>
            </w:pPr>
            <w:r w:rsidRPr="007412B5">
              <w:rPr>
                <w:rFonts w:ascii="宋体" w:hAnsi="宋体" w:hint="eastAsia"/>
                <w:bCs/>
                <w:kern w:val="0"/>
                <w:sz w:val="24"/>
              </w:rPr>
              <w:t>2.提高题：</w:t>
            </w:r>
            <w:r w:rsidR="00624A7E">
              <w:rPr>
                <w:rFonts w:ascii="宋体" w:hAnsi="宋体" w:hint="eastAsia"/>
                <w:sz w:val="24"/>
              </w:rPr>
              <w:t>编译下载</w:t>
            </w:r>
            <w:r w:rsidR="00624A7E" w:rsidRPr="00321880">
              <w:rPr>
                <w:rFonts w:ascii="宋体" w:hAnsi="宋体" w:hint="eastAsia"/>
                <w:sz w:val="24"/>
              </w:rPr>
              <w:t>运行实验程序,</w:t>
            </w:r>
            <w:r w:rsidR="00624A7E">
              <w:rPr>
                <w:rFonts w:ascii="宋体" w:hAnsi="宋体" w:hint="eastAsia"/>
                <w:sz w:val="24"/>
              </w:rPr>
              <w:t>打开总开关，步进电机正常转动，拨动换向开关，步进电机改变正反转；拨动调速开关，步进电机在几档不同转动速度间切换。</w:t>
            </w:r>
          </w:p>
          <w:p w14:paraId="1951E23B" w14:textId="77777777" w:rsidR="004817D2" w:rsidRPr="00A25C88" w:rsidRDefault="007B3228" w:rsidP="00CA3737">
            <w:pPr>
              <w:spacing w:beforeLines="50" w:before="156" w:line="480" w:lineRule="exact"/>
              <w:ind w:firstLineChars="100" w:firstLine="320"/>
              <w:rPr>
                <w:rFonts w:eastAsia="黑体"/>
                <w:kern w:val="0"/>
                <w:sz w:val="32"/>
              </w:rPr>
            </w:pPr>
            <w:r w:rsidRPr="00A25C88">
              <w:rPr>
                <w:rFonts w:eastAsia="黑体" w:hint="eastAsia"/>
                <w:kern w:val="0"/>
                <w:sz w:val="32"/>
              </w:rPr>
              <w:t>五、实验结论探讨与分析</w:t>
            </w:r>
          </w:p>
          <w:p w14:paraId="018677D2" w14:textId="77777777" w:rsidR="00624A7E" w:rsidRPr="00624A7E" w:rsidRDefault="00624A7E" w:rsidP="00624A7E">
            <w:pPr>
              <w:spacing w:beforeLines="50" w:before="156" w:line="480" w:lineRule="exact"/>
              <w:ind w:leftChars="200" w:left="420"/>
              <w:rPr>
                <w:rFonts w:ascii="宋体" w:hAnsi="宋体"/>
                <w:bCs/>
                <w:kern w:val="0"/>
                <w:sz w:val="24"/>
              </w:rPr>
            </w:pPr>
            <w:r w:rsidRPr="00624A7E">
              <w:rPr>
                <w:rFonts w:ascii="宋体" w:hAnsi="宋体"/>
                <w:b/>
                <w:bCs/>
                <w:kern w:val="0"/>
                <w:sz w:val="24"/>
              </w:rPr>
              <w:t>五、实验结论探讨与分析</w:t>
            </w:r>
          </w:p>
          <w:p w14:paraId="1EAF5948" w14:textId="5AC76705" w:rsidR="00624A7E" w:rsidRPr="00624A7E" w:rsidRDefault="00624A7E" w:rsidP="00624A7E">
            <w:pPr>
              <w:spacing w:beforeLines="50" w:before="156" w:line="480" w:lineRule="exact"/>
              <w:ind w:leftChars="200" w:left="420" w:firstLineChars="200" w:firstLine="480"/>
              <w:rPr>
                <w:rFonts w:ascii="宋体" w:hAnsi="宋体"/>
                <w:bCs/>
                <w:kern w:val="0"/>
                <w:sz w:val="24"/>
              </w:rPr>
            </w:pPr>
            <w:r w:rsidRPr="00624A7E">
              <w:rPr>
                <w:rFonts w:ascii="宋体" w:hAnsi="宋体"/>
                <w:bCs/>
                <w:kern w:val="0"/>
                <w:sz w:val="24"/>
              </w:rPr>
              <w:t>本次步进电机控制实验通过汇编语言程序设计与硬件连接调试，成功实现了电机</w:t>
            </w:r>
            <w:r>
              <w:rPr>
                <w:rFonts w:ascii="宋体" w:hAnsi="宋体" w:hint="eastAsia"/>
                <w:bCs/>
                <w:kern w:val="0"/>
                <w:sz w:val="24"/>
              </w:rPr>
              <w:t>控制</w:t>
            </w:r>
            <w:r w:rsidRPr="00624A7E">
              <w:rPr>
                <w:rFonts w:ascii="宋体" w:hAnsi="宋体"/>
                <w:bCs/>
                <w:kern w:val="0"/>
                <w:sz w:val="24"/>
              </w:rPr>
              <w:t>，验证了步进电机按相序驱动的控制原理。实验基础部分通过向 74LS273 输出四相脉冲序列，观察到电机稳定连续转动，说明相序控制逻辑正确，驱动接口响应及时。在提高题中，进一步引入 8255 扩展接口，通过拨码开关读取方向和速度设定，实现了方向可和多档调的功能扩展。</w:t>
            </w:r>
          </w:p>
          <w:p w14:paraId="4800D628" w14:textId="77777777" w:rsidR="00624A7E" w:rsidRPr="00624A7E" w:rsidRDefault="00624A7E" w:rsidP="00624A7E">
            <w:pPr>
              <w:spacing w:beforeLines="50" w:before="156" w:line="480" w:lineRule="exact"/>
              <w:ind w:leftChars="200" w:left="420" w:firstLineChars="200" w:firstLine="480"/>
              <w:rPr>
                <w:rFonts w:ascii="宋体" w:hAnsi="宋体"/>
                <w:bCs/>
                <w:kern w:val="0"/>
                <w:sz w:val="24"/>
              </w:rPr>
            </w:pPr>
            <w:r w:rsidRPr="00624A7E">
              <w:rPr>
                <w:rFonts w:ascii="宋体" w:hAnsi="宋体"/>
                <w:bCs/>
                <w:kern w:val="0"/>
                <w:sz w:val="24"/>
              </w:rPr>
              <w:t>从程序结构来看，电机转动依赖于四步励磁顺序，正转与反转仅相序顺序相反；速</w:t>
            </w:r>
            <w:r w:rsidRPr="00624A7E">
              <w:rPr>
                <w:rFonts w:ascii="宋体" w:hAnsi="宋体"/>
                <w:bCs/>
                <w:kern w:val="0"/>
                <w:sz w:val="24"/>
              </w:rPr>
              <w:lastRenderedPageBreak/>
              <w:t>度则由延时子程序中 CX 寄存器的值决定。实验中还通过读取开关状态实现动态调整速度档位，使系统具备一定的交互控制能力。分析程序逻辑可见，其基于查表或条件判断方式构造了相对稳定的状态机结构，延时机制简单直接但有效，在低速控制场景下具备可操作性和可靠性。</w:t>
            </w:r>
          </w:p>
          <w:p w14:paraId="34013488" w14:textId="77777777" w:rsidR="002A3BAF" w:rsidRDefault="00624A7E" w:rsidP="00624A7E">
            <w:pPr>
              <w:spacing w:beforeLines="50" w:before="156" w:line="480" w:lineRule="exact"/>
              <w:ind w:leftChars="200" w:left="420" w:firstLineChars="200" w:firstLine="480"/>
              <w:rPr>
                <w:rFonts w:ascii="宋体" w:hAnsi="宋体"/>
                <w:bCs/>
                <w:kern w:val="0"/>
                <w:sz w:val="24"/>
              </w:rPr>
            </w:pPr>
            <w:r w:rsidRPr="00624A7E">
              <w:rPr>
                <w:rFonts w:ascii="宋体" w:hAnsi="宋体"/>
                <w:bCs/>
                <w:kern w:val="0"/>
                <w:sz w:val="24"/>
              </w:rPr>
              <w:t>本实验强化了对步进电机“脉冲数控制角度、频率控制速度、相序控制方向”的三要素理解，提升了使用汇编语言进行低层硬件逻辑控制的能力，同时也揭示了实际工程中调速调向控制需要兼顾实时性与稳定性的设计原则。</w:t>
            </w:r>
          </w:p>
          <w:p w14:paraId="258442C5" w14:textId="2EC8245A" w:rsidR="00624A7E" w:rsidRPr="00624A7E" w:rsidRDefault="00624A7E" w:rsidP="00624A7E">
            <w:pPr>
              <w:spacing w:beforeLines="50" w:before="156" w:line="480" w:lineRule="exact"/>
              <w:ind w:leftChars="200" w:left="420" w:firstLineChars="200" w:firstLine="480"/>
              <w:rPr>
                <w:rFonts w:ascii="宋体" w:hAnsi="宋体" w:hint="eastAsia"/>
                <w:bCs/>
                <w:kern w:val="0"/>
                <w:sz w:val="24"/>
              </w:rPr>
            </w:pPr>
          </w:p>
        </w:tc>
      </w:tr>
      <w:bookmarkEnd w:id="0"/>
    </w:tbl>
    <w:p w14:paraId="160837B0" w14:textId="77777777" w:rsidR="004817D2" w:rsidRPr="00A25C88" w:rsidRDefault="004817D2">
      <w:pPr>
        <w:spacing w:line="100" w:lineRule="exact"/>
        <w:rPr>
          <w:kern w:val="0"/>
          <w:sz w:val="10"/>
          <w:szCs w:val="10"/>
        </w:rPr>
      </w:pPr>
    </w:p>
    <w:sectPr w:rsidR="004817D2" w:rsidRPr="00A25C88" w:rsidSect="00E810DE">
      <w:headerReference w:type="even" r:id="rId11"/>
      <w:headerReference w:type="default" r:id="rId12"/>
      <w:footerReference w:type="even" r:id="rId13"/>
      <w:footerReference w:type="default" r:id="rId14"/>
      <w:headerReference w:type="first" r:id="rId15"/>
      <w:footerReference w:type="first" r:id="rId16"/>
      <w:pgSz w:w="11906" w:h="16838"/>
      <w:pgMar w:top="907" w:right="1134" w:bottom="907" w:left="1985" w:header="851" w:footer="567"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67520" w14:textId="77777777" w:rsidR="00681F9E" w:rsidRDefault="00681F9E">
      <w:r>
        <w:separator/>
      </w:r>
    </w:p>
  </w:endnote>
  <w:endnote w:type="continuationSeparator" w:id="0">
    <w:p w14:paraId="43DD9D4F" w14:textId="77777777" w:rsidR="00681F9E" w:rsidRDefault="00681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仿宋_GB2312">
    <w:altName w:val="仿宋"/>
    <w:charset w:val="86"/>
    <w:family w:val="modern"/>
    <w:pitch w:val="default"/>
    <w:sig w:usb0="00000001" w:usb1="080E0000" w:usb2="00000000" w:usb3="00000000" w:csb0="00040000" w:csb1="00000000"/>
  </w:font>
  <w:font w:name="华文楷体">
    <w:altName w:val="Malgun Gothic Semilight"/>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B774" w14:textId="77777777" w:rsidR="004817D2" w:rsidRDefault="007B322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2</w:t>
    </w:r>
    <w:r>
      <w:rPr>
        <w:rStyle w:val="a7"/>
      </w:rPr>
      <w:fldChar w:fldCharType="end"/>
    </w:r>
  </w:p>
  <w:p w14:paraId="3206AD9D" w14:textId="77777777" w:rsidR="004817D2" w:rsidRDefault="004817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139034"/>
      <w:docPartObj>
        <w:docPartGallery w:val="Page Numbers (Bottom of Page)"/>
        <w:docPartUnique/>
      </w:docPartObj>
    </w:sdtPr>
    <w:sdtContent>
      <w:p w14:paraId="3D1E98D0" w14:textId="05726408" w:rsidR="00E810DE" w:rsidRDefault="00E810DE">
        <w:pPr>
          <w:pStyle w:val="a5"/>
          <w:jc w:val="center"/>
        </w:pPr>
        <w:r>
          <w:fldChar w:fldCharType="begin"/>
        </w:r>
        <w:r>
          <w:instrText>PAGE   \* MERGEFORMAT</w:instrText>
        </w:r>
        <w:r>
          <w:fldChar w:fldCharType="separate"/>
        </w:r>
        <w:r>
          <w:rPr>
            <w:lang w:val="zh-CN"/>
          </w:rPr>
          <w:t>2</w:t>
        </w:r>
        <w:r>
          <w:fldChar w:fldCharType="end"/>
        </w:r>
      </w:p>
    </w:sdtContent>
  </w:sdt>
  <w:p w14:paraId="07E0BD29" w14:textId="1C56A787" w:rsidR="004817D2" w:rsidRDefault="004817D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9629" w14:textId="5AEC4CB1" w:rsidR="00BA2E4E" w:rsidRDefault="00BA2E4E">
    <w:pPr>
      <w:pStyle w:val="a5"/>
      <w:jc w:val="center"/>
    </w:pPr>
  </w:p>
  <w:p w14:paraId="38238F4C" w14:textId="77777777" w:rsidR="00BA2E4E" w:rsidRDefault="00BA2E4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9EE4" w14:textId="77777777" w:rsidR="00681F9E" w:rsidRDefault="00681F9E">
      <w:r>
        <w:separator/>
      </w:r>
    </w:p>
  </w:footnote>
  <w:footnote w:type="continuationSeparator" w:id="0">
    <w:p w14:paraId="545181D1" w14:textId="77777777" w:rsidR="00681F9E" w:rsidRDefault="00681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70B5" w14:textId="77777777" w:rsidR="004817D2" w:rsidRDefault="007B3228">
    <w:pPr>
      <w:framePr w:w="360" w:h="14664" w:hRule="exact" w:hSpace="180" w:wrap="around" w:vAnchor="text" w:hAnchor="page" w:x="531" w:y="260"/>
      <w:pBdr>
        <w:top w:val="dashed" w:sz="4" w:space="1" w:color="auto"/>
      </w:pBdr>
      <w:shd w:val="solid" w:color="FFFFFF" w:fill="FFFFFF"/>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p w14:paraId="223A94FD" w14:textId="77777777" w:rsidR="004817D2" w:rsidRDefault="004817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2D4A" w14:textId="77777777" w:rsidR="004817D2" w:rsidRDefault="007B3228">
    <w:pPr>
      <w:framePr w:w="357" w:h="14663" w:hRule="exact" w:hSpace="181" w:wrap="around" w:vAnchor="text" w:hAnchor="page" w:x="531" w:y="260"/>
      <w:pBdr>
        <w:top w:val="dashed" w:sz="4" w:space="1" w:color="auto"/>
      </w:pBdr>
      <w:shd w:val="solid" w:color="FFFFFF" w:fill="FFFFFF"/>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p w14:paraId="331F23CF" w14:textId="77777777" w:rsidR="004817D2" w:rsidRDefault="004817D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0412" w14:textId="77777777" w:rsidR="004817D2" w:rsidRDefault="007B3228">
    <w:pPr>
      <w:framePr w:w="360" w:h="14664" w:hRule="exact" w:hSpace="180" w:wrap="around" w:vAnchor="text" w:hAnchor="page" w:x="531" w:y="290"/>
      <w:pBdr>
        <w:top w:val="dashed" w:sz="4" w:space="1" w:color="auto"/>
      </w:pBdr>
      <w:shd w:val="solid" w:color="FFFFFF" w:fill="FFFFFF"/>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p w14:paraId="7E6C0372" w14:textId="77777777" w:rsidR="004817D2" w:rsidRDefault="004817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8E4"/>
    <w:multiLevelType w:val="hybridMultilevel"/>
    <w:tmpl w:val="95F0AF8A"/>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 w15:restartNumberingAfterBreak="0">
    <w:nsid w:val="09647C9C"/>
    <w:multiLevelType w:val="multilevel"/>
    <w:tmpl w:val="96FE1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C6130"/>
    <w:multiLevelType w:val="multilevel"/>
    <w:tmpl w:val="9094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40482"/>
    <w:multiLevelType w:val="multilevel"/>
    <w:tmpl w:val="0E640482"/>
    <w:lvl w:ilvl="0">
      <w:start w:val="1"/>
      <w:numFmt w:val="decimal"/>
      <w:lvlText w:val="(%1)"/>
      <w:lvlJc w:val="left"/>
      <w:pPr>
        <w:ind w:left="1008" w:hanging="362"/>
      </w:pPr>
      <w:rPr>
        <w:rFonts w:ascii="宋体" w:eastAsia="宋体" w:hAnsi="宋体" w:cs="宋体" w:hint="default"/>
        <w:w w:val="81"/>
        <w:sz w:val="21"/>
        <w:szCs w:val="21"/>
        <w:lang w:val="en-US" w:eastAsia="en-US" w:bidi="ar-SA"/>
      </w:rPr>
    </w:lvl>
    <w:lvl w:ilvl="1">
      <w:numFmt w:val="bullet"/>
      <w:lvlText w:val="•"/>
      <w:lvlJc w:val="left"/>
      <w:pPr>
        <w:ind w:left="1824" w:hanging="362"/>
      </w:pPr>
      <w:rPr>
        <w:rFonts w:hint="default"/>
        <w:lang w:val="en-US" w:eastAsia="en-US" w:bidi="ar-SA"/>
      </w:rPr>
    </w:lvl>
    <w:lvl w:ilvl="2">
      <w:numFmt w:val="bullet"/>
      <w:lvlText w:val="•"/>
      <w:lvlJc w:val="left"/>
      <w:pPr>
        <w:ind w:left="2648" w:hanging="362"/>
      </w:pPr>
      <w:rPr>
        <w:rFonts w:hint="default"/>
        <w:lang w:val="en-US" w:eastAsia="en-US" w:bidi="ar-SA"/>
      </w:rPr>
    </w:lvl>
    <w:lvl w:ilvl="3">
      <w:numFmt w:val="bullet"/>
      <w:lvlText w:val="•"/>
      <w:lvlJc w:val="left"/>
      <w:pPr>
        <w:ind w:left="3472" w:hanging="362"/>
      </w:pPr>
      <w:rPr>
        <w:rFonts w:hint="default"/>
        <w:lang w:val="en-US" w:eastAsia="en-US" w:bidi="ar-SA"/>
      </w:rPr>
    </w:lvl>
    <w:lvl w:ilvl="4">
      <w:numFmt w:val="bullet"/>
      <w:lvlText w:val="•"/>
      <w:lvlJc w:val="left"/>
      <w:pPr>
        <w:ind w:left="4296" w:hanging="362"/>
      </w:pPr>
      <w:rPr>
        <w:rFonts w:hint="default"/>
        <w:lang w:val="en-US" w:eastAsia="en-US" w:bidi="ar-SA"/>
      </w:rPr>
    </w:lvl>
    <w:lvl w:ilvl="5">
      <w:numFmt w:val="bullet"/>
      <w:lvlText w:val="•"/>
      <w:lvlJc w:val="left"/>
      <w:pPr>
        <w:ind w:left="5120" w:hanging="362"/>
      </w:pPr>
      <w:rPr>
        <w:rFonts w:hint="default"/>
        <w:lang w:val="en-US" w:eastAsia="en-US" w:bidi="ar-SA"/>
      </w:rPr>
    </w:lvl>
    <w:lvl w:ilvl="6">
      <w:numFmt w:val="bullet"/>
      <w:lvlText w:val="•"/>
      <w:lvlJc w:val="left"/>
      <w:pPr>
        <w:ind w:left="5944" w:hanging="362"/>
      </w:pPr>
      <w:rPr>
        <w:rFonts w:hint="default"/>
        <w:lang w:val="en-US" w:eastAsia="en-US" w:bidi="ar-SA"/>
      </w:rPr>
    </w:lvl>
    <w:lvl w:ilvl="7">
      <w:numFmt w:val="bullet"/>
      <w:lvlText w:val="•"/>
      <w:lvlJc w:val="left"/>
      <w:pPr>
        <w:ind w:left="6768" w:hanging="362"/>
      </w:pPr>
      <w:rPr>
        <w:rFonts w:hint="default"/>
        <w:lang w:val="en-US" w:eastAsia="en-US" w:bidi="ar-SA"/>
      </w:rPr>
    </w:lvl>
    <w:lvl w:ilvl="8">
      <w:numFmt w:val="bullet"/>
      <w:lvlText w:val="•"/>
      <w:lvlJc w:val="left"/>
      <w:pPr>
        <w:ind w:left="7592" w:hanging="362"/>
      </w:pPr>
      <w:rPr>
        <w:rFonts w:hint="default"/>
        <w:lang w:val="en-US" w:eastAsia="en-US" w:bidi="ar-SA"/>
      </w:rPr>
    </w:lvl>
  </w:abstractNum>
  <w:abstractNum w:abstractNumId="4" w15:restartNumberingAfterBreak="0">
    <w:nsid w:val="0F44475C"/>
    <w:multiLevelType w:val="multilevel"/>
    <w:tmpl w:val="AA60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B4507"/>
    <w:multiLevelType w:val="multilevel"/>
    <w:tmpl w:val="C8249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C5D0F"/>
    <w:multiLevelType w:val="multilevel"/>
    <w:tmpl w:val="8974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73C15"/>
    <w:multiLevelType w:val="hybridMultilevel"/>
    <w:tmpl w:val="5908DD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8A269B"/>
    <w:multiLevelType w:val="hybridMultilevel"/>
    <w:tmpl w:val="A2AE830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2F939A5"/>
    <w:multiLevelType w:val="hybridMultilevel"/>
    <w:tmpl w:val="6A92C7B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A767C5A"/>
    <w:multiLevelType w:val="hybridMultilevel"/>
    <w:tmpl w:val="A2AE83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C4602A1"/>
    <w:multiLevelType w:val="multilevel"/>
    <w:tmpl w:val="2662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038A1"/>
    <w:multiLevelType w:val="hybridMultilevel"/>
    <w:tmpl w:val="B66AB834"/>
    <w:lvl w:ilvl="0" w:tplc="DDEAFF8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8C91C23"/>
    <w:multiLevelType w:val="singleLevel"/>
    <w:tmpl w:val="58C91C23"/>
    <w:lvl w:ilvl="0">
      <w:start w:val="3"/>
      <w:numFmt w:val="chineseCounting"/>
      <w:suff w:val="nothing"/>
      <w:lvlText w:val="%1、"/>
      <w:lvlJc w:val="left"/>
    </w:lvl>
  </w:abstractNum>
  <w:abstractNum w:abstractNumId="14" w15:restartNumberingAfterBreak="0">
    <w:nsid w:val="64380821"/>
    <w:multiLevelType w:val="multilevel"/>
    <w:tmpl w:val="64380821"/>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5" w15:restartNumberingAfterBreak="0">
    <w:nsid w:val="6FE331C1"/>
    <w:multiLevelType w:val="multilevel"/>
    <w:tmpl w:val="0070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D67E2F"/>
    <w:multiLevelType w:val="hybridMultilevel"/>
    <w:tmpl w:val="2D72FA1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7524199">
    <w:abstractNumId w:val="13"/>
  </w:num>
  <w:num w:numId="2" w16cid:durableId="63576774">
    <w:abstractNumId w:val="14"/>
  </w:num>
  <w:num w:numId="3" w16cid:durableId="904798192">
    <w:abstractNumId w:val="12"/>
  </w:num>
  <w:num w:numId="4" w16cid:durableId="1889409928">
    <w:abstractNumId w:val="6"/>
  </w:num>
  <w:num w:numId="5" w16cid:durableId="1998652872">
    <w:abstractNumId w:val="15"/>
  </w:num>
  <w:num w:numId="6" w16cid:durableId="1822968084">
    <w:abstractNumId w:val="4"/>
  </w:num>
  <w:num w:numId="7" w16cid:durableId="916784032">
    <w:abstractNumId w:val="3"/>
  </w:num>
  <w:num w:numId="8" w16cid:durableId="1611668519">
    <w:abstractNumId w:val="9"/>
  </w:num>
  <w:num w:numId="9" w16cid:durableId="1045986425">
    <w:abstractNumId w:val="16"/>
  </w:num>
  <w:num w:numId="10" w16cid:durableId="1272125804">
    <w:abstractNumId w:val="0"/>
  </w:num>
  <w:num w:numId="11" w16cid:durableId="1716663516">
    <w:abstractNumId w:val="7"/>
  </w:num>
  <w:num w:numId="12" w16cid:durableId="953555426">
    <w:abstractNumId w:val="10"/>
  </w:num>
  <w:num w:numId="13" w16cid:durableId="901867281">
    <w:abstractNumId w:val="8"/>
  </w:num>
  <w:num w:numId="14" w16cid:durableId="1312903740">
    <w:abstractNumId w:val="5"/>
  </w:num>
  <w:num w:numId="15" w16cid:durableId="1642727487">
    <w:abstractNumId w:val="1"/>
  </w:num>
  <w:num w:numId="16" w16cid:durableId="1050768966">
    <w:abstractNumId w:val="2"/>
  </w:num>
  <w:num w:numId="17" w16cid:durableId="824585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8A"/>
    <w:rsid w:val="00022E3B"/>
    <w:rsid w:val="00023393"/>
    <w:rsid w:val="00056D40"/>
    <w:rsid w:val="000B4059"/>
    <w:rsid w:val="001157E7"/>
    <w:rsid w:val="00125404"/>
    <w:rsid w:val="00127441"/>
    <w:rsid w:val="00131CB3"/>
    <w:rsid w:val="0015779D"/>
    <w:rsid w:val="00167FFE"/>
    <w:rsid w:val="001721CA"/>
    <w:rsid w:val="00180CA0"/>
    <w:rsid w:val="0018526B"/>
    <w:rsid w:val="001928AE"/>
    <w:rsid w:val="00197203"/>
    <w:rsid w:val="001B0190"/>
    <w:rsid w:val="001B1830"/>
    <w:rsid w:val="001B2151"/>
    <w:rsid w:val="001D62FB"/>
    <w:rsid w:val="001E12D4"/>
    <w:rsid w:val="00234738"/>
    <w:rsid w:val="002A3BAF"/>
    <w:rsid w:val="002A5776"/>
    <w:rsid w:val="00325C59"/>
    <w:rsid w:val="00334DD1"/>
    <w:rsid w:val="003664C7"/>
    <w:rsid w:val="003A3460"/>
    <w:rsid w:val="003A57E3"/>
    <w:rsid w:val="003C25FC"/>
    <w:rsid w:val="004459D2"/>
    <w:rsid w:val="00447D56"/>
    <w:rsid w:val="00464904"/>
    <w:rsid w:val="004817D2"/>
    <w:rsid w:val="00487610"/>
    <w:rsid w:val="004A7E4C"/>
    <w:rsid w:val="004D7242"/>
    <w:rsid w:val="004F36D6"/>
    <w:rsid w:val="00526EE3"/>
    <w:rsid w:val="00532926"/>
    <w:rsid w:val="00552DAF"/>
    <w:rsid w:val="005E443D"/>
    <w:rsid w:val="005F017A"/>
    <w:rsid w:val="0060573B"/>
    <w:rsid w:val="006217DD"/>
    <w:rsid w:val="00624A7E"/>
    <w:rsid w:val="00651D9B"/>
    <w:rsid w:val="00661C06"/>
    <w:rsid w:val="00671A63"/>
    <w:rsid w:val="00681F9E"/>
    <w:rsid w:val="006839A1"/>
    <w:rsid w:val="00683A31"/>
    <w:rsid w:val="00687315"/>
    <w:rsid w:val="00695A0D"/>
    <w:rsid w:val="006A2CEC"/>
    <w:rsid w:val="006B4915"/>
    <w:rsid w:val="006D718A"/>
    <w:rsid w:val="006E3158"/>
    <w:rsid w:val="00717726"/>
    <w:rsid w:val="00723DD1"/>
    <w:rsid w:val="007412B5"/>
    <w:rsid w:val="00741773"/>
    <w:rsid w:val="007430C5"/>
    <w:rsid w:val="0075261A"/>
    <w:rsid w:val="00786435"/>
    <w:rsid w:val="007A09B5"/>
    <w:rsid w:val="007B3228"/>
    <w:rsid w:val="007E6442"/>
    <w:rsid w:val="00805E78"/>
    <w:rsid w:val="00820D6A"/>
    <w:rsid w:val="00866BE3"/>
    <w:rsid w:val="008A260B"/>
    <w:rsid w:val="008B647C"/>
    <w:rsid w:val="008B77AC"/>
    <w:rsid w:val="008E3E5F"/>
    <w:rsid w:val="008F1AE3"/>
    <w:rsid w:val="0090290B"/>
    <w:rsid w:val="00923894"/>
    <w:rsid w:val="0092732F"/>
    <w:rsid w:val="00943D56"/>
    <w:rsid w:val="009512F6"/>
    <w:rsid w:val="00961796"/>
    <w:rsid w:val="0097606F"/>
    <w:rsid w:val="009851F9"/>
    <w:rsid w:val="009E53DF"/>
    <w:rsid w:val="00A10616"/>
    <w:rsid w:val="00A11776"/>
    <w:rsid w:val="00A25C88"/>
    <w:rsid w:val="00A40284"/>
    <w:rsid w:val="00A66FAB"/>
    <w:rsid w:val="00A701C6"/>
    <w:rsid w:val="00A747BB"/>
    <w:rsid w:val="00A81A51"/>
    <w:rsid w:val="00A866D6"/>
    <w:rsid w:val="00A86DCC"/>
    <w:rsid w:val="00A905F9"/>
    <w:rsid w:val="00AD75EA"/>
    <w:rsid w:val="00B039FC"/>
    <w:rsid w:val="00B26B69"/>
    <w:rsid w:val="00B327A2"/>
    <w:rsid w:val="00B726A7"/>
    <w:rsid w:val="00BA2E4E"/>
    <w:rsid w:val="00BC170C"/>
    <w:rsid w:val="00BC3740"/>
    <w:rsid w:val="00C94D57"/>
    <w:rsid w:val="00CA3737"/>
    <w:rsid w:val="00D72023"/>
    <w:rsid w:val="00D72705"/>
    <w:rsid w:val="00D740D9"/>
    <w:rsid w:val="00D962EF"/>
    <w:rsid w:val="00DD42A6"/>
    <w:rsid w:val="00DF03B1"/>
    <w:rsid w:val="00E3718A"/>
    <w:rsid w:val="00E477E7"/>
    <w:rsid w:val="00E56229"/>
    <w:rsid w:val="00E810DE"/>
    <w:rsid w:val="00EA7227"/>
    <w:rsid w:val="00EC7F96"/>
    <w:rsid w:val="00F00B14"/>
    <w:rsid w:val="00F02189"/>
    <w:rsid w:val="00F27DF6"/>
    <w:rsid w:val="00F610FF"/>
    <w:rsid w:val="00F61B5F"/>
    <w:rsid w:val="00F66590"/>
    <w:rsid w:val="00F713AB"/>
    <w:rsid w:val="00F81EF6"/>
    <w:rsid w:val="33497B0A"/>
    <w:rsid w:val="3C0425F4"/>
    <w:rsid w:val="57694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74E8E"/>
  <w15:docId w15:val="{2E0B3E1D-D1D5-4531-98DE-889EA0F1F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39FC"/>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jc w:val="center"/>
    </w:pPr>
    <w:rPr>
      <w:rFonts w:ascii="黑体" w:eastAsia="黑体"/>
      <w:b/>
      <w:sz w:val="44"/>
      <w:szCs w:val="36"/>
    </w:r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List Paragraph"/>
    <w:basedOn w:val="a"/>
    <w:uiPriority w:val="1"/>
    <w:qFormat/>
    <w:rsid w:val="00A11776"/>
    <w:pPr>
      <w:ind w:firstLineChars="200" w:firstLine="420"/>
    </w:pPr>
  </w:style>
  <w:style w:type="character" w:styleId="a9">
    <w:name w:val="Emphasis"/>
    <w:qFormat/>
    <w:rsid w:val="00CA3737"/>
    <w:rPr>
      <w:i/>
      <w:iCs/>
    </w:rPr>
  </w:style>
  <w:style w:type="character" w:customStyle="1" w:styleId="a4">
    <w:name w:val="正文文本 字符"/>
    <w:basedOn w:val="a0"/>
    <w:link w:val="a3"/>
    <w:rsid w:val="00CA3737"/>
    <w:rPr>
      <w:rFonts w:ascii="黑体" w:eastAsia="黑体"/>
      <w:b/>
      <w:kern w:val="2"/>
      <w:sz w:val="44"/>
      <w:szCs w:val="36"/>
    </w:rPr>
  </w:style>
  <w:style w:type="table" w:styleId="aa">
    <w:name w:val="Table Grid"/>
    <w:basedOn w:val="a1"/>
    <w:rsid w:val="00923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sid w:val="00BA2E4E"/>
    <w:rPr>
      <w:kern w:val="2"/>
      <w:sz w:val="18"/>
      <w:szCs w:val="18"/>
    </w:rPr>
  </w:style>
  <w:style w:type="paragraph" w:styleId="ab">
    <w:name w:val="Normal (Web)"/>
    <w:basedOn w:val="a"/>
    <w:uiPriority w:val="99"/>
    <w:unhideWhenUsed/>
    <w:rsid w:val="00056D40"/>
    <w:pPr>
      <w:widowControl/>
      <w:spacing w:before="100" w:beforeAutospacing="1" w:after="100" w:afterAutospacing="1"/>
      <w:jc w:val="left"/>
    </w:pPr>
    <w:rPr>
      <w:rFonts w:ascii="宋体" w:hAnsi="宋体" w:cs="宋体"/>
      <w:kern w:val="0"/>
      <w:sz w:val="24"/>
    </w:rPr>
  </w:style>
  <w:style w:type="character" w:styleId="ac">
    <w:name w:val="Strong"/>
    <w:basedOn w:val="a0"/>
    <w:uiPriority w:val="22"/>
    <w:qFormat/>
    <w:rsid w:val="00056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9688">
      <w:bodyDiv w:val="1"/>
      <w:marLeft w:val="0"/>
      <w:marRight w:val="0"/>
      <w:marTop w:val="0"/>
      <w:marBottom w:val="0"/>
      <w:divBdr>
        <w:top w:val="none" w:sz="0" w:space="0" w:color="auto"/>
        <w:left w:val="none" w:sz="0" w:space="0" w:color="auto"/>
        <w:bottom w:val="none" w:sz="0" w:space="0" w:color="auto"/>
        <w:right w:val="none" w:sz="0" w:space="0" w:color="auto"/>
      </w:divBdr>
    </w:div>
    <w:div w:id="48044583">
      <w:bodyDiv w:val="1"/>
      <w:marLeft w:val="0"/>
      <w:marRight w:val="0"/>
      <w:marTop w:val="0"/>
      <w:marBottom w:val="0"/>
      <w:divBdr>
        <w:top w:val="none" w:sz="0" w:space="0" w:color="auto"/>
        <w:left w:val="none" w:sz="0" w:space="0" w:color="auto"/>
        <w:bottom w:val="none" w:sz="0" w:space="0" w:color="auto"/>
        <w:right w:val="none" w:sz="0" w:space="0" w:color="auto"/>
      </w:divBdr>
    </w:div>
    <w:div w:id="98911783">
      <w:bodyDiv w:val="1"/>
      <w:marLeft w:val="0"/>
      <w:marRight w:val="0"/>
      <w:marTop w:val="0"/>
      <w:marBottom w:val="0"/>
      <w:divBdr>
        <w:top w:val="none" w:sz="0" w:space="0" w:color="auto"/>
        <w:left w:val="none" w:sz="0" w:space="0" w:color="auto"/>
        <w:bottom w:val="none" w:sz="0" w:space="0" w:color="auto"/>
        <w:right w:val="none" w:sz="0" w:space="0" w:color="auto"/>
      </w:divBdr>
      <w:divsChild>
        <w:div w:id="925043061">
          <w:marLeft w:val="0"/>
          <w:marRight w:val="0"/>
          <w:marTop w:val="0"/>
          <w:marBottom w:val="0"/>
          <w:divBdr>
            <w:top w:val="none" w:sz="0" w:space="0" w:color="auto"/>
            <w:left w:val="none" w:sz="0" w:space="0" w:color="auto"/>
            <w:bottom w:val="none" w:sz="0" w:space="0" w:color="auto"/>
            <w:right w:val="none" w:sz="0" w:space="0" w:color="auto"/>
          </w:divBdr>
        </w:div>
      </w:divsChild>
    </w:div>
    <w:div w:id="168300474">
      <w:bodyDiv w:val="1"/>
      <w:marLeft w:val="0"/>
      <w:marRight w:val="0"/>
      <w:marTop w:val="0"/>
      <w:marBottom w:val="0"/>
      <w:divBdr>
        <w:top w:val="none" w:sz="0" w:space="0" w:color="auto"/>
        <w:left w:val="none" w:sz="0" w:space="0" w:color="auto"/>
        <w:bottom w:val="none" w:sz="0" w:space="0" w:color="auto"/>
        <w:right w:val="none" w:sz="0" w:space="0" w:color="auto"/>
      </w:divBdr>
    </w:div>
    <w:div w:id="243536233">
      <w:bodyDiv w:val="1"/>
      <w:marLeft w:val="0"/>
      <w:marRight w:val="0"/>
      <w:marTop w:val="0"/>
      <w:marBottom w:val="0"/>
      <w:divBdr>
        <w:top w:val="none" w:sz="0" w:space="0" w:color="auto"/>
        <w:left w:val="none" w:sz="0" w:space="0" w:color="auto"/>
        <w:bottom w:val="none" w:sz="0" w:space="0" w:color="auto"/>
        <w:right w:val="none" w:sz="0" w:space="0" w:color="auto"/>
      </w:divBdr>
    </w:div>
    <w:div w:id="287663330">
      <w:bodyDiv w:val="1"/>
      <w:marLeft w:val="0"/>
      <w:marRight w:val="0"/>
      <w:marTop w:val="0"/>
      <w:marBottom w:val="0"/>
      <w:divBdr>
        <w:top w:val="none" w:sz="0" w:space="0" w:color="auto"/>
        <w:left w:val="none" w:sz="0" w:space="0" w:color="auto"/>
        <w:bottom w:val="none" w:sz="0" w:space="0" w:color="auto"/>
        <w:right w:val="none" w:sz="0" w:space="0" w:color="auto"/>
      </w:divBdr>
    </w:div>
    <w:div w:id="337465774">
      <w:bodyDiv w:val="1"/>
      <w:marLeft w:val="0"/>
      <w:marRight w:val="0"/>
      <w:marTop w:val="0"/>
      <w:marBottom w:val="0"/>
      <w:divBdr>
        <w:top w:val="none" w:sz="0" w:space="0" w:color="auto"/>
        <w:left w:val="none" w:sz="0" w:space="0" w:color="auto"/>
        <w:bottom w:val="none" w:sz="0" w:space="0" w:color="auto"/>
        <w:right w:val="none" w:sz="0" w:space="0" w:color="auto"/>
      </w:divBdr>
    </w:div>
    <w:div w:id="443504341">
      <w:bodyDiv w:val="1"/>
      <w:marLeft w:val="0"/>
      <w:marRight w:val="0"/>
      <w:marTop w:val="0"/>
      <w:marBottom w:val="0"/>
      <w:divBdr>
        <w:top w:val="none" w:sz="0" w:space="0" w:color="auto"/>
        <w:left w:val="none" w:sz="0" w:space="0" w:color="auto"/>
        <w:bottom w:val="none" w:sz="0" w:space="0" w:color="auto"/>
        <w:right w:val="none" w:sz="0" w:space="0" w:color="auto"/>
      </w:divBdr>
    </w:div>
    <w:div w:id="486478515">
      <w:bodyDiv w:val="1"/>
      <w:marLeft w:val="0"/>
      <w:marRight w:val="0"/>
      <w:marTop w:val="0"/>
      <w:marBottom w:val="0"/>
      <w:divBdr>
        <w:top w:val="none" w:sz="0" w:space="0" w:color="auto"/>
        <w:left w:val="none" w:sz="0" w:space="0" w:color="auto"/>
        <w:bottom w:val="none" w:sz="0" w:space="0" w:color="auto"/>
        <w:right w:val="none" w:sz="0" w:space="0" w:color="auto"/>
      </w:divBdr>
    </w:div>
    <w:div w:id="663627753">
      <w:bodyDiv w:val="1"/>
      <w:marLeft w:val="0"/>
      <w:marRight w:val="0"/>
      <w:marTop w:val="0"/>
      <w:marBottom w:val="0"/>
      <w:divBdr>
        <w:top w:val="none" w:sz="0" w:space="0" w:color="auto"/>
        <w:left w:val="none" w:sz="0" w:space="0" w:color="auto"/>
        <w:bottom w:val="none" w:sz="0" w:space="0" w:color="auto"/>
        <w:right w:val="none" w:sz="0" w:space="0" w:color="auto"/>
      </w:divBdr>
    </w:div>
    <w:div w:id="793016544">
      <w:bodyDiv w:val="1"/>
      <w:marLeft w:val="0"/>
      <w:marRight w:val="0"/>
      <w:marTop w:val="0"/>
      <w:marBottom w:val="0"/>
      <w:divBdr>
        <w:top w:val="none" w:sz="0" w:space="0" w:color="auto"/>
        <w:left w:val="none" w:sz="0" w:space="0" w:color="auto"/>
        <w:bottom w:val="none" w:sz="0" w:space="0" w:color="auto"/>
        <w:right w:val="none" w:sz="0" w:space="0" w:color="auto"/>
      </w:divBdr>
    </w:div>
    <w:div w:id="1144200373">
      <w:bodyDiv w:val="1"/>
      <w:marLeft w:val="0"/>
      <w:marRight w:val="0"/>
      <w:marTop w:val="0"/>
      <w:marBottom w:val="0"/>
      <w:divBdr>
        <w:top w:val="none" w:sz="0" w:space="0" w:color="auto"/>
        <w:left w:val="none" w:sz="0" w:space="0" w:color="auto"/>
        <w:bottom w:val="none" w:sz="0" w:space="0" w:color="auto"/>
        <w:right w:val="none" w:sz="0" w:space="0" w:color="auto"/>
      </w:divBdr>
    </w:div>
    <w:div w:id="1361012012">
      <w:bodyDiv w:val="1"/>
      <w:marLeft w:val="0"/>
      <w:marRight w:val="0"/>
      <w:marTop w:val="0"/>
      <w:marBottom w:val="0"/>
      <w:divBdr>
        <w:top w:val="none" w:sz="0" w:space="0" w:color="auto"/>
        <w:left w:val="none" w:sz="0" w:space="0" w:color="auto"/>
        <w:bottom w:val="none" w:sz="0" w:space="0" w:color="auto"/>
        <w:right w:val="none" w:sz="0" w:space="0" w:color="auto"/>
      </w:divBdr>
      <w:divsChild>
        <w:div w:id="850097292">
          <w:marLeft w:val="0"/>
          <w:marRight w:val="0"/>
          <w:marTop w:val="0"/>
          <w:marBottom w:val="0"/>
          <w:divBdr>
            <w:top w:val="none" w:sz="0" w:space="0" w:color="auto"/>
            <w:left w:val="none" w:sz="0" w:space="0" w:color="auto"/>
            <w:bottom w:val="none" w:sz="0" w:space="0" w:color="auto"/>
            <w:right w:val="none" w:sz="0" w:space="0" w:color="auto"/>
          </w:divBdr>
        </w:div>
      </w:divsChild>
    </w:div>
    <w:div w:id="1732078241">
      <w:bodyDiv w:val="1"/>
      <w:marLeft w:val="0"/>
      <w:marRight w:val="0"/>
      <w:marTop w:val="0"/>
      <w:marBottom w:val="0"/>
      <w:divBdr>
        <w:top w:val="none" w:sz="0" w:space="0" w:color="auto"/>
        <w:left w:val="none" w:sz="0" w:space="0" w:color="auto"/>
        <w:bottom w:val="none" w:sz="0" w:space="0" w:color="auto"/>
        <w:right w:val="none" w:sz="0" w:space="0" w:color="auto"/>
      </w:divBdr>
    </w:div>
    <w:div w:id="1885143202">
      <w:bodyDiv w:val="1"/>
      <w:marLeft w:val="0"/>
      <w:marRight w:val="0"/>
      <w:marTop w:val="0"/>
      <w:marBottom w:val="0"/>
      <w:divBdr>
        <w:top w:val="none" w:sz="0" w:space="0" w:color="auto"/>
        <w:left w:val="none" w:sz="0" w:space="0" w:color="auto"/>
        <w:bottom w:val="none" w:sz="0" w:space="0" w:color="auto"/>
        <w:right w:val="none" w:sz="0" w:space="0" w:color="auto"/>
      </w:divBdr>
    </w:div>
    <w:div w:id="1891115892">
      <w:bodyDiv w:val="1"/>
      <w:marLeft w:val="0"/>
      <w:marRight w:val="0"/>
      <w:marTop w:val="0"/>
      <w:marBottom w:val="0"/>
      <w:divBdr>
        <w:top w:val="none" w:sz="0" w:space="0" w:color="auto"/>
        <w:left w:val="none" w:sz="0" w:space="0" w:color="auto"/>
        <w:bottom w:val="none" w:sz="0" w:space="0" w:color="auto"/>
        <w:right w:val="none" w:sz="0" w:space="0" w:color="auto"/>
      </w:divBdr>
    </w:div>
    <w:div w:id="2012876423">
      <w:bodyDiv w:val="1"/>
      <w:marLeft w:val="0"/>
      <w:marRight w:val="0"/>
      <w:marTop w:val="0"/>
      <w:marBottom w:val="0"/>
      <w:divBdr>
        <w:top w:val="none" w:sz="0" w:space="0" w:color="auto"/>
        <w:left w:val="none" w:sz="0" w:space="0" w:color="auto"/>
        <w:bottom w:val="none" w:sz="0" w:space="0" w:color="auto"/>
        <w:right w:val="none" w:sz="0" w:space="0" w:color="auto"/>
      </w:divBdr>
    </w:div>
    <w:div w:id="2030062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I:\&#65288;E&#65306;&#65289;Docs\&#25105;&#30340;&#23384;&#26723;\&#35838;&#31243;&#23454;&#39564;\&#35013;&#35746;&#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装订模板.dot</Template>
  <TotalTime>116</TotalTime>
  <Pages>6</Pages>
  <Words>742</Words>
  <Characters>1137</Characters>
  <Application>Microsoft Office Word</Application>
  <DocSecurity>0</DocSecurity>
  <Lines>142</Lines>
  <Paragraphs>117</Paragraphs>
  <ScaleCrop>false</ScaleCrop>
  <Company>CSU</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Weisy</dc:creator>
  <cp:lastModifiedBy>博文 樊</cp:lastModifiedBy>
  <cp:revision>21</cp:revision>
  <cp:lastPrinted>2017-01-02T15:16:00Z</cp:lastPrinted>
  <dcterms:created xsi:type="dcterms:W3CDTF">2021-03-03T07:37:00Z</dcterms:created>
  <dcterms:modified xsi:type="dcterms:W3CDTF">2025-06-10T14:59:00Z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