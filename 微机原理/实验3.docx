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3"/>
    <w:p w14:paraId="111CB16D" w14:textId="77777777" w:rsidR="004817D2" w:rsidRPr="00A25C88" w:rsidRDefault="007B3228">
      <w:pPr>
        <w:rPr>
          <w:kern w:val="0"/>
        </w:rPr>
      </w:pP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D159B" wp14:editId="2C42BDC4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14605" b="381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D85C4" id="直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"/>
            </w:pict>
          </mc:Fallback>
        </mc:AlternateContent>
      </w:r>
      <w:r w:rsidRPr="00A25C88">
        <w:rPr>
          <w:rFonts w:eastAsia="楷体_GB2312" w:hint="eastAsia"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76D59B" wp14:editId="44ED6723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0"/>
                              <w:gridCol w:w="1624"/>
                            </w:tblGrid>
                            <w:tr w:rsidR="004817D2" w14:paraId="1453191F" w14:textId="77777777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11C3BDAF" w14:textId="77777777" w:rsidR="004817D2" w:rsidRDefault="007B3228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508CE9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363A922C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00067F6D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7674B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76D59B" id="矩形 8" o:spid="_x0000_s1026" style="position:absolute;left:0;text-align:left;margin-left:-28.9pt;margin-top:-16.45pt;width:153.85pt;height:41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" stroked="f">
                <v:textbox>
                  <w:txbxContent>
                    <w:tbl>
                      <w:tblPr>
                        <w:tblW w:w="2534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0"/>
                        <w:gridCol w:w="1624"/>
                      </w:tblGrid>
                      <w:tr w:rsidR="004817D2" w14:paraId="1453191F" w14:textId="77777777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11C3BDAF" w14:textId="77777777" w:rsidR="004817D2" w:rsidRDefault="007B3228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14:paraId="1D508CE9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14:paraId="363A922C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00067F6D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2F7674B" w14:textId="77777777" w:rsidR="004817D2" w:rsidRDefault="004817D2"/>
                  </w:txbxContent>
                </v:textbox>
              </v:rect>
            </w:pict>
          </mc:Fallback>
        </mc:AlternateContent>
      </w: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A7CA9" wp14:editId="5BAD3C28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1522"/>
                            </w:tblGrid>
                            <w:tr w:rsidR="004817D2" w14:paraId="1E896E05" w14:textId="77777777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2D858D16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77824175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5B1615BF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794D1E1E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E78E1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29A7CA9" id="矩形 10" o:spid="_x0000_s1027" style="position:absolute;left:0;text-align:left;margin-left:314.7pt;margin-top:-16.45pt;width:153.8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" stroked="f">
                <v:textbox>
                  <w:txbxContent>
                    <w:tbl>
                      <w:tblPr>
                        <w:tblW w:w="2534" w:type="dxa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1522"/>
                      </w:tblGrid>
                      <w:tr w:rsidR="004817D2" w14:paraId="1E896E05" w14:textId="77777777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2D858D16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14:paraId="77824175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14:paraId="5B1615BF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794D1E1E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94E78E1" w14:textId="77777777" w:rsidR="004817D2" w:rsidRDefault="004817D2"/>
                  </w:txbxContent>
                </v:textbox>
              </v:rect>
            </w:pict>
          </mc:Fallback>
        </mc:AlternateContent>
      </w:r>
    </w:p>
    <w:p w14:paraId="14CF6A62" w14:textId="77777777" w:rsidR="004817D2" w:rsidRPr="00A25C88" w:rsidRDefault="004817D2">
      <w:pPr>
        <w:jc w:val="center"/>
        <w:rPr>
          <w:kern w:val="0"/>
        </w:rPr>
      </w:pPr>
    </w:p>
    <w:p w14:paraId="7430E586" w14:textId="77777777" w:rsidR="004817D2" w:rsidRPr="00A25C88" w:rsidRDefault="004817D2">
      <w:pPr>
        <w:jc w:val="center"/>
        <w:rPr>
          <w:kern w:val="0"/>
        </w:rPr>
      </w:pPr>
    </w:p>
    <w:p w14:paraId="12E2412A" w14:textId="77777777" w:rsidR="004817D2" w:rsidRPr="00A25C88" w:rsidRDefault="007B3228">
      <w:pPr>
        <w:jc w:val="center"/>
        <w:rPr>
          <w:rFonts w:ascii="黑体" w:eastAsia="黑体"/>
          <w:b/>
          <w:kern w:val="0"/>
          <w:sz w:val="48"/>
          <w:szCs w:val="48"/>
        </w:rPr>
      </w:pPr>
      <w:r w:rsidRPr="00A25C88">
        <w:rPr>
          <w:rFonts w:hint="eastAsia"/>
          <w:noProof/>
          <w:kern w:val="0"/>
        </w:rPr>
        <w:drawing>
          <wp:inline distT="0" distB="0" distL="0" distR="0" wp14:anchorId="1FE99F6D" wp14:editId="6095EAB8">
            <wp:extent cx="2838450" cy="809625"/>
            <wp:effectExtent l="19050" t="0" r="0" b="0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8ED" w14:textId="27B218C6" w:rsidR="004817D2" w:rsidRPr="00A25C88" w:rsidRDefault="00A25C88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A25C88"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215F3636" w14:textId="33B6AE0E" w:rsidR="004817D2" w:rsidRPr="00A25C88" w:rsidRDefault="007B3228">
      <w:pPr>
        <w:spacing w:line="540" w:lineRule="exact"/>
        <w:rPr>
          <w:rFonts w:ascii="宋体" w:hAnsi="宋体" w:cs="宋体" w:hint="eastAsia"/>
          <w:b/>
          <w:bCs/>
          <w:kern w:val="0"/>
          <w:sz w:val="24"/>
        </w:rPr>
      </w:pP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 </w:t>
      </w:r>
      <w:r w:rsidR="003C25FC" w:rsidRPr="003C25FC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>微机原理与接口技术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课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程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实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验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报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告</w:t>
      </w:r>
    </w:p>
    <w:p w14:paraId="5CAF6C3D" w14:textId="77777777" w:rsidR="004817D2" w:rsidRPr="00A25C88" w:rsidRDefault="004817D2">
      <w:pPr>
        <w:jc w:val="center"/>
        <w:rPr>
          <w:kern w:val="0"/>
        </w:rPr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9"/>
      </w:tblGrid>
      <w:tr w:rsidR="004817D2" w:rsidRPr="00A25C88" w14:paraId="79023195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50D849F5" w14:textId="2CC11F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专业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电子信息工程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班级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电信2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303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姓名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 xml:space="preserve">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樊博文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学号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8207230322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         </w:t>
            </w:r>
          </w:p>
          <w:p w14:paraId="149A2821" w14:textId="77777777" w:rsidR="004817D2" w:rsidRPr="00A25C88" w:rsidRDefault="004817D2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93A31F3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643518CA" w14:textId="3B8CC8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预定时间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9，10 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实际实验时间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9，10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</w:p>
          <w:p w14:paraId="6404DA5E" w14:textId="77777777" w:rsidR="004817D2" w:rsidRPr="00A25C88" w:rsidRDefault="004817D2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CEA203B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389AFD09" w14:textId="5F33ADF8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 w:val="28"/>
                <w:szCs w:val="28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地点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proofErr w:type="gramStart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信息楼</w:t>
            </w:r>
            <w:proofErr w:type="gramEnd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3</w:t>
            </w:r>
            <w:r w:rsidR="003C25FC">
              <w:rPr>
                <w:rFonts w:ascii="仿宋_GB2312" w:eastAsia="仿宋_GB2312"/>
                <w:kern w:val="0"/>
                <w:szCs w:val="21"/>
                <w:u w:val="single"/>
              </w:rPr>
              <w:t>06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台号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7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授课教师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指导教师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</w:t>
            </w:r>
          </w:p>
        </w:tc>
      </w:tr>
    </w:tbl>
    <w:p w14:paraId="2CE348BB" w14:textId="77777777" w:rsidR="004817D2" w:rsidRPr="00A25C88" w:rsidRDefault="004817D2">
      <w:pPr>
        <w:jc w:val="center"/>
        <w:rPr>
          <w:kern w:val="0"/>
        </w:rPr>
      </w:pPr>
    </w:p>
    <w:p w14:paraId="266A0AD9" w14:textId="77777777" w:rsidR="004817D2" w:rsidRPr="00A25C88" w:rsidRDefault="004817D2">
      <w:pPr>
        <w:rPr>
          <w:kern w:val="0"/>
        </w:rPr>
      </w:pPr>
    </w:p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9"/>
      </w:tblGrid>
      <w:tr w:rsidR="004817D2" w:rsidRPr="00A25C88" w14:paraId="5E023716" w14:textId="77777777" w:rsidTr="008B647C">
        <w:trPr>
          <w:trHeight w:val="2631"/>
          <w:jc w:val="center"/>
        </w:trPr>
        <w:tc>
          <w:tcPr>
            <w:tcW w:w="9679" w:type="dxa"/>
          </w:tcPr>
          <w:p w14:paraId="4D2EE34C" w14:textId="50747868" w:rsidR="004817D2" w:rsidRPr="00A25C88" w:rsidRDefault="007B3228">
            <w:pPr>
              <w:spacing w:beforeLines="100" w:before="312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实验名称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  </w:t>
            </w:r>
            <w:r w:rsidR="007412B5" w:rsidRPr="007412B5">
              <w:rPr>
                <w:rFonts w:eastAsia="黑体" w:hint="eastAsia"/>
                <w:kern w:val="0"/>
                <w:sz w:val="32"/>
                <w:u w:val="single"/>
              </w:rPr>
              <w:t>8255</w:t>
            </w:r>
            <w:r w:rsidR="007412B5" w:rsidRPr="007412B5">
              <w:rPr>
                <w:rFonts w:eastAsia="黑体" w:hint="eastAsia"/>
                <w:kern w:val="0"/>
                <w:sz w:val="32"/>
                <w:u w:val="single"/>
              </w:rPr>
              <w:t>接口电路应用设计实验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   </w:t>
            </w:r>
          </w:p>
          <w:p w14:paraId="71BD0E55" w14:textId="5F3C5B93" w:rsidR="00A11776" w:rsidRPr="00A11776" w:rsidRDefault="007B3228" w:rsidP="00A11776">
            <w:pPr>
              <w:pStyle w:val="a8"/>
              <w:numPr>
                <w:ilvl w:val="0"/>
                <w:numId w:val="3"/>
              </w:numPr>
              <w:spacing w:beforeLines="100" w:before="312" w:line="480" w:lineRule="exact"/>
              <w:ind w:firstLineChars="0"/>
              <w:rPr>
                <w:rFonts w:eastAsia="黑体"/>
                <w:kern w:val="0"/>
                <w:sz w:val="32"/>
              </w:rPr>
            </w:pPr>
            <w:r w:rsidRPr="00A11776">
              <w:rPr>
                <w:rFonts w:eastAsia="黑体" w:hint="eastAsia"/>
                <w:kern w:val="0"/>
                <w:sz w:val="32"/>
              </w:rPr>
              <w:t>实验内容、目的与要求</w:t>
            </w:r>
          </w:p>
          <w:p w14:paraId="231DA678" w14:textId="199E970D" w:rsidR="003C25FC" w:rsidRPr="00A11776" w:rsidRDefault="003C25FC" w:rsidP="003C25FC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1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实验内容</w:t>
            </w:r>
            <w:r w:rsidR="007430C5" w:rsidRPr="00A11776">
              <w:rPr>
                <w:rFonts w:hint="eastAsia"/>
                <w:b/>
                <w:sz w:val="28"/>
                <w:szCs w:val="36"/>
              </w:rPr>
              <w:t>与要求</w:t>
            </w:r>
            <w:r w:rsidRPr="00A11776">
              <w:rPr>
                <w:rFonts w:hint="eastAsia"/>
                <w:b/>
                <w:sz w:val="28"/>
                <w:szCs w:val="36"/>
              </w:rPr>
              <w:t>：</w:t>
            </w:r>
          </w:p>
          <w:p w14:paraId="66B65F53" w14:textId="77777777" w:rsidR="00526EE3" w:rsidRDefault="00526EE3" w:rsidP="00526EE3">
            <w:pPr>
              <w:spacing w:line="360" w:lineRule="auto"/>
              <w:ind w:firstLineChars="300" w:firstLine="632"/>
            </w:pPr>
            <w:r>
              <w:rPr>
                <w:rFonts w:hint="eastAsia"/>
                <w:b/>
                <w:bCs/>
              </w:rPr>
              <w:t>基础题：</w:t>
            </w:r>
            <w:r>
              <w:rPr>
                <w:rFonts w:hint="eastAsia"/>
              </w:rPr>
              <w:t>参照实验教材之“实验四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8255A</w:t>
            </w:r>
            <w:r>
              <w:rPr>
                <w:rFonts w:hint="eastAsia"/>
              </w:rPr>
              <w:t>可编程并行口实验（一）”（</w:t>
            </w:r>
            <w:r>
              <w:rPr>
                <w:rFonts w:hint="eastAsia"/>
              </w:rPr>
              <w:t>P27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t xml:space="preserve">               </w:t>
            </w:r>
          </w:p>
          <w:p w14:paraId="7D73D2FB" w14:textId="77777777" w:rsidR="00526EE3" w:rsidRDefault="00526EE3" w:rsidP="00526EE3">
            <w:pPr>
              <w:spacing w:line="360" w:lineRule="auto"/>
              <w:ind w:firstLineChars="500" w:firstLine="1050"/>
            </w:pPr>
            <w:r>
              <w:rPr>
                <w:rFonts w:hint="eastAsia"/>
              </w:rPr>
              <w:t>内容要求，完成基于汇编语言程序功能调试与验证。</w:t>
            </w:r>
          </w:p>
          <w:p w14:paraId="5F71F399" w14:textId="77777777" w:rsidR="00526EE3" w:rsidRDefault="00526EE3" w:rsidP="00526EE3">
            <w:pPr>
              <w:spacing w:line="360" w:lineRule="auto"/>
              <w:ind w:leftChars="300" w:left="1684" w:hangingChars="500" w:hanging="1054"/>
            </w:pPr>
            <w:r>
              <w:rPr>
                <w:rFonts w:hint="eastAsia"/>
                <w:b/>
              </w:rPr>
              <w:t>提高题：</w:t>
            </w:r>
            <w:r>
              <w:rPr>
                <w:rFonts w:hint="eastAsia"/>
              </w:rPr>
              <w:t>通过开关控制，实现流水灯的左循环、右循环、间隔闪烁功能。</w:t>
            </w:r>
          </w:p>
          <w:p w14:paraId="319B1DB5" w14:textId="77777777" w:rsidR="00526EE3" w:rsidRDefault="00526EE3" w:rsidP="00526EE3">
            <w:pPr>
              <w:spacing w:line="360" w:lineRule="auto"/>
              <w:ind w:leftChars="300" w:left="1684" w:hangingChars="500" w:hanging="1054"/>
            </w:pPr>
            <w:r>
              <w:rPr>
                <w:rFonts w:hint="eastAsia"/>
                <w:b/>
              </w:rPr>
              <w:t>思考题：</w:t>
            </w:r>
            <w:r>
              <w:rPr>
                <w:rFonts w:hint="eastAsia"/>
                <w:bCs/>
              </w:rPr>
              <w:t>如</w:t>
            </w:r>
            <w:r>
              <w:rPr>
                <w:rFonts w:hint="eastAsia"/>
                <w:bCs/>
              </w:rPr>
              <w:t>8255</w:t>
            </w:r>
            <w:r>
              <w:rPr>
                <w:rFonts w:hint="eastAsia"/>
                <w:bCs/>
              </w:rPr>
              <w:t>芯片的</w:t>
            </w:r>
            <w:r>
              <w:rPr>
                <w:rFonts w:hint="eastAsia"/>
                <w:bCs/>
              </w:rPr>
              <w:t>C</w:t>
            </w:r>
            <w:r>
              <w:rPr>
                <w:rFonts w:hint="eastAsia"/>
                <w:bCs/>
              </w:rPr>
              <w:t>口损坏，如何实现上题？</w:t>
            </w:r>
          </w:p>
          <w:p w14:paraId="2187CF7A" w14:textId="76373EB4" w:rsidR="004817D2" w:rsidRPr="00A11776" w:rsidRDefault="003C25FC" w:rsidP="00A11776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2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实验目的与要求</w:t>
            </w:r>
          </w:p>
          <w:p w14:paraId="2A02DE67" w14:textId="21515FE8" w:rsidR="00526EE3" w:rsidRPr="00FA13FB" w:rsidRDefault="00526EE3" w:rsidP="00526EE3">
            <w:pPr>
              <w:spacing w:beforeLines="50" w:before="156" w:line="360" w:lineRule="exact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FA13FB">
              <w:rPr>
                <w:rFonts w:ascii="宋体" w:hAnsi="宋体" w:hint="eastAsia"/>
                <w:bCs/>
                <w:sz w:val="24"/>
              </w:rPr>
              <w:t>掌握并行接口芯片8255A和微机接口的连接方法。</w:t>
            </w:r>
          </w:p>
          <w:p w14:paraId="13528F84" w14:textId="2809A8C2" w:rsidR="00A11776" w:rsidRPr="00526EE3" w:rsidRDefault="00526EE3" w:rsidP="00526EE3">
            <w:pPr>
              <w:spacing w:beforeLines="50" w:before="156" w:line="360" w:lineRule="exact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FA13FB">
              <w:rPr>
                <w:rFonts w:ascii="宋体" w:hAnsi="宋体" w:hint="eastAsia"/>
                <w:bCs/>
                <w:sz w:val="24"/>
              </w:rPr>
              <w:t>掌握并行接口芯片8255A的工作方式及其编程方法。</w:t>
            </w:r>
          </w:p>
          <w:p w14:paraId="1165F1A8" w14:textId="77777777" w:rsidR="004817D2" w:rsidRPr="00A25C88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二、实验硬件与软件环境条件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（</w:t>
            </w:r>
            <w:r w:rsidRPr="00A25C88">
              <w:rPr>
                <w:rFonts w:ascii="黑体" w:eastAsia="黑体" w:cs="黑体" w:hint="eastAsia"/>
                <w:kern w:val="0"/>
                <w:sz w:val="28"/>
                <w:szCs w:val="28"/>
              </w:rPr>
              <w:t>标注实验设备名称及设备号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）</w:t>
            </w:r>
          </w:p>
          <w:p w14:paraId="70F0E76A" w14:textId="77777777" w:rsidR="007430C5" w:rsidRPr="00A11776" w:rsidRDefault="007430C5" w:rsidP="00A11776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 xml:space="preserve">PC </w:t>
            </w:r>
            <w:r w:rsidRPr="00A11776">
              <w:rPr>
                <w:rFonts w:hint="eastAsia"/>
                <w:sz w:val="24"/>
                <w:szCs w:val="32"/>
              </w:rPr>
              <w:t>微机一台</w:t>
            </w:r>
          </w:p>
          <w:p w14:paraId="1202A59D" w14:textId="7C652F8C" w:rsidR="004817D2" w:rsidRPr="00A11776" w:rsidRDefault="007430C5" w:rsidP="00A11776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TD-PITD+</w:t>
            </w:r>
            <w:r w:rsidRPr="00A11776">
              <w:rPr>
                <w:rFonts w:hint="eastAsia"/>
                <w:sz w:val="24"/>
                <w:szCs w:val="32"/>
              </w:rPr>
              <w:t>实验系统一套</w:t>
            </w:r>
          </w:p>
          <w:p w14:paraId="0B2A29DC" w14:textId="47802774" w:rsidR="00526EE3" w:rsidRPr="00526EE3" w:rsidRDefault="007B3228" w:rsidP="00526EE3">
            <w:pPr>
              <w:numPr>
                <w:ilvl w:val="0"/>
                <w:numId w:val="1"/>
              </w:num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实验线路示图、程序算法流程图</w:t>
            </w:r>
          </w:p>
          <w:p w14:paraId="6B948C46" w14:textId="3EEF4D87" w:rsidR="00526EE3" w:rsidRPr="00346B35" w:rsidRDefault="00526EE3" w:rsidP="00D9504E">
            <w:pPr>
              <w:spacing w:line="360" w:lineRule="auto"/>
              <w:ind w:leftChars="214" w:left="449" w:firstLine="2"/>
              <w:jc w:val="left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8</w:t>
            </w:r>
            <w:r>
              <w:rPr>
                <w:rFonts w:asciiTheme="minorEastAsia" w:hAnsiTheme="minorEastAsia"/>
                <w:b/>
              </w:rPr>
              <w:t>255A</w:t>
            </w:r>
            <w:r>
              <w:rPr>
                <w:rFonts w:asciiTheme="minorEastAsia" w:hAnsiTheme="minorEastAsia" w:hint="eastAsia"/>
                <w:b/>
              </w:rPr>
              <w:t xml:space="preserve">线路： </w:t>
            </w:r>
            <w:r>
              <w:rPr>
                <w:rFonts w:asciiTheme="minorEastAsia" w:hAnsiTheme="minorEastAsia"/>
                <w:b/>
              </w:rPr>
              <w:t xml:space="preserve">         </w:t>
            </w:r>
            <w:r>
              <w:rPr>
                <w:rFonts w:asciiTheme="minorEastAsia" w:hAnsiTheme="minorEastAsia" w:hint="eastAsia"/>
                <w:b/>
              </w:rPr>
              <w:t xml:space="preserve">内部逻辑 </w:t>
            </w:r>
            <w:r>
              <w:rPr>
                <w:rFonts w:asciiTheme="minorEastAsia" w:hAnsiTheme="minorEastAsia"/>
                <w:b/>
              </w:rPr>
              <w:t xml:space="preserve">                </w:t>
            </w:r>
            <w:r>
              <w:rPr>
                <w:rFonts w:asciiTheme="minorEastAsia" w:hAnsiTheme="minorEastAsia" w:hint="eastAsia"/>
                <w:b/>
              </w:rPr>
              <w:t>外设接口</w:t>
            </w:r>
          </w:p>
          <w:p w14:paraId="3CD651D7" w14:textId="77777777" w:rsidR="00526EE3" w:rsidRPr="00007476" w:rsidRDefault="00526EE3" w:rsidP="00526EE3">
            <w:pPr>
              <w:ind w:leftChars="214" w:left="449" w:firstLine="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rFonts w:asciiTheme="minorEastAsia" w:hAnsiTheme="minorEastAsia" w:hint="eastAsia"/>
                <w:b/>
                <w:szCs w:val="21"/>
              </w:rPr>
              <w:t>C</w:t>
            </w:r>
            <w:r w:rsidRPr="00007476">
              <w:rPr>
                <w:rFonts w:asciiTheme="minorEastAsia" w:hAnsiTheme="minorEastAsia"/>
                <w:b/>
                <w:szCs w:val="21"/>
              </w:rPr>
              <w:t>PU</w:t>
            </w:r>
            <w:r w:rsidRPr="00007476">
              <w:rPr>
                <w:rFonts w:asciiTheme="minorEastAsia" w:hAnsiTheme="minorEastAsia" w:hint="eastAsia"/>
                <w:b/>
                <w:szCs w:val="21"/>
              </w:rPr>
              <w:t>接口</w:t>
            </w:r>
          </w:p>
          <w:p w14:paraId="050E7B0D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481723F" wp14:editId="75088093">
                      <wp:simplePos x="0" y="0"/>
                      <wp:positionH relativeFrom="margin">
                        <wp:posOffset>1657161</wp:posOffset>
                      </wp:positionH>
                      <wp:positionV relativeFrom="paragraph">
                        <wp:posOffset>116659</wp:posOffset>
                      </wp:positionV>
                      <wp:extent cx="1920351" cy="366220"/>
                      <wp:effectExtent l="0" t="0" r="80010" b="53340"/>
                      <wp:wrapNone/>
                      <wp:docPr id="108" name="肘形连接符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0351" cy="366220"/>
                              </a:xfrm>
                              <a:prstGeom prst="bentConnector3">
                                <a:avLst>
                                  <a:gd name="adj1" fmla="val 99831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76E67C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肘形连接符 108" o:spid="_x0000_s1026" type="#_x0000_t34" style="position:absolute;margin-left:130.5pt;margin-top:9.2pt;width:151.2pt;height:28.8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" adj="21563" strokecolor="windowText" strokeweight=".5pt">
                      <v:stroke endarrow="block"/>
                      <w10:wrap anchorx="margin"/>
                    </v:shape>
                  </w:pict>
                </mc:Fallback>
              </mc:AlternateContent>
            </w:r>
            <w:r w:rsidRPr="00007476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2396F40" wp14:editId="506DE129">
                      <wp:simplePos x="0" y="0"/>
                      <wp:positionH relativeFrom="column">
                        <wp:posOffset>1645438</wp:posOffset>
                      </wp:positionH>
                      <wp:positionV relativeFrom="paragraph">
                        <wp:posOffset>114984</wp:posOffset>
                      </wp:positionV>
                      <wp:extent cx="15072" cy="554299"/>
                      <wp:effectExtent l="0" t="0" r="23495" b="36830"/>
                      <wp:wrapNone/>
                      <wp:docPr id="107" name="直接连接符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072" cy="55429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92103C" id="直接连接符 107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55pt,9.05pt" to="130.75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  <w:p w14:paraId="17936250" w14:textId="77777777" w:rsidR="00526EE3" w:rsidRDefault="00526EE3" w:rsidP="00526EE3">
            <w:pPr>
              <w:ind w:leftChars="214" w:left="449" w:firstLine="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</w:p>
          <w:p w14:paraId="0C2F6092" w14:textId="77777777" w:rsidR="00526EE3" w:rsidRDefault="00526EE3" w:rsidP="00526EE3">
            <w:pPr>
              <w:ind w:leftChars="214" w:left="449" w:firstLineChars="2900" w:firstLine="6114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263C5DA" wp14:editId="68A9FB82">
                      <wp:simplePos x="0" y="0"/>
                      <wp:positionH relativeFrom="column">
                        <wp:posOffset>3810508</wp:posOffset>
                      </wp:positionH>
                      <wp:positionV relativeFrom="paragraph">
                        <wp:posOffset>99441</wp:posOffset>
                      </wp:positionV>
                      <wp:extent cx="322580" cy="45085"/>
                      <wp:effectExtent l="19050" t="19050" r="39370" b="31115"/>
                      <wp:wrapNone/>
                      <wp:docPr id="110" name="左右箭头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580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8DEB5D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左右箭头 110" o:spid="_x0000_s1026" type="#_x0000_t69" style="position:absolute;margin-left:300.05pt;margin-top:7.85pt;width:25.4pt;height:3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" adj="1509" fillcolor="#5b9bd5" strokecolor="#41719c" strokeweight="1pt"/>
                  </w:pict>
                </mc:Fallback>
              </mc:AlternateContent>
            </w:r>
            <w:r w:rsidRPr="00007476">
              <w:rPr>
                <w:rFonts w:asciiTheme="minorEastAsia" w:hAnsiTheme="minorEastAsia"/>
                <w:b/>
                <w:szCs w:val="21"/>
              </w:rPr>
              <w:t>PA7</w:t>
            </w:r>
            <w:r w:rsidRPr="001B0072">
              <w:rPr>
                <w:rFonts w:ascii="宋体" w:hAnsi="宋体" w:hint="eastAsia"/>
                <w:b/>
                <w:kern w:val="0"/>
                <w:sz w:val="24"/>
              </w:rPr>
              <w:t>～</w:t>
            </w:r>
            <w:r w:rsidRPr="00007476">
              <w:rPr>
                <w:rFonts w:asciiTheme="minorEastAsia" w:hAnsiTheme="minorEastAsia"/>
                <w:b/>
                <w:szCs w:val="21"/>
              </w:rPr>
              <w:t>PA0</w: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C2296B9" wp14:editId="35FD11A5">
                      <wp:simplePos x="0" y="0"/>
                      <wp:positionH relativeFrom="column">
                        <wp:posOffset>3250212</wp:posOffset>
                      </wp:positionH>
                      <wp:positionV relativeFrom="paragraph">
                        <wp:posOffset>83061</wp:posOffset>
                      </wp:positionV>
                      <wp:extent cx="543770" cy="649605"/>
                      <wp:effectExtent l="0" t="0" r="27940" b="17145"/>
                      <wp:wrapNone/>
                      <wp:docPr id="114" name="矩形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770" cy="649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165457" w14:textId="77777777" w:rsidR="00526EE3" w:rsidRDefault="00526EE3" w:rsidP="00526E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t>组端口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A(</w:t>
                                  </w:r>
                                  <w:r>
                                    <w:t>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2296B9" id="矩形 114" o:spid="_x0000_s1028" style="position:absolute;left:0;text-align:left;margin-left:255.9pt;margin-top:6.55pt;width:42.8pt;height:51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" fillcolor="#5b9bd5" strokecolor="#41719c" strokeweight="1pt">
                      <v:textbox>
                        <w:txbxContent>
                          <w:p w14:paraId="12165457" w14:textId="77777777" w:rsidR="00526EE3" w:rsidRDefault="00526EE3" w:rsidP="00526E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组端口</w:t>
                            </w:r>
                            <w:r>
                              <w:rPr>
                                <w:rFonts w:hint="eastAsia"/>
                              </w:rPr>
                              <w:t>A(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E4A6D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89AC9FF" wp14:editId="75441A6B">
                      <wp:simplePos x="0" y="0"/>
                      <wp:positionH relativeFrom="column">
                        <wp:posOffset>2082588</wp:posOffset>
                      </wp:positionH>
                      <wp:positionV relativeFrom="paragraph">
                        <wp:posOffset>161290</wp:posOffset>
                      </wp:positionV>
                      <wp:extent cx="367665" cy="45720"/>
                      <wp:effectExtent l="19050" t="19050" r="13335" b="30480"/>
                      <wp:wrapNone/>
                      <wp:docPr id="113" name="左箭头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" cy="4572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F25C48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左箭头 113" o:spid="_x0000_s1026" type="#_x0000_t66" style="position:absolute;margin-left:164pt;margin-top:12.7pt;width:28.95pt;height: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" adj="1343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0B67275" wp14:editId="0251C873">
                      <wp:simplePos x="0" y="0"/>
                      <wp:positionH relativeFrom="column">
                        <wp:posOffset>2442845</wp:posOffset>
                      </wp:positionH>
                      <wp:positionV relativeFrom="paragraph">
                        <wp:posOffset>23896</wp:posOffset>
                      </wp:positionV>
                      <wp:extent cx="167640" cy="3400425"/>
                      <wp:effectExtent l="0" t="0" r="22860" b="28575"/>
                      <wp:wrapNone/>
                      <wp:docPr id="111" name="矩形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3400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364F8E3" w14:textId="77777777" w:rsidR="00526EE3" w:rsidRDefault="00526EE3" w:rsidP="00526E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67275" id="矩形 111" o:spid="_x0000_s1029" style="position:absolute;left:0;text-align:left;margin-left:192.35pt;margin-top:1.9pt;width:13.2pt;height:26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" fillcolor="#5b9bd5" strokecolor="#41719c" strokeweight="1pt">
                      <v:textbox>
                        <w:txbxContent>
                          <w:p w14:paraId="2364F8E3" w14:textId="77777777" w:rsidR="00526EE3" w:rsidRDefault="00526EE3" w:rsidP="00526EE3"/>
                        </w:txbxContent>
                      </v:textbox>
                    </v:rect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683A45E" wp14:editId="534573A8">
                      <wp:simplePos x="0" y="0"/>
                      <wp:positionH relativeFrom="column">
                        <wp:posOffset>1528211</wp:posOffset>
                      </wp:positionH>
                      <wp:positionV relativeFrom="paragraph">
                        <wp:posOffset>116205</wp:posOffset>
                      </wp:positionV>
                      <wp:extent cx="544830" cy="473075"/>
                      <wp:effectExtent l="0" t="0" r="26670" b="22225"/>
                      <wp:wrapNone/>
                      <wp:docPr id="115" name="矩形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4830" cy="473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F413BD" w14:textId="77777777" w:rsidR="00526EE3" w:rsidRDefault="00526EE3" w:rsidP="00526EE3"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t>组控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83A45E" id="矩形 115" o:spid="_x0000_s1030" style="position:absolute;left:0;text-align:left;margin-left:120.35pt;margin-top:9.15pt;width:42.9pt;height:3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" fillcolor="#5b9bd5" strokecolor="#41719c" strokeweight="1pt">
                      <v:textbox>
                        <w:txbxContent>
                          <w:p w14:paraId="48F413BD" w14:textId="77777777" w:rsidR="00526EE3" w:rsidRDefault="00526EE3" w:rsidP="00526EE3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组控</w:t>
                            </w:r>
                            <w:r>
                              <w:rPr>
                                <w:rFonts w:hint="eastAsia"/>
                              </w:rPr>
                              <w:t>制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987BC9" w14:textId="77777777" w:rsidR="00526EE3" w:rsidRDefault="00526EE3" w:rsidP="00526EE3">
            <w:pPr>
              <w:ind w:leftChars="214" w:left="449" w:firstLine="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4E4A6D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A72C5C8" wp14:editId="101A43A7">
                      <wp:simplePos x="0" y="0"/>
                      <wp:positionH relativeFrom="column">
                        <wp:posOffset>2621231</wp:posOffset>
                      </wp:positionH>
                      <wp:positionV relativeFrom="paragraph">
                        <wp:posOffset>16585</wp:posOffset>
                      </wp:positionV>
                      <wp:extent cx="628650" cy="45719"/>
                      <wp:effectExtent l="19050" t="19050" r="38100" b="31115"/>
                      <wp:wrapNone/>
                      <wp:docPr id="128" name="左右箭头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650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7182E2" id="左右箭头 128" o:spid="_x0000_s1026" type="#_x0000_t69" style="position:absolute;margin-left:206.4pt;margin-top:1.3pt;width:49.5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" adj="785" fillcolor="#5b9bd5" strokecolor="#41719c" strokeweight="1pt"/>
                  </w:pict>
                </mc:Fallback>
              </mc:AlternateContent>
            </w:r>
          </w:p>
          <w:p w14:paraId="44D19115" w14:textId="77777777" w:rsidR="00526EE3" w:rsidRDefault="00526EE3" w:rsidP="00526EE3">
            <w:pPr>
              <w:ind w:leftChars="214" w:left="449" w:firstLine="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4E4A6D">
              <w:rPr>
                <w:rFonts w:asciiTheme="minorEastAsia" w:hAnsiTheme="minorEastAsia"/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AA227C5" wp14:editId="19DCA30F">
                      <wp:simplePos x="0" y="0"/>
                      <wp:positionH relativeFrom="column">
                        <wp:posOffset>1293089</wp:posOffset>
                      </wp:positionH>
                      <wp:positionV relativeFrom="paragraph">
                        <wp:posOffset>145193</wp:posOffset>
                      </wp:positionV>
                      <wp:extent cx="283544" cy="163407"/>
                      <wp:effectExtent l="2857" t="16193" r="62548" b="62547"/>
                      <wp:wrapNone/>
                      <wp:docPr id="118" name="直角上箭头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283544" cy="163407"/>
                              </a:xfrm>
                              <a:prstGeom prst="bentUpArrow">
                                <a:avLst>
                                  <a:gd name="adj1" fmla="val 0"/>
                                  <a:gd name="adj2" fmla="val 8933"/>
                                  <a:gd name="adj3" fmla="val 25501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77CC24" id="直角上箭头 118" o:spid="_x0000_s1026" style="position:absolute;margin-left:101.8pt;margin-top:11.45pt;width:22.35pt;height:12.85pt;rotation:-9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3544,163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" path="m,163407r268947,l268947,41670r-14597,l268947,r14597,41670l268947,41670r,121737l,163407xe" fillcolor="#5b9bd5" strokecolor="#41719c" strokeweight="1pt">
                      <v:stroke joinstyle="miter"/>
                      <v:path arrowok="t" o:connecttype="custom" o:connectlocs="0,163407;268947,163407;268947,41670;254350,41670;268947,0;283544,41670;268947,41670;268947,163407;0,163407" o:connectangles="0,0,0,0,0,0,0,0,0"/>
                    </v:shape>
                  </w:pict>
                </mc:Fallback>
              </mc:AlternateContent>
            </w:r>
            <w:r w:rsidRPr="004E4A6D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0683EE8" wp14:editId="7A42168E">
                      <wp:simplePos x="0" y="0"/>
                      <wp:positionH relativeFrom="column">
                        <wp:posOffset>2072852</wp:posOffset>
                      </wp:positionH>
                      <wp:positionV relativeFrom="paragraph">
                        <wp:posOffset>86783</wp:posOffset>
                      </wp:positionV>
                      <wp:extent cx="368935" cy="45719"/>
                      <wp:effectExtent l="19050" t="19050" r="12065" b="31115"/>
                      <wp:wrapNone/>
                      <wp:docPr id="119" name="左箭头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935" cy="45719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63FA7" id="左箭头 119" o:spid="_x0000_s1026" type="#_x0000_t66" style="position:absolute;margin-left:163.2pt;margin-top:6.85pt;width:29.05pt;height: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" adj="1338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4684257" wp14:editId="3EC5EE14">
                      <wp:simplePos x="0" y="0"/>
                      <wp:positionH relativeFrom="margin">
                        <wp:posOffset>683026</wp:posOffset>
                      </wp:positionH>
                      <wp:positionV relativeFrom="paragraph">
                        <wp:posOffset>46990</wp:posOffset>
                      </wp:positionV>
                      <wp:extent cx="504190" cy="945515"/>
                      <wp:effectExtent l="0" t="0" r="10160" b="26035"/>
                      <wp:wrapNone/>
                      <wp:docPr id="109" name="矩形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190" cy="945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0D69C2" w14:textId="77777777" w:rsidR="00526EE3" w:rsidRDefault="00526EE3" w:rsidP="00526E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数据</w:t>
                                  </w:r>
                                  <w:r>
                                    <w:t>总线缓冲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84257" id="矩形 109" o:spid="_x0000_s1031" style="position:absolute;left:0;text-align:left;margin-left:53.8pt;margin-top:3.7pt;width:39.7pt;height:74.4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" fillcolor="#5b9bd5" strokecolor="#41719c" strokeweight="1pt">
                      <v:textbox>
                        <w:txbxContent>
                          <w:p w14:paraId="3C0D69C2" w14:textId="77777777" w:rsidR="00526EE3" w:rsidRDefault="00526EE3" w:rsidP="00526E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数据</w:t>
                            </w:r>
                            <w:r>
                              <w:t>总线缓冲</w:t>
                            </w:r>
                            <w:r>
                              <w:rPr>
                                <w:rFonts w:hint="eastAsia"/>
                              </w:rPr>
                              <w:t>器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36B79BE9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4E4A6D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A4B5360" wp14:editId="46CA691C">
                      <wp:simplePos x="0" y="0"/>
                      <wp:positionH relativeFrom="column">
                        <wp:posOffset>3795394</wp:posOffset>
                      </wp:positionH>
                      <wp:positionV relativeFrom="paragraph">
                        <wp:posOffset>11937</wp:posOffset>
                      </wp:positionV>
                      <wp:extent cx="1105535" cy="2998343"/>
                      <wp:effectExtent l="38100" t="76200" r="266065" b="31115"/>
                      <wp:wrapNone/>
                      <wp:docPr id="116" name="肘形连接符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05535" cy="2998343"/>
                              </a:xfrm>
                              <a:prstGeom prst="bentConnector3">
                                <a:avLst>
                                  <a:gd name="adj1" fmla="val -20950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B36CD" id="肘形连接符 116" o:spid="_x0000_s1026" type="#_x0000_t34" style="position:absolute;margin-left:298.85pt;margin-top:.95pt;width:87.05pt;height:236.1p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" adj="-4525" strokecolor="#5b9bd5" strokeweight=".5pt">
                      <v:stroke endarrow="block"/>
                    </v:shape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E2F2BD7" wp14:editId="52B1BAAF">
                      <wp:simplePos x="0" y="0"/>
                      <wp:positionH relativeFrom="column">
                        <wp:posOffset>2619871</wp:posOffset>
                      </wp:positionH>
                      <wp:positionV relativeFrom="paragraph">
                        <wp:posOffset>7158</wp:posOffset>
                      </wp:positionV>
                      <wp:extent cx="635751" cy="45719"/>
                      <wp:effectExtent l="19050" t="19050" r="31115" b="31115"/>
                      <wp:wrapNone/>
                      <wp:docPr id="112" name="左右箭头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35751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1FE08" id="左右箭头 112" o:spid="_x0000_s1026" type="#_x0000_t69" style="position:absolute;margin-left:206.3pt;margin-top:.55pt;width:50.05pt;height:3.6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" adj="777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双向</w:t>
            </w:r>
          </w:p>
          <w:p w14:paraId="3CE505D9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4E4A6D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753B4C7" wp14:editId="314AEAAB">
                      <wp:simplePos x="0" y="0"/>
                      <wp:positionH relativeFrom="leftMargin">
                        <wp:posOffset>427736</wp:posOffset>
                      </wp:positionH>
                      <wp:positionV relativeFrom="paragraph">
                        <wp:posOffset>18923</wp:posOffset>
                      </wp:positionV>
                      <wp:extent cx="320040" cy="45719"/>
                      <wp:effectExtent l="19050" t="19050" r="41910" b="31115"/>
                      <wp:wrapNone/>
                      <wp:docPr id="122" name="左右箭头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320040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C4D67" id="左右箭头 122" o:spid="_x0000_s1026" type="#_x0000_t69" style="position:absolute;margin-left:33.7pt;margin-top:1.5pt;width:25.2pt;height:3.6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" adj="1543" fillcolor="#5b9bd5" strokecolor="#41719c" strokeweight="1pt">
                      <w10:wrap anchorx="margin"/>
                    </v:shape>
                  </w:pict>
                </mc:Fallback>
              </mc:AlternateContent>
            </w:r>
            <w:r w:rsidRPr="004E4A6D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2197AB0" wp14:editId="4684803D">
                      <wp:simplePos x="0" y="0"/>
                      <wp:positionH relativeFrom="leftMargin">
                        <wp:posOffset>436880</wp:posOffset>
                      </wp:positionH>
                      <wp:positionV relativeFrom="paragraph">
                        <wp:posOffset>200152</wp:posOffset>
                      </wp:positionV>
                      <wp:extent cx="311785" cy="45085"/>
                      <wp:effectExtent l="19050" t="19050" r="31115" b="31115"/>
                      <wp:wrapNone/>
                      <wp:docPr id="120" name="左右箭头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311785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20A97" id="左右箭头 120" o:spid="_x0000_s1026" type="#_x0000_t69" style="position:absolute;margin-left:34.4pt;margin-top:15.75pt;width:24.55pt;height:3.5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" adj="1562" fillcolor="#5b9bd5" strokecolor="#41719c" strokeweight="1pt">
                      <w10:wrap anchorx="margin"/>
                    </v:shape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43876E1" wp14:editId="653583F5">
                      <wp:simplePos x="0" y="0"/>
                      <wp:positionH relativeFrom="column">
                        <wp:posOffset>1197823</wp:posOffset>
                      </wp:positionH>
                      <wp:positionV relativeFrom="paragraph">
                        <wp:posOffset>8043</wp:posOffset>
                      </wp:positionV>
                      <wp:extent cx="1231900" cy="49106"/>
                      <wp:effectExtent l="19050" t="19050" r="44450" b="46355"/>
                      <wp:wrapNone/>
                      <wp:docPr id="125" name="左右箭头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231900" cy="49106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E1ACE" id="左右箭头 125" o:spid="_x0000_s1026" type="#_x0000_t69" style="position:absolute;margin-left:94.3pt;margin-top:.65pt;width:97pt;height:3.8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" adj="431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数据</w:t>
            </w:r>
          </w:p>
          <w:p w14:paraId="391E2542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1142F43" wp14:editId="0E65EE57">
                      <wp:simplePos x="0" y="0"/>
                      <wp:positionH relativeFrom="column">
                        <wp:posOffset>3223728</wp:posOffset>
                      </wp:positionH>
                      <wp:positionV relativeFrom="paragraph">
                        <wp:posOffset>51001</wp:posOffset>
                      </wp:positionV>
                      <wp:extent cx="938396" cy="568960"/>
                      <wp:effectExtent l="0" t="0" r="14605" b="21590"/>
                      <wp:wrapNone/>
                      <wp:docPr id="123" name="矩形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8396" cy="568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731590C" w14:textId="77777777" w:rsidR="00526EE3" w:rsidRDefault="00526EE3" w:rsidP="00526EE3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  <w:r>
                                    <w:t>组端口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  <w:r>
                                    <w:t>高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</w:t>
                                  </w:r>
                                  <w: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  <w: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142F43" id="矩形 123" o:spid="_x0000_s1032" style="position:absolute;margin-left:253.85pt;margin-top:4pt;width:73.9pt;height:44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" fillcolor="#5b9bd5" strokecolor="#41719c" strokeweight="1pt">
                      <v:textbox>
                        <w:txbxContent>
                          <w:p w14:paraId="1731590C" w14:textId="77777777" w:rsidR="00526EE3" w:rsidRDefault="00526EE3" w:rsidP="00526EE3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t>组端口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高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）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77540A4" wp14:editId="683DC6E4">
                      <wp:simplePos x="0" y="0"/>
                      <wp:positionH relativeFrom="column">
                        <wp:posOffset>1369052</wp:posOffset>
                      </wp:positionH>
                      <wp:positionV relativeFrom="paragraph">
                        <wp:posOffset>78021</wp:posOffset>
                      </wp:positionV>
                      <wp:extent cx="4407" cy="1275753"/>
                      <wp:effectExtent l="0" t="0" r="34290" b="19685"/>
                      <wp:wrapNone/>
                      <wp:docPr id="158" name="直接连接符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07" cy="12757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0F95E4" id="直接连接符 158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8pt,6.15pt" to="108.15pt,1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" strokecolor="#4579b8 [3044]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50407A6" wp14:editId="26A63795">
                      <wp:simplePos x="0" y="0"/>
                      <wp:positionH relativeFrom="column">
                        <wp:posOffset>4163695</wp:posOffset>
                      </wp:positionH>
                      <wp:positionV relativeFrom="paragraph">
                        <wp:posOffset>93218</wp:posOffset>
                      </wp:positionV>
                      <wp:extent cx="255905" cy="45085"/>
                      <wp:effectExtent l="19050" t="19050" r="29845" b="31115"/>
                      <wp:wrapNone/>
                      <wp:docPr id="126" name="左右箭头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5905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3BD53" id="左右箭头 126" o:spid="_x0000_s1026" type="#_x0000_t69" style="position:absolute;margin-left:327.85pt;margin-top:7.35pt;width:20.15pt;height:3.5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" adj="1903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1AF2585" wp14:editId="473F49B7">
                      <wp:simplePos x="0" y="0"/>
                      <wp:positionH relativeFrom="column">
                        <wp:posOffset>2633345</wp:posOffset>
                      </wp:positionH>
                      <wp:positionV relativeFrom="paragraph">
                        <wp:posOffset>114267</wp:posOffset>
                      </wp:positionV>
                      <wp:extent cx="634061" cy="45719"/>
                      <wp:effectExtent l="0" t="19050" r="33020" b="31115"/>
                      <wp:wrapNone/>
                      <wp:docPr id="156" name="右箭头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061" cy="4571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8CC55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右箭头 156" o:spid="_x0000_s1026" type="#_x0000_t13" style="position:absolute;margin-left:207.35pt;margin-top:9pt;width:49.95pt;height:3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" adj="20821" fillcolor="#4f81bd [3204]" strokecolor="#243f60 [1604]" strokeweight="2pt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1FBC89F" wp14:editId="134C5F1F">
                      <wp:simplePos x="0" y="0"/>
                      <wp:positionH relativeFrom="column">
                        <wp:posOffset>1185544</wp:posOffset>
                      </wp:positionH>
                      <wp:positionV relativeFrom="paragraph">
                        <wp:posOffset>50588</wp:posOffset>
                      </wp:positionV>
                      <wp:extent cx="1243753" cy="45719"/>
                      <wp:effectExtent l="19050" t="19050" r="33020" b="31115"/>
                      <wp:wrapNone/>
                      <wp:docPr id="124" name="左右箭头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243753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F763B" id="左右箭头 124" o:spid="_x0000_s1026" type="#_x0000_t69" style="position:absolute;margin-left:93.35pt;margin-top:4pt;width:97.95pt;height:3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" adj="397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总线</w:t>
            </w:r>
            <w:r>
              <w:rPr>
                <w:rFonts w:ascii="宋体" w:hAnsi="宋体"/>
                <w:b/>
                <w:kern w:val="0"/>
                <w:sz w:val="24"/>
              </w:rPr>
              <w:t xml:space="preserve"> 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D7</w:t>
            </w:r>
            <w:r>
              <w:rPr>
                <w:rFonts w:ascii="宋体" w:hAnsi="宋体"/>
                <w:b/>
                <w:kern w:val="0"/>
                <w:sz w:val="24"/>
              </w:rPr>
              <w:t>-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DO</w:t>
            </w:r>
            <w:r>
              <w:rPr>
                <w:rFonts w:asciiTheme="minorEastAsia" w:hAnsiTheme="minorEastAsia"/>
                <w:b/>
                <w:szCs w:val="21"/>
              </w:rPr>
              <w:t xml:space="preserve">                                                        I</w:t>
            </w:r>
            <w:r w:rsidRPr="002F4959">
              <w:rPr>
                <w:rFonts w:asciiTheme="minorEastAsia" w:hAnsiTheme="minorEastAsia"/>
                <w:b/>
                <w:szCs w:val="21"/>
              </w:rPr>
              <w:t>/0</w:t>
            </w:r>
            <w:r>
              <w:rPr>
                <w:rFonts w:asciiTheme="minorEastAsia" w:hAnsiTheme="minorEastAsia"/>
                <w:b/>
                <w:szCs w:val="21"/>
              </w:rPr>
              <w:t xml:space="preserve"> </w:t>
            </w:r>
          </w:p>
          <w:p w14:paraId="54881D22" w14:textId="77777777" w:rsidR="00526EE3" w:rsidRDefault="00526EE3" w:rsidP="00526EE3">
            <w:pPr>
              <w:ind w:firstLineChars="1200" w:firstLine="2530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3E9D631" wp14:editId="6CCAFCE6">
                      <wp:simplePos x="0" y="0"/>
                      <wp:positionH relativeFrom="column">
                        <wp:posOffset>4170807</wp:posOffset>
                      </wp:positionH>
                      <wp:positionV relativeFrom="paragraph">
                        <wp:posOffset>121665</wp:posOffset>
                      </wp:positionV>
                      <wp:extent cx="255905" cy="45719"/>
                      <wp:effectExtent l="19050" t="19050" r="29845" b="31115"/>
                      <wp:wrapNone/>
                      <wp:docPr id="127" name="左右箭头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5905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AAE40A" id="左右箭头 127" o:spid="_x0000_s1026" type="#_x0000_t69" style="position:absolute;margin-left:328.4pt;margin-top:9.6pt;width:20.15pt;height:3.6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" adj="1929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255015C" wp14:editId="5221FF5C">
                      <wp:simplePos x="0" y="0"/>
                      <wp:positionH relativeFrom="column">
                        <wp:posOffset>2612390</wp:posOffset>
                      </wp:positionH>
                      <wp:positionV relativeFrom="paragraph">
                        <wp:posOffset>62357</wp:posOffset>
                      </wp:positionV>
                      <wp:extent cx="655320" cy="45085"/>
                      <wp:effectExtent l="19050" t="19050" r="30480" b="31115"/>
                      <wp:wrapNone/>
                      <wp:docPr id="129" name="左右箭头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55320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8B1B7" id="左右箭头 129" o:spid="_x0000_s1026" type="#_x0000_t69" style="position:absolute;margin-left:205.7pt;margin-top:4.9pt;width:51.6pt;height:3.5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" adj="743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/>
                <w:b/>
                <w:szCs w:val="21"/>
              </w:rPr>
              <w:t>8</w:t>
            </w:r>
            <w:r>
              <w:rPr>
                <w:rFonts w:asciiTheme="minorEastAsia" w:hAnsiTheme="minorEastAsia" w:hint="eastAsia"/>
                <w:b/>
                <w:szCs w:val="21"/>
              </w:rPr>
              <w:t xml:space="preserve">位内部 </w:t>
            </w:r>
            <w:r>
              <w:rPr>
                <w:rFonts w:asciiTheme="minorEastAsia" w:hAnsiTheme="minorEastAsia"/>
                <w:b/>
                <w:szCs w:val="21"/>
              </w:rPr>
              <w:t xml:space="preserve">                              </w:t>
            </w:r>
            <w:r>
              <w:rPr>
                <w:rFonts w:asciiTheme="minorEastAsia" w:hAnsiTheme="minorEastAsia" w:hint="eastAsia"/>
                <w:b/>
                <w:szCs w:val="21"/>
              </w:rPr>
              <w:t xml:space="preserve"> </w:t>
            </w:r>
            <w:r>
              <w:rPr>
                <w:rFonts w:asciiTheme="minorEastAsia" w:hAnsiTheme="minorEastAsia"/>
                <w:b/>
                <w:szCs w:val="21"/>
              </w:rPr>
              <w:t xml:space="preserve">   pc7</w:t>
            </w:r>
            <w:r w:rsidRPr="001B0072">
              <w:rPr>
                <w:rFonts w:ascii="宋体" w:hAnsi="宋体" w:hint="eastAsia"/>
                <w:b/>
                <w:kern w:val="0"/>
                <w:sz w:val="24"/>
              </w:rPr>
              <w:t>～</w:t>
            </w: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p</w:t>
            </w:r>
            <w:r>
              <w:rPr>
                <w:rFonts w:asciiTheme="minorEastAsia" w:eastAsiaTheme="minorEastAsia" w:hAnsiTheme="minorEastAsia"/>
                <w:b/>
                <w:szCs w:val="21"/>
              </w:rPr>
              <w:t>c4</w:t>
            </w:r>
            <w:r>
              <w:rPr>
                <w:rFonts w:asciiTheme="minorEastAsia" w:hAnsiTheme="minorEastAsia"/>
                <w:b/>
                <w:szCs w:val="21"/>
              </w:rPr>
              <w:t xml:space="preserve">  </w:t>
            </w:r>
          </w:p>
          <w:p w14:paraId="04D2781F" w14:textId="77777777" w:rsidR="00526EE3" w:rsidRDefault="00526EE3" w:rsidP="00526EE3">
            <w:pPr>
              <w:ind w:leftChars="214" w:left="449" w:firstLineChars="1000" w:firstLine="2108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D4E5D8F" wp14:editId="426841CB">
                      <wp:simplePos x="0" y="0"/>
                      <wp:positionH relativeFrom="column">
                        <wp:posOffset>4170807</wp:posOffset>
                      </wp:positionH>
                      <wp:positionV relativeFrom="paragraph">
                        <wp:posOffset>110110</wp:posOffset>
                      </wp:positionV>
                      <wp:extent cx="964692" cy="45719"/>
                      <wp:effectExtent l="19050" t="19050" r="26035" b="31115"/>
                      <wp:wrapNone/>
                      <wp:docPr id="130" name="左箭头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4692" cy="45719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E11CCB" id="左箭头 130" o:spid="_x0000_s1026" type="#_x0000_t66" style="position:absolute;margin-left:328.4pt;margin-top:8.65pt;width:75.95pt;height: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" adj="512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数据总线</w:t>
            </w:r>
            <w:r w:rsidRPr="00007476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4B0D28D" wp14:editId="7E8A41D6">
                      <wp:simplePos x="0" y="0"/>
                      <wp:positionH relativeFrom="column">
                        <wp:posOffset>2616835</wp:posOffset>
                      </wp:positionH>
                      <wp:positionV relativeFrom="paragraph">
                        <wp:posOffset>76581</wp:posOffset>
                      </wp:positionV>
                      <wp:extent cx="655955" cy="45085"/>
                      <wp:effectExtent l="19050" t="19050" r="29845" b="31115"/>
                      <wp:wrapNone/>
                      <wp:docPr id="117" name="左右箭头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55955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E255C" id="左右箭头 117" o:spid="_x0000_s1026" type="#_x0000_t69" style="position:absolute;margin-left:206.05pt;margin-top:6.05pt;width:51.65pt;height:3.5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" adj="742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 xml:space="preserve"> </w:t>
            </w:r>
            <w:r>
              <w:rPr>
                <w:rFonts w:asciiTheme="minorEastAsia" w:hAnsiTheme="minorEastAsia"/>
                <w:b/>
                <w:szCs w:val="21"/>
              </w:rPr>
              <w:t xml:space="preserve">  </w:t>
            </w:r>
          </w:p>
          <w:p w14:paraId="1956FDC7" w14:textId="77777777" w:rsidR="00526EE3" w:rsidRDefault="00526EE3" w:rsidP="00526EE3">
            <w:pPr>
              <w:ind w:leftChars="214" w:left="449" w:firstLine="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</w:p>
          <w:p w14:paraId="39527DD4" w14:textId="77777777" w:rsidR="00526EE3" w:rsidRDefault="00526EE3" w:rsidP="00526EE3">
            <w:pPr>
              <w:ind w:leftChars="214" w:left="449" w:firstLineChars="3200" w:firstLine="6746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90CAE0C" wp14:editId="167DCD37">
                      <wp:simplePos x="0" y="0"/>
                      <wp:positionH relativeFrom="column">
                        <wp:posOffset>4241165</wp:posOffset>
                      </wp:positionH>
                      <wp:positionV relativeFrom="paragraph">
                        <wp:posOffset>97492</wp:posOffset>
                      </wp:positionV>
                      <wp:extent cx="218440" cy="45085"/>
                      <wp:effectExtent l="19050" t="19050" r="29210" b="31115"/>
                      <wp:wrapNone/>
                      <wp:docPr id="131" name="左右箭头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18440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3D9F7" id="左右箭头 131" o:spid="_x0000_s1026" type="#_x0000_t69" style="position:absolute;margin-left:333.95pt;margin-top:7.7pt;width:17.2pt;height:3.5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" adj="2229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3367C10" wp14:editId="0C425DCA">
                      <wp:simplePos x="0" y="0"/>
                      <wp:positionH relativeFrom="margin">
                        <wp:posOffset>3249295</wp:posOffset>
                      </wp:positionH>
                      <wp:positionV relativeFrom="paragraph">
                        <wp:posOffset>37167</wp:posOffset>
                      </wp:positionV>
                      <wp:extent cx="986155" cy="561340"/>
                      <wp:effectExtent l="0" t="0" r="23495" b="10160"/>
                      <wp:wrapNone/>
                      <wp:docPr id="132" name="矩形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6155" cy="561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70C861" w14:textId="77777777" w:rsidR="00526EE3" w:rsidRDefault="00526EE3" w:rsidP="00526EE3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  <w:r>
                                    <w:t>组端口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  <w:r>
                                    <w:t>低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  <w:r>
                                    <w:t>位（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  <w: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67C10" id="矩形 132" o:spid="_x0000_s1033" style="position:absolute;left:0;text-align:left;margin-left:255.85pt;margin-top:2.95pt;width:77.65pt;height:44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" fillcolor="#5b9bd5" strokecolor="#41719c" strokeweight="1pt">
                      <v:textbox>
                        <w:txbxContent>
                          <w:p w14:paraId="2470C861" w14:textId="77777777" w:rsidR="00526EE3" w:rsidRDefault="00526EE3" w:rsidP="00526EE3">
                            <w:pPr>
                              <w:jc w:val="center"/>
                            </w:pPr>
                            <w:r>
                              <w:t>B</w:t>
                            </w:r>
                            <w:r>
                              <w:t>组端口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低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位（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）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914B81E" wp14:editId="5AE83768">
                      <wp:simplePos x="0" y="0"/>
                      <wp:positionH relativeFrom="column">
                        <wp:posOffset>2602230</wp:posOffset>
                      </wp:positionH>
                      <wp:positionV relativeFrom="paragraph">
                        <wp:posOffset>137414</wp:posOffset>
                      </wp:positionV>
                      <wp:extent cx="648335" cy="45085"/>
                      <wp:effectExtent l="0" t="19050" r="37465" b="31115"/>
                      <wp:wrapNone/>
                      <wp:docPr id="157" name="右箭头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335" cy="4508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24D92" id="右箭头 157" o:spid="_x0000_s1026" type="#_x0000_t13" style="position:absolute;margin-left:204.9pt;margin-top:10.8pt;width:51.05pt;height:3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" adj="20849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/>
                <w:b/>
                <w:szCs w:val="21"/>
              </w:rPr>
              <w:t>I/O</w:t>
            </w:r>
          </w:p>
          <w:p w14:paraId="2CB2133F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9A268D3" wp14:editId="069C2A8B">
                      <wp:simplePos x="0" y="0"/>
                      <wp:positionH relativeFrom="column">
                        <wp:posOffset>4241165</wp:posOffset>
                      </wp:positionH>
                      <wp:positionV relativeFrom="paragraph">
                        <wp:posOffset>74593</wp:posOffset>
                      </wp:positionV>
                      <wp:extent cx="222250" cy="45085"/>
                      <wp:effectExtent l="19050" t="19050" r="44450" b="31115"/>
                      <wp:wrapNone/>
                      <wp:docPr id="133" name="左右箭头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22250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B43F4" id="左右箭头 133" o:spid="_x0000_s1026" type="#_x0000_t69" style="position:absolute;margin-left:333.95pt;margin-top:5.85pt;width:17.5pt;height:3.5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" adj="2191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018B957" wp14:editId="3F8B03D7">
                      <wp:simplePos x="0" y="0"/>
                      <wp:positionH relativeFrom="column">
                        <wp:posOffset>1638088</wp:posOffset>
                      </wp:positionH>
                      <wp:positionV relativeFrom="paragraph">
                        <wp:posOffset>44168</wp:posOffset>
                      </wp:positionV>
                      <wp:extent cx="800100" cy="236855"/>
                      <wp:effectExtent l="19050" t="0" r="19050" b="48895"/>
                      <wp:wrapNone/>
                      <wp:docPr id="138" name="直角上箭头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00100" cy="236855"/>
                              </a:xfrm>
                              <a:prstGeom prst="bentUpArrow">
                                <a:avLst>
                                  <a:gd name="adj1" fmla="val 72"/>
                                  <a:gd name="adj2" fmla="val 6804"/>
                                  <a:gd name="adj3" fmla="val 25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4A54E8" id="直角上箭头 138" o:spid="_x0000_s1026" style="position:absolute;margin-left:129pt;margin-top:3.5pt;width:63pt;height:18.65pt;rotation:18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00,236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" path="m,236684r783899,l783899,59214r-16030,l783984,r16116,59214l784070,59214r,177641l,236855r,-171xe" fillcolor="#5b9bd5" strokecolor="#41719c" strokeweight="1pt">
                      <v:stroke joinstyle="miter"/>
                      <v:path arrowok="t" o:connecttype="custom" o:connectlocs="0,236684;783899,236684;783899,59214;767869,59214;783984,0;800100,59214;784070,59214;784070,236855;0,236855;0,236684" o:connectangles="0,0,0,0,0,0,0,0,0,0"/>
                    </v:shape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31F22A6" wp14:editId="6C812872">
                      <wp:simplePos x="0" y="0"/>
                      <wp:positionH relativeFrom="column">
                        <wp:posOffset>415961</wp:posOffset>
                      </wp:positionH>
                      <wp:positionV relativeFrom="paragraph">
                        <wp:posOffset>69349</wp:posOffset>
                      </wp:positionV>
                      <wp:extent cx="258445" cy="45085"/>
                      <wp:effectExtent l="38100" t="19050" r="46355" b="31115"/>
                      <wp:wrapNone/>
                      <wp:docPr id="137" name="右箭头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45085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DD49E" id="右箭头 137" o:spid="_x0000_s1026" type="#_x0000_t13" style="position:absolute;margin-left:32.75pt;margin-top:5.45pt;width:20.35pt;height:3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" adj="19716,10800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1F99E11" wp14:editId="5031C75E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5588</wp:posOffset>
                      </wp:positionV>
                      <wp:extent cx="504825" cy="805815"/>
                      <wp:effectExtent l="0" t="0" r="28575" b="13335"/>
                      <wp:wrapNone/>
                      <wp:docPr id="139" name="矩形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805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5AC472" w14:textId="77777777" w:rsidR="00526EE3" w:rsidRDefault="00526EE3" w:rsidP="00526EE3">
                                  <w:r>
                                    <w:t>读写控制逻辑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99E11" id="矩形 139" o:spid="_x0000_s1034" style="position:absolute;margin-left:53.3pt;margin-top:.45pt;width:39.75pt;height:6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" fillcolor="#5b9bd5" strokecolor="#41719c" strokeweight="1pt">
                      <v:textbox>
                        <w:txbxContent>
                          <w:p w14:paraId="185AC472" w14:textId="77777777" w:rsidR="00526EE3" w:rsidRDefault="00526EE3" w:rsidP="00526EE3">
                            <w:r>
                              <w:t>读写控制逻辑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0BA4F25" wp14:editId="267B0ACC">
                      <wp:simplePos x="0" y="0"/>
                      <wp:positionH relativeFrom="column">
                        <wp:posOffset>2614930</wp:posOffset>
                      </wp:positionH>
                      <wp:positionV relativeFrom="paragraph">
                        <wp:posOffset>87122</wp:posOffset>
                      </wp:positionV>
                      <wp:extent cx="630555" cy="45085"/>
                      <wp:effectExtent l="19050" t="19050" r="36195" b="31115"/>
                      <wp:wrapNone/>
                      <wp:docPr id="136" name="左右箭头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0555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8EC4C" id="左右箭头 136" o:spid="_x0000_s1026" type="#_x0000_t69" style="position:absolute;margin-left:205.9pt;margin-top:6.85pt;width:49.65pt;height:3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" adj="772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-</w:t>
            </w:r>
            <w:r>
              <w:rPr>
                <w:rFonts w:asciiTheme="minorEastAsia" w:hAnsiTheme="minorEastAsia"/>
                <w:b/>
                <w:szCs w:val="21"/>
              </w:rPr>
              <w:t>RD                                                                 PC0</w:t>
            </w:r>
            <w:r w:rsidRPr="001B0072">
              <w:rPr>
                <w:rFonts w:ascii="宋体" w:hAnsi="宋体" w:hint="eastAsia"/>
                <w:b/>
                <w:kern w:val="0"/>
                <w:sz w:val="24"/>
              </w:rPr>
              <w:t>～</w:t>
            </w: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P</w:t>
            </w:r>
            <w:r>
              <w:rPr>
                <w:rFonts w:asciiTheme="minorEastAsia" w:eastAsiaTheme="minorEastAsia" w:hAnsiTheme="minorEastAsia"/>
                <w:b/>
                <w:szCs w:val="21"/>
              </w:rPr>
              <w:t>C3</w:t>
            </w:r>
            <w:r>
              <w:rPr>
                <w:rFonts w:asciiTheme="minorEastAsia" w:hAnsiTheme="minorEastAsia"/>
                <w:b/>
                <w:szCs w:val="21"/>
              </w:rPr>
              <w:t xml:space="preserve"> </w:t>
            </w:r>
          </w:p>
          <w:p w14:paraId="46991A93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959EB1B" wp14:editId="699D5115">
                      <wp:simplePos x="0" y="0"/>
                      <wp:positionH relativeFrom="column">
                        <wp:posOffset>4239260</wp:posOffset>
                      </wp:positionH>
                      <wp:positionV relativeFrom="paragraph">
                        <wp:posOffset>127337</wp:posOffset>
                      </wp:positionV>
                      <wp:extent cx="895985" cy="45085"/>
                      <wp:effectExtent l="19050" t="19050" r="18415" b="31115"/>
                      <wp:wrapNone/>
                      <wp:docPr id="135" name="左箭头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985" cy="4508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363FE" id="左箭头 135" o:spid="_x0000_s1026" type="#_x0000_t66" style="position:absolute;margin-left:333.8pt;margin-top:10.05pt;width:70.55pt;height:3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" adj="543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33C9082" wp14:editId="5580AB0F">
                      <wp:simplePos x="0" y="0"/>
                      <wp:positionH relativeFrom="column">
                        <wp:posOffset>1183872</wp:posOffset>
                      </wp:positionH>
                      <wp:positionV relativeFrom="paragraph">
                        <wp:posOffset>145703</wp:posOffset>
                      </wp:positionV>
                      <wp:extent cx="255905" cy="45085"/>
                      <wp:effectExtent l="0" t="19050" r="29845" b="31115"/>
                      <wp:wrapNone/>
                      <wp:docPr id="140" name="右箭头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5905" cy="45085"/>
                              </a:xfrm>
                              <a:prstGeom prst="rightArrow">
                                <a:avLst>
                                  <a:gd name="adj1" fmla="val 8959"/>
                                  <a:gd name="adj2" fmla="val 84201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239E2" id="右箭头 140" o:spid="_x0000_s1026" type="#_x0000_t13" style="position:absolute;margin-left:93.2pt;margin-top:11.45pt;width:20.15pt;height:3.55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" adj="18396,9832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42F4480" wp14:editId="6463CB79">
                      <wp:simplePos x="0" y="0"/>
                      <wp:positionH relativeFrom="column">
                        <wp:posOffset>422129</wp:posOffset>
                      </wp:positionH>
                      <wp:positionV relativeFrom="paragraph">
                        <wp:posOffset>77855</wp:posOffset>
                      </wp:positionV>
                      <wp:extent cx="243205" cy="45085"/>
                      <wp:effectExtent l="38100" t="19050" r="42545" b="31115"/>
                      <wp:wrapNone/>
                      <wp:docPr id="148" name="右箭头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205" cy="45085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E2B11" id="右箭头 148" o:spid="_x0000_s1026" type="#_x0000_t13" style="position:absolute;margin-left:33.25pt;margin-top:6.15pt;width:19.15pt;height:3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" adj="19598,10800" fillcolor="#5b9bd5" strokecolor="#41719c" strokeweight="1pt"/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381CD27" wp14:editId="05A8361A">
                      <wp:simplePos x="0" y="0"/>
                      <wp:positionH relativeFrom="column">
                        <wp:posOffset>1441577</wp:posOffset>
                      </wp:positionH>
                      <wp:positionV relativeFrom="paragraph">
                        <wp:posOffset>93980</wp:posOffset>
                      </wp:positionV>
                      <wp:extent cx="537210" cy="566420"/>
                      <wp:effectExtent l="0" t="0" r="15240" b="24130"/>
                      <wp:wrapNone/>
                      <wp:docPr id="142" name="矩形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566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1DE0AB" w14:textId="77777777" w:rsidR="00526EE3" w:rsidRDefault="00526EE3" w:rsidP="00526EE3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  <w:r>
                                    <w:t>组控制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1CD27" id="矩形 142" o:spid="_x0000_s1035" style="position:absolute;margin-left:113.5pt;margin-top:7.4pt;width:42.3pt;height:44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" fillcolor="#5b9bd5" strokecolor="#41719c" strokeweight="1pt">
                      <v:textbox>
                        <w:txbxContent>
                          <w:p w14:paraId="421DE0AB" w14:textId="77777777" w:rsidR="00526EE3" w:rsidRDefault="00526EE3" w:rsidP="00526EE3">
                            <w:pPr>
                              <w:jc w:val="center"/>
                            </w:pPr>
                            <w:r>
                              <w:t>B</w:t>
                            </w:r>
                            <w:r>
                              <w:t>组控制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1302A43" wp14:editId="4FD20343">
                      <wp:simplePos x="0" y="0"/>
                      <wp:positionH relativeFrom="column">
                        <wp:posOffset>2616835</wp:posOffset>
                      </wp:positionH>
                      <wp:positionV relativeFrom="paragraph">
                        <wp:posOffset>85852</wp:posOffset>
                      </wp:positionV>
                      <wp:extent cx="628650" cy="49530"/>
                      <wp:effectExtent l="19050" t="19050" r="38100" b="45720"/>
                      <wp:wrapNone/>
                      <wp:docPr id="134" name="左右箭头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28650" cy="49530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07DFB" id="左右箭头 134" o:spid="_x0000_s1026" type="#_x0000_t69" style="position:absolute;margin-left:206.05pt;margin-top:6.75pt;width:49.5pt;height:3.9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" adj="851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-</w:t>
            </w:r>
            <w:r>
              <w:rPr>
                <w:rFonts w:asciiTheme="minorEastAsia" w:hAnsiTheme="minorEastAsia"/>
                <w:b/>
                <w:szCs w:val="21"/>
              </w:rPr>
              <w:t>WR</w:t>
            </w:r>
          </w:p>
          <w:p w14:paraId="7A9D4633" w14:textId="77777777" w:rsidR="00526EE3" w:rsidRPr="00007476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6D400A6" wp14:editId="4E29BBF1">
                      <wp:simplePos x="0" y="0"/>
                      <wp:positionH relativeFrom="column">
                        <wp:posOffset>1988044</wp:posOffset>
                      </wp:positionH>
                      <wp:positionV relativeFrom="paragraph">
                        <wp:posOffset>34290</wp:posOffset>
                      </wp:positionV>
                      <wp:extent cx="452825" cy="59478"/>
                      <wp:effectExtent l="19050" t="19050" r="23495" b="36195"/>
                      <wp:wrapNone/>
                      <wp:docPr id="151" name="左箭头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52825" cy="59478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65514" id="左箭头 151" o:spid="_x0000_s1026" type="#_x0000_t66" style="position:absolute;margin-left:156.55pt;margin-top:2.7pt;width:35.65pt;height:4.7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" adj="1419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21BEC03" wp14:editId="7439F24C">
                      <wp:simplePos x="0" y="0"/>
                      <wp:positionH relativeFrom="column">
                        <wp:posOffset>391290</wp:posOffset>
                      </wp:positionH>
                      <wp:positionV relativeFrom="paragraph">
                        <wp:posOffset>70942</wp:posOffset>
                      </wp:positionV>
                      <wp:extent cx="277495" cy="45085"/>
                      <wp:effectExtent l="0" t="19050" r="46355" b="31115"/>
                      <wp:wrapNone/>
                      <wp:docPr id="144" name="右箭头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77495" cy="45085"/>
                              </a:xfrm>
                              <a:prstGeom prst="rightArrow">
                                <a:avLst>
                                  <a:gd name="adj1" fmla="val 15799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A68BE" id="右箭头 144" o:spid="_x0000_s1026" type="#_x0000_t13" style="position:absolute;margin-left:30.8pt;margin-top:5.6pt;width:21.85pt;height:3.5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" adj="19845,9094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/>
                <w:b/>
                <w:szCs w:val="21"/>
              </w:rPr>
              <w:t>AL A0</w:t>
            </w:r>
          </w:p>
          <w:p w14:paraId="7E9B19B2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E114B30" wp14:editId="287E5AC3">
                      <wp:simplePos x="0" y="0"/>
                      <wp:positionH relativeFrom="column">
                        <wp:posOffset>1192782</wp:posOffset>
                      </wp:positionH>
                      <wp:positionV relativeFrom="paragraph">
                        <wp:posOffset>70676</wp:posOffset>
                      </wp:positionV>
                      <wp:extent cx="3761664" cy="960771"/>
                      <wp:effectExtent l="0" t="0" r="10795" b="29845"/>
                      <wp:wrapNone/>
                      <wp:docPr id="149" name="肘形连接符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61664" cy="960771"/>
                              </a:xfrm>
                              <a:prstGeom prst="bentConnector3">
                                <a:avLst>
                                  <a:gd name="adj1" fmla="val 5447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A68C1" id="肘形连接符 149" o:spid="_x0000_s1026" type="#_x0000_t34" style="position:absolute;margin-left:93.9pt;margin-top:5.55pt;width:296.2pt;height:75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" adj="1177" strokecolor="#5b9bd5" strokeweight=".5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6CBB17" wp14:editId="7052296F">
                      <wp:simplePos x="0" y="0"/>
                      <wp:positionH relativeFrom="column">
                        <wp:posOffset>1982964</wp:posOffset>
                      </wp:positionH>
                      <wp:positionV relativeFrom="paragraph">
                        <wp:posOffset>53552</wp:posOffset>
                      </wp:positionV>
                      <wp:extent cx="458611" cy="45719"/>
                      <wp:effectExtent l="19050" t="19050" r="17780" b="31115"/>
                      <wp:wrapNone/>
                      <wp:docPr id="147" name="左箭头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611" cy="45719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C54F0" id="左箭头 147" o:spid="_x0000_s1026" type="#_x0000_t66" style="position:absolute;margin-left:156.15pt;margin-top:4.2pt;width:36.1pt;height: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" adj="1077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B0C7D7D" wp14:editId="4936E91F">
                      <wp:simplePos x="0" y="0"/>
                      <wp:positionH relativeFrom="column">
                        <wp:posOffset>386664</wp:posOffset>
                      </wp:positionH>
                      <wp:positionV relativeFrom="paragraph">
                        <wp:posOffset>80991</wp:posOffset>
                      </wp:positionV>
                      <wp:extent cx="285115" cy="45085"/>
                      <wp:effectExtent l="0" t="19050" r="38735" b="31115"/>
                      <wp:wrapNone/>
                      <wp:docPr id="141" name="右箭头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115" cy="45085"/>
                              </a:xfrm>
                              <a:prstGeom prst="rightArrow">
                                <a:avLst>
                                  <a:gd name="adj1" fmla="val 15799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8F4A9" id="右箭头 141" o:spid="_x0000_s1026" type="#_x0000_t13" style="position:absolute;margin-left:30.45pt;margin-top:6.4pt;width:22.45pt;height:3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" adj="19892,9094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/>
                <w:b/>
                <w:szCs w:val="21"/>
              </w:rPr>
              <w:t>RESET</w:t>
            </w:r>
          </w:p>
          <w:p w14:paraId="1F35B595" w14:textId="77777777" w:rsidR="00526EE3" w:rsidRDefault="00526EE3" w:rsidP="00526EE3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A9A1364" wp14:editId="63E6C7F4">
                      <wp:simplePos x="0" y="0"/>
                      <wp:positionH relativeFrom="column">
                        <wp:posOffset>1648881</wp:posOffset>
                      </wp:positionH>
                      <wp:positionV relativeFrom="paragraph">
                        <wp:posOffset>73064</wp:posOffset>
                      </wp:positionV>
                      <wp:extent cx="2060651" cy="728238"/>
                      <wp:effectExtent l="19050" t="0" r="15875" b="34290"/>
                      <wp:wrapNone/>
                      <wp:docPr id="121" name="肘形连接符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0651" cy="728238"/>
                              </a:xfrm>
                              <a:prstGeom prst="bentConnector3">
                                <a:avLst>
                                  <a:gd name="adj1" fmla="val -170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19B66" id="肘形连接符 121" o:spid="_x0000_s1026" type="#_x0000_t34" style="position:absolute;margin-left:129.85pt;margin-top:5.75pt;width:162.25pt;height:5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" adj="-37" strokecolor="#5b9bd5" strokeweight=".5pt"/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791D9AC" wp14:editId="215862E5">
                      <wp:simplePos x="0" y="0"/>
                      <wp:positionH relativeFrom="column">
                        <wp:posOffset>3348990</wp:posOffset>
                      </wp:positionH>
                      <wp:positionV relativeFrom="paragraph">
                        <wp:posOffset>15577</wp:posOffset>
                      </wp:positionV>
                      <wp:extent cx="762000" cy="553085"/>
                      <wp:effectExtent l="0" t="0" r="19050" b="18415"/>
                      <wp:wrapNone/>
                      <wp:docPr id="143" name="矩形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553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6C8A3F" w14:textId="77777777" w:rsidR="00526EE3" w:rsidRDefault="00526EE3" w:rsidP="00526EE3">
                                  <w:r>
                                    <w:t>B</w:t>
                                  </w:r>
                                  <w:r>
                                    <w:t>组端口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  <w: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91D9AC" id="矩形 143" o:spid="_x0000_s1036" style="position:absolute;margin-left:263.7pt;margin-top:1.25pt;width:60pt;height:43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" fillcolor="#5b9bd5" strokecolor="#41719c" strokeweight="1pt">
                      <v:textbox>
                        <w:txbxContent>
                          <w:p w14:paraId="456C8A3F" w14:textId="77777777" w:rsidR="00526EE3" w:rsidRDefault="00526EE3" w:rsidP="00526EE3">
                            <w:r>
                              <w:t>B</w:t>
                            </w:r>
                            <w:r>
                              <w:t>组端口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）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6D6A2A3" wp14:editId="032A30F1">
                      <wp:simplePos x="0" y="0"/>
                      <wp:positionH relativeFrom="column">
                        <wp:posOffset>4126865</wp:posOffset>
                      </wp:positionH>
                      <wp:positionV relativeFrom="paragraph">
                        <wp:posOffset>95472</wp:posOffset>
                      </wp:positionV>
                      <wp:extent cx="354330" cy="45085"/>
                      <wp:effectExtent l="19050" t="19050" r="45720" b="31115"/>
                      <wp:wrapNone/>
                      <wp:docPr id="150" name="左右箭头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354330" cy="4508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99E04" id="左右箭头 150" o:spid="_x0000_s1026" type="#_x0000_t69" style="position:absolute;margin-left:324.95pt;margin-top:7.5pt;width:27.9pt;height:3.5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" adj="1374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4A44C58" wp14:editId="2E1187B1">
                      <wp:simplePos x="0" y="0"/>
                      <wp:positionH relativeFrom="column">
                        <wp:posOffset>2618357</wp:posOffset>
                      </wp:positionH>
                      <wp:positionV relativeFrom="paragraph">
                        <wp:posOffset>71528</wp:posOffset>
                      </wp:positionV>
                      <wp:extent cx="716532" cy="45719"/>
                      <wp:effectExtent l="19050" t="19050" r="45720" b="31115"/>
                      <wp:wrapNone/>
                      <wp:docPr id="155" name="左右箭头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532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1841A6" id="左右箭头 155" o:spid="_x0000_s1026" type="#_x0000_t69" style="position:absolute;margin-left:206.15pt;margin-top:5.65pt;width:56.4pt;height: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" adj="689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18F52DA" wp14:editId="226A63AE">
                      <wp:simplePos x="0" y="0"/>
                      <wp:positionH relativeFrom="column">
                        <wp:posOffset>360450</wp:posOffset>
                      </wp:positionH>
                      <wp:positionV relativeFrom="paragraph">
                        <wp:posOffset>23192</wp:posOffset>
                      </wp:positionV>
                      <wp:extent cx="514350" cy="89535"/>
                      <wp:effectExtent l="0" t="19050" r="38100" b="24765"/>
                      <wp:wrapNone/>
                      <wp:docPr id="153" name="直角上箭头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89535"/>
                              </a:xfrm>
                              <a:prstGeom prst="bentUpArrow">
                                <a:avLst>
                                  <a:gd name="adj1" fmla="val 3785"/>
                                  <a:gd name="adj2" fmla="val 11244"/>
                                  <a:gd name="adj3" fmla="val 25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2CA3AC" w14:textId="77777777" w:rsidR="00526EE3" w:rsidRDefault="00526EE3" w:rsidP="00526E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F52DA" id="直角上箭头 153" o:spid="_x0000_s1037" style="position:absolute;margin-left:28.4pt;margin-top:1.85pt;width:40.5pt;height:7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0,89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" adj="-11796480,,5400" path="m,86146r502588,l502588,22384r-8373,l504283,r10067,22384l505977,22384r,67151l,89535,,86146xe" fillcolor="#5b9bd5" strokecolor="#41719c" strokeweight="1pt">
                      <v:stroke joinstyle="miter"/>
                      <v:formulas/>
                      <v:path arrowok="t" o:connecttype="custom" o:connectlocs="0,86146;502588,86146;502588,22384;494215,22384;504283,0;514350,22384;505977,22384;505977,89535;0,89535;0,86146" o:connectangles="0,0,0,0,0,0,0,0,0,0" textboxrect="0,0,514350,89535"/>
                      <v:textbox>
                        <w:txbxContent>
                          <w:p w14:paraId="5C2CA3AC" w14:textId="77777777" w:rsidR="00526EE3" w:rsidRDefault="00526EE3" w:rsidP="00526E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-</w:t>
            </w:r>
            <w:r>
              <w:rPr>
                <w:rFonts w:asciiTheme="minorEastAsia" w:hAnsiTheme="minorEastAsia"/>
                <w:b/>
                <w:szCs w:val="21"/>
              </w:rPr>
              <w:t>CS                                                                  I/O</w:t>
            </w:r>
          </w:p>
          <w:p w14:paraId="6A83C89A" w14:textId="77777777" w:rsidR="00526EE3" w:rsidRDefault="00526EE3" w:rsidP="00526EE3">
            <w:pPr>
              <w:ind w:leftChars="214" w:left="449" w:firstLineChars="3200" w:firstLine="6746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67ECA6C" wp14:editId="292884A0">
                      <wp:simplePos x="0" y="0"/>
                      <wp:positionH relativeFrom="column">
                        <wp:posOffset>4126865</wp:posOffset>
                      </wp:positionH>
                      <wp:positionV relativeFrom="paragraph">
                        <wp:posOffset>70783</wp:posOffset>
                      </wp:positionV>
                      <wp:extent cx="359410" cy="46355"/>
                      <wp:effectExtent l="19050" t="19050" r="40640" b="29845"/>
                      <wp:wrapNone/>
                      <wp:docPr id="145" name="左右箭头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359410" cy="4635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05F68E" id="左右箭头 145" o:spid="_x0000_s1026" type="#_x0000_t69" style="position:absolute;margin-left:324.95pt;margin-top:5.55pt;width:28.3pt;height:3.6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" adj="1393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274BD7A" wp14:editId="2395B283">
                      <wp:simplePos x="0" y="0"/>
                      <wp:positionH relativeFrom="column">
                        <wp:posOffset>2611755</wp:posOffset>
                      </wp:positionH>
                      <wp:positionV relativeFrom="paragraph">
                        <wp:posOffset>100457</wp:posOffset>
                      </wp:positionV>
                      <wp:extent cx="741045" cy="52070"/>
                      <wp:effectExtent l="19050" t="19050" r="40005" b="43180"/>
                      <wp:wrapNone/>
                      <wp:docPr id="146" name="左右箭头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741045" cy="52070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F6BAE" id="左右箭头 146" o:spid="_x0000_s1026" type="#_x0000_t69" style="position:absolute;margin-left:205.65pt;margin-top:7.9pt;width:58.35pt;height:4.1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" adj="759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P</w:t>
            </w:r>
            <w:r>
              <w:rPr>
                <w:rFonts w:asciiTheme="minorEastAsia" w:hAnsiTheme="minorEastAsia"/>
                <w:b/>
                <w:szCs w:val="21"/>
              </w:rPr>
              <w:t>B7</w:t>
            </w:r>
            <w:r w:rsidRPr="001B0072">
              <w:rPr>
                <w:rFonts w:ascii="宋体" w:hAnsi="宋体" w:hint="eastAsia"/>
                <w:b/>
                <w:kern w:val="0"/>
                <w:sz w:val="24"/>
              </w:rPr>
              <w:t>～</w:t>
            </w:r>
            <w:r>
              <w:rPr>
                <w:rFonts w:asciiTheme="minorEastAsia" w:hAnsiTheme="minorEastAsia"/>
                <w:b/>
                <w:szCs w:val="21"/>
              </w:rPr>
              <w:t>PB0</w:t>
            </w:r>
          </w:p>
          <w:p w14:paraId="750C7D92" w14:textId="47A07035" w:rsidR="00526EE3" w:rsidRDefault="00526EE3" w:rsidP="00526EE3">
            <w:pPr>
              <w:ind w:leftChars="214" w:left="449" w:firstLine="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0EE001D" wp14:editId="05873F0A">
                      <wp:simplePos x="0" y="0"/>
                      <wp:positionH relativeFrom="column">
                        <wp:posOffset>3698875</wp:posOffset>
                      </wp:positionH>
                      <wp:positionV relativeFrom="paragraph">
                        <wp:posOffset>171748</wp:posOffset>
                      </wp:positionV>
                      <wp:extent cx="45085" cy="229870"/>
                      <wp:effectExtent l="19050" t="19050" r="31115" b="17780"/>
                      <wp:wrapNone/>
                      <wp:docPr id="152" name="下箭头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5085" cy="22987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82D6C6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下箭头 152" o:spid="_x0000_s1026" type="#_x0000_t67" style="position:absolute;margin-left:291.25pt;margin-top:13.5pt;width:3.55pt;height:18.1pt;rotation:18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" adj="19482" fillcolor="#5b9bd5" strokecolor="#41719c" strokeweight="1pt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08A28B1" wp14:editId="3F47E1C5">
                      <wp:simplePos x="0" y="0"/>
                      <wp:positionH relativeFrom="margin">
                        <wp:posOffset>4115435</wp:posOffset>
                      </wp:positionH>
                      <wp:positionV relativeFrom="paragraph">
                        <wp:posOffset>9188</wp:posOffset>
                      </wp:positionV>
                      <wp:extent cx="1005840" cy="58420"/>
                      <wp:effectExtent l="19050" t="19050" r="22860" b="36830"/>
                      <wp:wrapNone/>
                      <wp:docPr id="154" name="左箭头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" cy="5842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59FDD6" id="左箭头 154" o:spid="_x0000_s1026" type="#_x0000_t66" style="position:absolute;margin-left:324.05pt;margin-top:.7pt;width:79.2pt;height:4.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" adj="627" fillcolor="#5b9bd5" strokecolor="#41719c" strokeweight="1pt">
                      <w10:wrap anchorx="margin"/>
                    </v:shape>
                  </w:pict>
                </mc:Fallback>
              </mc:AlternateContent>
            </w:r>
          </w:p>
          <w:p w14:paraId="6E266DBB" w14:textId="77777777" w:rsidR="00526EE3" w:rsidRPr="00526EE3" w:rsidRDefault="00526EE3" w:rsidP="00526EE3">
            <w:pPr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</w:p>
          <w:p w14:paraId="19B802AA" w14:textId="6B210E17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t>1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程序代码</w:t>
            </w:r>
          </w:p>
          <w:p w14:paraId="2B159B02" w14:textId="4BC785AE" w:rsidR="004F36D6" w:rsidRDefault="00CA3737" w:rsidP="004F36D6">
            <w:pPr>
              <w:pStyle w:val="a8"/>
              <w:ind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基础题：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923894" w14:paraId="676C7FE0" w14:textId="77777777" w:rsidTr="00923894">
              <w:tc>
                <w:tcPr>
                  <w:tcW w:w="9453" w:type="dxa"/>
                </w:tcPr>
                <w:p w14:paraId="01103FC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  <w:bookmarkStart w:id="1" w:name="_Hlk198729712"/>
                </w:p>
              </w:tc>
            </w:tr>
            <w:tr w:rsidR="00923894" w14:paraId="701116BB" w14:textId="77777777" w:rsidTr="00923894">
              <w:tc>
                <w:tcPr>
                  <w:tcW w:w="9453" w:type="dxa"/>
                </w:tcPr>
                <w:p w14:paraId="48729D8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3BF2D77" w14:textId="77777777" w:rsidTr="00923894">
              <w:tc>
                <w:tcPr>
                  <w:tcW w:w="9453" w:type="dxa"/>
                </w:tcPr>
                <w:p w14:paraId="5AA1FE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466DE13" w14:textId="77777777" w:rsidTr="00923894">
              <w:tc>
                <w:tcPr>
                  <w:tcW w:w="9453" w:type="dxa"/>
                </w:tcPr>
                <w:p w14:paraId="283FD8A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CDF2399" w14:textId="77777777" w:rsidTr="00923894">
              <w:tc>
                <w:tcPr>
                  <w:tcW w:w="9453" w:type="dxa"/>
                </w:tcPr>
                <w:p w14:paraId="6962583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FF1360B" w14:textId="77777777" w:rsidTr="00923894">
              <w:tc>
                <w:tcPr>
                  <w:tcW w:w="9453" w:type="dxa"/>
                </w:tcPr>
                <w:p w14:paraId="17659AD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769F09D" w14:textId="77777777" w:rsidTr="00923894">
              <w:tc>
                <w:tcPr>
                  <w:tcW w:w="9453" w:type="dxa"/>
                </w:tcPr>
                <w:p w14:paraId="08F2030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7672303" w14:textId="77777777" w:rsidTr="00923894">
              <w:tc>
                <w:tcPr>
                  <w:tcW w:w="9453" w:type="dxa"/>
                </w:tcPr>
                <w:p w14:paraId="46409A2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835E91F" w14:textId="77777777" w:rsidTr="00923894">
              <w:tc>
                <w:tcPr>
                  <w:tcW w:w="9453" w:type="dxa"/>
                </w:tcPr>
                <w:p w14:paraId="0AB6F73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B4EFCC7" w14:textId="77777777" w:rsidTr="00923894">
              <w:tc>
                <w:tcPr>
                  <w:tcW w:w="9453" w:type="dxa"/>
                </w:tcPr>
                <w:p w14:paraId="373D075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88F23F" w14:textId="77777777" w:rsidTr="00923894">
              <w:tc>
                <w:tcPr>
                  <w:tcW w:w="9453" w:type="dxa"/>
                </w:tcPr>
                <w:p w14:paraId="60444146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1C11D00" w14:textId="77777777" w:rsidTr="00923894">
              <w:tc>
                <w:tcPr>
                  <w:tcW w:w="9453" w:type="dxa"/>
                </w:tcPr>
                <w:p w14:paraId="61C2303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31836A5" w14:textId="77777777" w:rsidTr="00923894">
              <w:tc>
                <w:tcPr>
                  <w:tcW w:w="9453" w:type="dxa"/>
                </w:tcPr>
                <w:p w14:paraId="49B295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64F5721" w14:textId="77777777" w:rsidTr="00923894">
              <w:tc>
                <w:tcPr>
                  <w:tcW w:w="9453" w:type="dxa"/>
                </w:tcPr>
                <w:p w14:paraId="32F5447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0ED7700" w14:textId="77777777" w:rsidTr="00923894">
              <w:tc>
                <w:tcPr>
                  <w:tcW w:w="9453" w:type="dxa"/>
                </w:tcPr>
                <w:p w14:paraId="2CCE49A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50FEDE" w14:textId="77777777" w:rsidTr="00923894">
              <w:tc>
                <w:tcPr>
                  <w:tcW w:w="9453" w:type="dxa"/>
                </w:tcPr>
                <w:p w14:paraId="30FAE5D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26268D1" w14:textId="77777777" w:rsidTr="00923894">
              <w:tc>
                <w:tcPr>
                  <w:tcW w:w="9453" w:type="dxa"/>
                </w:tcPr>
                <w:p w14:paraId="524E56B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0BCCC5" w14:textId="77777777" w:rsidTr="00923894">
              <w:tc>
                <w:tcPr>
                  <w:tcW w:w="9453" w:type="dxa"/>
                </w:tcPr>
                <w:p w14:paraId="345BD51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809FB80" w14:textId="77777777" w:rsidTr="00923894">
              <w:tc>
                <w:tcPr>
                  <w:tcW w:w="9453" w:type="dxa"/>
                </w:tcPr>
                <w:p w14:paraId="59BB787B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557ACBA" w14:textId="77777777" w:rsidTr="00923894">
              <w:tc>
                <w:tcPr>
                  <w:tcW w:w="9453" w:type="dxa"/>
                </w:tcPr>
                <w:p w14:paraId="020217C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FA979F0" w14:textId="77777777" w:rsidTr="00923894">
              <w:tc>
                <w:tcPr>
                  <w:tcW w:w="9453" w:type="dxa"/>
                </w:tcPr>
                <w:p w14:paraId="2F8A173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C74095F" w14:textId="77777777" w:rsidTr="00923894">
              <w:tc>
                <w:tcPr>
                  <w:tcW w:w="9453" w:type="dxa"/>
                </w:tcPr>
                <w:p w14:paraId="03B7C7A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FCD7632" w14:textId="77777777" w:rsidTr="00923894">
              <w:tc>
                <w:tcPr>
                  <w:tcW w:w="9453" w:type="dxa"/>
                </w:tcPr>
                <w:p w14:paraId="4A984C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C772D6D" w14:textId="77777777" w:rsidTr="00923894">
              <w:tc>
                <w:tcPr>
                  <w:tcW w:w="9453" w:type="dxa"/>
                </w:tcPr>
                <w:p w14:paraId="183C4D89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19CD78" w14:textId="77777777" w:rsidTr="00923894">
              <w:tc>
                <w:tcPr>
                  <w:tcW w:w="9453" w:type="dxa"/>
                </w:tcPr>
                <w:p w14:paraId="78F683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bookmarkEnd w:id="1"/>
          <w:p w14:paraId="769D1569" w14:textId="7FA31764" w:rsidR="00CA3737" w:rsidRDefault="00CA3737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提高题：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B039FC" w:rsidRPr="00B039FC" w14:paraId="10B781BF" w14:textId="77777777" w:rsidTr="00AA2936">
              <w:tc>
                <w:tcPr>
                  <w:tcW w:w="9453" w:type="dxa"/>
                </w:tcPr>
                <w:p w14:paraId="1350757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36371D4" w14:textId="77777777" w:rsidTr="00AA2936">
              <w:tc>
                <w:tcPr>
                  <w:tcW w:w="9453" w:type="dxa"/>
                </w:tcPr>
                <w:p w14:paraId="6AF9273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E51AB8B" w14:textId="77777777" w:rsidTr="00AA2936">
              <w:tc>
                <w:tcPr>
                  <w:tcW w:w="9453" w:type="dxa"/>
                </w:tcPr>
                <w:p w14:paraId="4912B90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60C3C9A" w14:textId="77777777" w:rsidTr="00AA2936">
              <w:tc>
                <w:tcPr>
                  <w:tcW w:w="9453" w:type="dxa"/>
                </w:tcPr>
                <w:p w14:paraId="4E2ED7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D2F8D96" w14:textId="77777777" w:rsidTr="00AA2936">
              <w:tc>
                <w:tcPr>
                  <w:tcW w:w="9453" w:type="dxa"/>
                </w:tcPr>
                <w:p w14:paraId="4E7DD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AB0083" w14:textId="77777777" w:rsidTr="00AA2936">
              <w:tc>
                <w:tcPr>
                  <w:tcW w:w="9453" w:type="dxa"/>
                </w:tcPr>
                <w:p w14:paraId="34577ED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ED3EF20" w14:textId="77777777" w:rsidTr="00AA2936">
              <w:tc>
                <w:tcPr>
                  <w:tcW w:w="9453" w:type="dxa"/>
                </w:tcPr>
                <w:p w14:paraId="0A3F70B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E1C7C1" w14:textId="77777777" w:rsidTr="00AA2936">
              <w:tc>
                <w:tcPr>
                  <w:tcW w:w="9453" w:type="dxa"/>
                </w:tcPr>
                <w:p w14:paraId="638985E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A6AA238" w14:textId="77777777" w:rsidTr="00AA2936">
              <w:tc>
                <w:tcPr>
                  <w:tcW w:w="9453" w:type="dxa"/>
                </w:tcPr>
                <w:p w14:paraId="49B907B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7AA76D" w14:textId="77777777" w:rsidTr="00AA2936">
              <w:tc>
                <w:tcPr>
                  <w:tcW w:w="9453" w:type="dxa"/>
                </w:tcPr>
                <w:p w14:paraId="47DE1FE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6D9B167" w14:textId="77777777" w:rsidTr="00AA2936">
              <w:tc>
                <w:tcPr>
                  <w:tcW w:w="9453" w:type="dxa"/>
                </w:tcPr>
                <w:p w14:paraId="0F75D7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FD1C7E0" w14:textId="77777777" w:rsidTr="00AA2936">
              <w:tc>
                <w:tcPr>
                  <w:tcW w:w="9453" w:type="dxa"/>
                </w:tcPr>
                <w:p w14:paraId="58779D1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A6D3D58" w14:textId="77777777" w:rsidTr="00AA2936">
              <w:tc>
                <w:tcPr>
                  <w:tcW w:w="9453" w:type="dxa"/>
                </w:tcPr>
                <w:p w14:paraId="2DEDE4B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5A05098" w14:textId="77777777" w:rsidTr="00AA2936">
              <w:tc>
                <w:tcPr>
                  <w:tcW w:w="9453" w:type="dxa"/>
                </w:tcPr>
                <w:p w14:paraId="6BD7172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4B336B1" w14:textId="77777777" w:rsidTr="00AA2936">
              <w:tc>
                <w:tcPr>
                  <w:tcW w:w="9453" w:type="dxa"/>
                </w:tcPr>
                <w:p w14:paraId="6240A2D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C7DE25D" w14:textId="77777777" w:rsidTr="00AA2936">
              <w:tc>
                <w:tcPr>
                  <w:tcW w:w="9453" w:type="dxa"/>
                </w:tcPr>
                <w:p w14:paraId="4A460D6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933BBE" w14:textId="77777777" w:rsidTr="00AA2936">
              <w:tc>
                <w:tcPr>
                  <w:tcW w:w="9453" w:type="dxa"/>
                </w:tcPr>
                <w:p w14:paraId="04620CD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066724" w14:textId="77777777" w:rsidTr="00AA2936">
              <w:tc>
                <w:tcPr>
                  <w:tcW w:w="9453" w:type="dxa"/>
                </w:tcPr>
                <w:p w14:paraId="6B67C53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83CA5EA" w14:textId="77777777" w:rsidTr="00AA2936">
              <w:tc>
                <w:tcPr>
                  <w:tcW w:w="9453" w:type="dxa"/>
                </w:tcPr>
                <w:p w14:paraId="1BAF89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D44CD99" w14:textId="77777777" w:rsidTr="00AA2936">
              <w:tc>
                <w:tcPr>
                  <w:tcW w:w="9453" w:type="dxa"/>
                </w:tcPr>
                <w:p w14:paraId="09B5C49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BEDEFFA" w14:textId="77777777" w:rsidTr="00AA2936">
              <w:tc>
                <w:tcPr>
                  <w:tcW w:w="9453" w:type="dxa"/>
                </w:tcPr>
                <w:p w14:paraId="7390252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2DA93B8" w14:textId="77777777" w:rsidTr="00AA2936">
              <w:tc>
                <w:tcPr>
                  <w:tcW w:w="9453" w:type="dxa"/>
                </w:tcPr>
                <w:p w14:paraId="721C4D9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19B137" w14:textId="77777777" w:rsidTr="00AA2936">
              <w:tc>
                <w:tcPr>
                  <w:tcW w:w="9453" w:type="dxa"/>
                </w:tcPr>
                <w:p w14:paraId="5661D44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1697A5" w14:textId="77777777" w:rsidTr="00AA2936">
              <w:tc>
                <w:tcPr>
                  <w:tcW w:w="9453" w:type="dxa"/>
                </w:tcPr>
                <w:p w14:paraId="2EB0436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F80191" w14:textId="77777777" w:rsidTr="00AA2936">
              <w:tc>
                <w:tcPr>
                  <w:tcW w:w="9453" w:type="dxa"/>
                </w:tcPr>
                <w:p w14:paraId="6CC45B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BCE0144" w14:textId="77777777" w:rsidTr="00AA2936">
              <w:tc>
                <w:tcPr>
                  <w:tcW w:w="9453" w:type="dxa"/>
                </w:tcPr>
                <w:p w14:paraId="1C60E21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9248969" w14:textId="77777777" w:rsidTr="00AA2936">
              <w:tc>
                <w:tcPr>
                  <w:tcW w:w="9453" w:type="dxa"/>
                </w:tcPr>
                <w:p w14:paraId="39136C0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E6A57B" w14:textId="77777777" w:rsidTr="00AA2936">
              <w:tc>
                <w:tcPr>
                  <w:tcW w:w="9453" w:type="dxa"/>
                </w:tcPr>
                <w:p w14:paraId="49B849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7CE9314" w14:textId="77777777" w:rsidTr="00AA2936">
              <w:tc>
                <w:tcPr>
                  <w:tcW w:w="9453" w:type="dxa"/>
                </w:tcPr>
                <w:p w14:paraId="54673E5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5A81832" w14:textId="77777777" w:rsidTr="00AA2936">
              <w:tc>
                <w:tcPr>
                  <w:tcW w:w="9453" w:type="dxa"/>
                </w:tcPr>
                <w:p w14:paraId="6AED1E1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CF5813" w14:textId="77777777" w:rsidTr="00AA2936">
              <w:tc>
                <w:tcPr>
                  <w:tcW w:w="9453" w:type="dxa"/>
                </w:tcPr>
                <w:p w14:paraId="3CB506B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E137A7B" w14:textId="77777777" w:rsidTr="00AA2936">
              <w:tc>
                <w:tcPr>
                  <w:tcW w:w="9453" w:type="dxa"/>
                </w:tcPr>
                <w:p w14:paraId="3872903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8E21989" w14:textId="77777777" w:rsidTr="00AA2936">
              <w:tc>
                <w:tcPr>
                  <w:tcW w:w="9453" w:type="dxa"/>
                </w:tcPr>
                <w:p w14:paraId="6C4E74C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A8C9C5" w14:textId="77777777" w:rsidTr="00AA2936">
              <w:tc>
                <w:tcPr>
                  <w:tcW w:w="9453" w:type="dxa"/>
                </w:tcPr>
                <w:p w14:paraId="34FA5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5F4529E" w14:textId="77777777" w:rsidTr="00AA2936">
              <w:tc>
                <w:tcPr>
                  <w:tcW w:w="9453" w:type="dxa"/>
                </w:tcPr>
                <w:p w14:paraId="205131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474C145" w14:textId="77777777" w:rsidTr="00AA2936">
              <w:tc>
                <w:tcPr>
                  <w:tcW w:w="9453" w:type="dxa"/>
                </w:tcPr>
                <w:p w14:paraId="6912773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C6A5099" w14:textId="77777777" w:rsidTr="00AA2936">
              <w:tc>
                <w:tcPr>
                  <w:tcW w:w="9453" w:type="dxa"/>
                </w:tcPr>
                <w:p w14:paraId="0E271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F6780B" w14:textId="77777777" w:rsidTr="00AA2936">
              <w:tc>
                <w:tcPr>
                  <w:tcW w:w="9453" w:type="dxa"/>
                </w:tcPr>
                <w:p w14:paraId="65A2B49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B0E226D" w14:textId="77777777" w:rsidTr="00AA2936">
              <w:tc>
                <w:tcPr>
                  <w:tcW w:w="9453" w:type="dxa"/>
                </w:tcPr>
                <w:p w14:paraId="6368158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0F92C7E" w14:textId="77777777" w:rsidTr="00AA2936">
              <w:tc>
                <w:tcPr>
                  <w:tcW w:w="9453" w:type="dxa"/>
                </w:tcPr>
                <w:p w14:paraId="584B6F4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4D1406" w14:textId="77777777" w:rsidTr="00AA2936">
              <w:tc>
                <w:tcPr>
                  <w:tcW w:w="9453" w:type="dxa"/>
                </w:tcPr>
                <w:p w14:paraId="522CC9F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AEF3B58" w14:textId="77777777" w:rsidTr="00AA2936">
              <w:tc>
                <w:tcPr>
                  <w:tcW w:w="9453" w:type="dxa"/>
                </w:tcPr>
                <w:p w14:paraId="7705F75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30254D" w14:textId="77777777" w:rsidTr="00AA2936">
              <w:tc>
                <w:tcPr>
                  <w:tcW w:w="9453" w:type="dxa"/>
                </w:tcPr>
                <w:p w14:paraId="06C47E5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1117EA6" w14:textId="77777777" w:rsidTr="00AA2936">
              <w:tc>
                <w:tcPr>
                  <w:tcW w:w="9453" w:type="dxa"/>
                </w:tcPr>
                <w:p w14:paraId="4113D64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33927B9" w14:textId="77777777" w:rsidTr="00AA2936">
              <w:tc>
                <w:tcPr>
                  <w:tcW w:w="9453" w:type="dxa"/>
                </w:tcPr>
                <w:p w14:paraId="07347A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A5DF3B3" w14:textId="77777777" w:rsidTr="00AA2936">
              <w:tc>
                <w:tcPr>
                  <w:tcW w:w="9453" w:type="dxa"/>
                </w:tcPr>
                <w:p w14:paraId="42B58FE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7E8CD3A" w14:textId="77777777" w:rsidTr="00AA2936">
              <w:tc>
                <w:tcPr>
                  <w:tcW w:w="9453" w:type="dxa"/>
                </w:tcPr>
                <w:p w14:paraId="115AEAA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DC8E600" w14:textId="77777777" w:rsidTr="00AA2936">
              <w:tc>
                <w:tcPr>
                  <w:tcW w:w="9453" w:type="dxa"/>
                </w:tcPr>
                <w:p w14:paraId="69160BA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F689C0A" w14:textId="77777777" w:rsidTr="00AA2936">
              <w:tc>
                <w:tcPr>
                  <w:tcW w:w="9453" w:type="dxa"/>
                </w:tcPr>
                <w:p w14:paraId="6F2C3E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4227AF2" w14:textId="77777777" w:rsidTr="00AA2936">
              <w:tc>
                <w:tcPr>
                  <w:tcW w:w="9453" w:type="dxa"/>
                </w:tcPr>
                <w:p w14:paraId="3B36E6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0E49CD" w14:textId="77777777" w:rsidTr="00AA2936">
              <w:tc>
                <w:tcPr>
                  <w:tcW w:w="9453" w:type="dxa"/>
                </w:tcPr>
                <w:p w14:paraId="79D373C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C91D52" w14:textId="77777777" w:rsidTr="00AA2936">
              <w:tc>
                <w:tcPr>
                  <w:tcW w:w="9453" w:type="dxa"/>
                </w:tcPr>
                <w:p w14:paraId="7F321E8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98ED3E" w14:textId="77777777" w:rsidTr="00AA2936">
              <w:tc>
                <w:tcPr>
                  <w:tcW w:w="9453" w:type="dxa"/>
                </w:tcPr>
                <w:p w14:paraId="15F8F9E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A4A1FF" w14:textId="77777777" w:rsidTr="00AA2936">
              <w:tc>
                <w:tcPr>
                  <w:tcW w:w="9453" w:type="dxa"/>
                </w:tcPr>
                <w:p w14:paraId="0A4FBA2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DF6D2E" w14:textId="77777777" w:rsidTr="00AA2936">
              <w:tc>
                <w:tcPr>
                  <w:tcW w:w="9453" w:type="dxa"/>
                </w:tcPr>
                <w:p w14:paraId="1F0E8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4E6844F" w14:textId="77777777" w:rsidTr="00AA2936">
              <w:tc>
                <w:tcPr>
                  <w:tcW w:w="9453" w:type="dxa"/>
                </w:tcPr>
                <w:p w14:paraId="71C1DA7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3963FD2" w14:textId="77777777" w:rsidTr="00AA2936">
              <w:tc>
                <w:tcPr>
                  <w:tcW w:w="9453" w:type="dxa"/>
                </w:tcPr>
                <w:p w14:paraId="5132593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5A4A6B1" w14:textId="77777777" w:rsidTr="00AA2936">
              <w:tc>
                <w:tcPr>
                  <w:tcW w:w="9453" w:type="dxa"/>
                </w:tcPr>
                <w:p w14:paraId="58B8D3D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30FBB4" w14:textId="77777777" w:rsidTr="00AA2936">
              <w:tc>
                <w:tcPr>
                  <w:tcW w:w="9453" w:type="dxa"/>
                </w:tcPr>
                <w:p w14:paraId="6837E3F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50061F8" w14:textId="77777777" w:rsidTr="00AA2936">
              <w:tc>
                <w:tcPr>
                  <w:tcW w:w="9453" w:type="dxa"/>
                </w:tcPr>
                <w:p w14:paraId="13B72B2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2159330" w14:textId="77777777" w:rsidTr="00AA2936">
              <w:tc>
                <w:tcPr>
                  <w:tcW w:w="9453" w:type="dxa"/>
                </w:tcPr>
                <w:p w14:paraId="6F9C813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F88DBA6" w14:textId="77777777" w:rsidTr="00AA2936">
              <w:tc>
                <w:tcPr>
                  <w:tcW w:w="9453" w:type="dxa"/>
                </w:tcPr>
                <w:p w14:paraId="0919D83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F727E7" w14:textId="77777777" w:rsidTr="00AA2936">
              <w:tc>
                <w:tcPr>
                  <w:tcW w:w="9453" w:type="dxa"/>
                </w:tcPr>
                <w:p w14:paraId="60441C1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7F4BB13" w14:textId="77777777" w:rsidTr="00AA2936">
              <w:tc>
                <w:tcPr>
                  <w:tcW w:w="9453" w:type="dxa"/>
                </w:tcPr>
                <w:p w14:paraId="418BB6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F6ADC8F" w14:textId="77777777" w:rsidTr="00AA2936">
              <w:tc>
                <w:tcPr>
                  <w:tcW w:w="9453" w:type="dxa"/>
                </w:tcPr>
                <w:p w14:paraId="6463456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D8F5F80" w14:textId="77777777" w:rsidTr="00AA2936">
              <w:tc>
                <w:tcPr>
                  <w:tcW w:w="9453" w:type="dxa"/>
                </w:tcPr>
                <w:p w14:paraId="6E87748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7112F2E" w14:textId="77777777" w:rsidTr="00AA2936">
              <w:tc>
                <w:tcPr>
                  <w:tcW w:w="9453" w:type="dxa"/>
                </w:tcPr>
                <w:p w14:paraId="66A15A4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75D88C" w14:textId="77777777" w:rsidTr="00AA2936">
              <w:tc>
                <w:tcPr>
                  <w:tcW w:w="9453" w:type="dxa"/>
                </w:tcPr>
                <w:p w14:paraId="00B511B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9999A6E" w14:textId="77777777" w:rsidTr="00AA2936">
              <w:tc>
                <w:tcPr>
                  <w:tcW w:w="9453" w:type="dxa"/>
                </w:tcPr>
                <w:p w14:paraId="66F680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F870395" w14:textId="77777777" w:rsidTr="00AA2936">
              <w:tc>
                <w:tcPr>
                  <w:tcW w:w="9453" w:type="dxa"/>
                </w:tcPr>
                <w:p w14:paraId="32115F6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6B83B8" w14:textId="77777777" w:rsidTr="00AA2936">
              <w:tc>
                <w:tcPr>
                  <w:tcW w:w="9453" w:type="dxa"/>
                </w:tcPr>
                <w:p w14:paraId="7557E14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81B5536" w14:textId="77777777" w:rsidTr="00AA2936">
              <w:tc>
                <w:tcPr>
                  <w:tcW w:w="9453" w:type="dxa"/>
                </w:tcPr>
                <w:p w14:paraId="266FBFB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5D847C9" w14:textId="77777777" w:rsidTr="00AA2936">
              <w:tc>
                <w:tcPr>
                  <w:tcW w:w="9453" w:type="dxa"/>
                </w:tcPr>
                <w:p w14:paraId="1E5E61B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E2E4FEE" w14:textId="77777777" w:rsidTr="00AA2936">
              <w:tc>
                <w:tcPr>
                  <w:tcW w:w="9453" w:type="dxa"/>
                </w:tcPr>
                <w:p w14:paraId="315CBF94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BFFE072" w14:textId="77777777" w:rsidTr="00AA2936">
              <w:tc>
                <w:tcPr>
                  <w:tcW w:w="9453" w:type="dxa"/>
                </w:tcPr>
                <w:p w14:paraId="33B46E7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2A52A65" w14:textId="77777777" w:rsidTr="00AA2936">
              <w:tc>
                <w:tcPr>
                  <w:tcW w:w="9453" w:type="dxa"/>
                </w:tcPr>
                <w:p w14:paraId="76C36FC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69B7B02" w14:textId="77777777" w:rsidTr="00AA2936">
              <w:tc>
                <w:tcPr>
                  <w:tcW w:w="9453" w:type="dxa"/>
                </w:tcPr>
                <w:p w14:paraId="36E4E7C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BF0BE60" w14:textId="77777777" w:rsidTr="00AA2936">
              <w:tc>
                <w:tcPr>
                  <w:tcW w:w="9453" w:type="dxa"/>
                </w:tcPr>
                <w:p w14:paraId="1BB8CF2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5352105" w14:textId="77777777" w:rsidTr="00AA2936">
              <w:tc>
                <w:tcPr>
                  <w:tcW w:w="9453" w:type="dxa"/>
                </w:tcPr>
                <w:p w14:paraId="6BADCA4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9608FD2" w14:textId="77777777" w:rsidTr="00AA2936">
              <w:tc>
                <w:tcPr>
                  <w:tcW w:w="9453" w:type="dxa"/>
                </w:tcPr>
                <w:p w14:paraId="5B60531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5243908" w14:textId="77777777" w:rsidTr="00AA2936">
              <w:tc>
                <w:tcPr>
                  <w:tcW w:w="9453" w:type="dxa"/>
                </w:tcPr>
                <w:p w14:paraId="70FAEB5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A5476EA" w14:textId="77777777" w:rsidTr="00AA2936">
              <w:tc>
                <w:tcPr>
                  <w:tcW w:w="9453" w:type="dxa"/>
                </w:tcPr>
                <w:p w14:paraId="36D8E84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409E782" w14:textId="77777777" w:rsidTr="00AA2936">
              <w:tc>
                <w:tcPr>
                  <w:tcW w:w="9453" w:type="dxa"/>
                </w:tcPr>
                <w:p w14:paraId="4727FC6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A7E0193" w14:textId="77777777" w:rsidTr="00AA2936">
              <w:tc>
                <w:tcPr>
                  <w:tcW w:w="9453" w:type="dxa"/>
                </w:tcPr>
                <w:p w14:paraId="43AACCC2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7F117AEE" w14:textId="77777777" w:rsidTr="00AA2936">
              <w:tc>
                <w:tcPr>
                  <w:tcW w:w="9453" w:type="dxa"/>
                </w:tcPr>
                <w:p w14:paraId="239AA75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1AFFA20" w14:textId="77777777" w:rsidTr="00AA2936">
              <w:tc>
                <w:tcPr>
                  <w:tcW w:w="9453" w:type="dxa"/>
                </w:tcPr>
                <w:p w14:paraId="663F9E7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2E70CF" w14:textId="77777777" w:rsidTr="00AA2936">
              <w:tc>
                <w:tcPr>
                  <w:tcW w:w="9453" w:type="dxa"/>
                </w:tcPr>
                <w:p w14:paraId="041EDDC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42F4F2E" w14:textId="77777777" w:rsidTr="00AA2936">
              <w:tc>
                <w:tcPr>
                  <w:tcW w:w="9453" w:type="dxa"/>
                </w:tcPr>
                <w:p w14:paraId="614CA3A8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01907CB" w14:textId="77777777" w:rsidTr="00AA2936">
              <w:tc>
                <w:tcPr>
                  <w:tcW w:w="9453" w:type="dxa"/>
                </w:tcPr>
                <w:p w14:paraId="558450B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49A6C7" w14:textId="77777777" w:rsidTr="00AA2936">
              <w:tc>
                <w:tcPr>
                  <w:tcW w:w="9453" w:type="dxa"/>
                </w:tcPr>
                <w:p w14:paraId="7F605FD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9A92E79" w14:textId="77777777" w:rsidTr="00AA2936">
              <w:tc>
                <w:tcPr>
                  <w:tcW w:w="9453" w:type="dxa"/>
                </w:tcPr>
                <w:p w14:paraId="29987AB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2721B8D" w14:textId="77777777" w:rsidTr="00AA2936">
              <w:tc>
                <w:tcPr>
                  <w:tcW w:w="9453" w:type="dxa"/>
                </w:tcPr>
                <w:p w14:paraId="320B9C26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216D4DD" w14:textId="77777777" w:rsidTr="00AA2936">
              <w:tc>
                <w:tcPr>
                  <w:tcW w:w="9453" w:type="dxa"/>
                </w:tcPr>
                <w:p w14:paraId="488CF16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548BE4" w14:textId="77777777" w:rsidTr="00AA2936">
              <w:tc>
                <w:tcPr>
                  <w:tcW w:w="9453" w:type="dxa"/>
                </w:tcPr>
                <w:p w14:paraId="5808092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19E8CA90" w14:textId="4DB0D9B8" w:rsidR="00B039FC" w:rsidRDefault="00D9504E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思考题：</w:t>
            </w:r>
          </w:p>
          <w:p w14:paraId="6E1BFD32" w14:textId="1A3AB048" w:rsidR="00D9504E" w:rsidRDefault="00D9504E" w:rsidP="00F713AB">
            <w:pPr>
              <w:spacing w:beforeLines="50" w:before="156"/>
              <w:ind w:firstLineChars="200" w:firstLine="480"/>
              <w:rPr>
                <w:rFonts w:ascii="宋体" w:hAnsi="宋体" w:hint="eastAsia"/>
                <w:b/>
                <w:sz w:val="24"/>
              </w:rPr>
            </w:pPr>
            <w:r w:rsidRPr="00F55768">
              <w:rPr>
                <w:rFonts w:asciiTheme="minorEastAsia" w:eastAsiaTheme="minorEastAsia" w:hAnsiTheme="minorEastAsia" w:hint="eastAsia"/>
                <w:sz w:val="24"/>
                <w:szCs w:val="21"/>
              </w:rPr>
              <w:t>将输入开关改接到8255的A端口</w:t>
            </w:r>
            <w:r>
              <w:rPr>
                <w:rFonts w:asciiTheme="minorEastAsia" w:eastAsiaTheme="minorEastAsia" w:hAnsiTheme="minorEastAsia" w:hint="eastAsia"/>
                <w:sz w:val="24"/>
                <w:szCs w:val="21"/>
              </w:rPr>
              <w:t>，避免使用损坏的C口</w:t>
            </w:r>
          </w:p>
          <w:p w14:paraId="46FA7CAD" w14:textId="2A400C62" w:rsidR="004817D2" w:rsidRDefault="00CA3737" w:rsidP="00526EE3">
            <w:pPr>
              <w:ind w:firstLineChars="149" w:firstLine="419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t>2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程序算法流程图</w:t>
            </w:r>
          </w:p>
          <w:p w14:paraId="64DA158C" w14:textId="73710F91" w:rsidR="00526EE3" w:rsidRPr="00526EE3" w:rsidRDefault="00526EE3" w:rsidP="00526EE3">
            <w:pPr>
              <w:ind w:firstLineChars="149" w:firstLine="313"/>
              <w:rPr>
                <w:b/>
                <w:bCs/>
                <w:i/>
                <w:iCs/>
                <w:sz w:val="28"/>
                <w:szCs w:val="36"/>
              </w:rPr>
            </w:pPr>
            <w:r w:rsidRPr="00526EE3">
              <w:rPr>
                <w:rStyle w:val="a9"/>
                <w:rFonts w:hint="eastAsia"/>
                <w:i w:val="0"/>
                <w:iCs w:val="0"/>
              </w:rPr>
              <w:t>基础题流程图</w:t>
            </w:r>
            <w:r>
              <w:rPr>
                <w:rStyle w:val="a9"/>
                <w:rFonts w:hint="eastAsia"/>
                <w:i w:val="0"/>
                <w:iCs w:val="0"/>
              </w:rPr>
              <w:t>：</w:t>
            </w:r>
          </w:p>
          <w:p w14:paraId="128DC640" w14:textId="2F09D72D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3FB5113" w14:textId="17157267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3B623F36" w14:textId="71AF83E6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431FD761" w14:textId="13307936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73801DC4" w14:textId="536F1587" w:rsidR="004817D2" w:rsidRPr="00A25C88" w:rsidRDefault="00526EE3" w:rsidP="00526EE3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noProof/>
                <w:kern w:val="0"/>
                <w:sz w:val="24"/>
              </w:rPr>
              <w:drawing>
                <wp:inline distT="0" distB="0" distL="0" distR="0" wp14:anchorId="2BA5BC64" wp14:editId="03F5ED96">
                  <wp:extent cx="1862869" cy="1943100"/>
                  <wp:effectExtent l="0" t="0" r="4445" b="0"/>
                  <wp:docPr id="38748013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80131" name="图片 38748013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869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EDE1" w14:textId="77777777" w:rsidR="004817D2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四、实验调试步骤、实验数据记录及实验结果</w:t>
            </w:r>
          </w:p>
          <w:p w14:paraId="44FD6E2D" w14:textId="77777777" w:rsid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调试步骤</w:t>
            </w:r>
            <w:r w:rsidRPr="00117079">
              <w:rPr>
                <w:rFonts w:ascii="宋体" w:hAnsi="宋体" w:hint="eastAsia"/>
                <w:b/>
                <w:kern w:val="0"/>
                <w:sz w:val="24"/>
              </w:rPr>
              <w:t xml:space="preserve">： </w:t>
            </w:r>
          </w:p>
          <w:p w14:paraId="49787E60" w14:textId="77777777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1、线路连接： 8255A芯片PC口PCO～Pc7插孔依次接K1～</w:t>
            </w:r>
            <w:r w:rsidRPr="007412B5">
              <w:rPr>
                <w:rFonts w:ascii="宋体" w:hAnsi="宋体"/>
                <w:bCs/>
                <w:kern w:val="0"/>
                <w:sz w:val="24"/>
              </w:rPr>
              <w:t>K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8；</w:t>
            </w:r>
          </w:p>
          <w:p w14:paraId="2E951466" w14:textId="77777777" w:rsidR="007412B5" w:rsidRPr="007412B5" w:rsidRDefault="007412B5" w:rsidP="007412B5">
            <w:pPr>
              <w:spacing w:beforeLines="50" w:before="156" w:line="480" w:lineRule="exact"/>
              <w:ind w:leftChars="200" w:left="420" w:firstLineChars="700" w:firstLine="168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8255A芯片PB口PB0～PB7插孔依次接L0～L7；</w:t>
            </w:r>
          </w:p>
          <w:p w14:paraId="283C59A2" w14:textId="77777777" w:rsidR="007412B5" w:rsidRPr="007412B5" w:rsidRDefault="007412B5" w:rsidP="007412B5">
            <w:pPr>
              <w:spacing w:beforeLines="50" w:before="156" w:line="480" w:lineRule="exact"/>
              <w:ind w:leftChars="200" w:left="420" w:firstLineChars="700" w:firstLine="168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8255A的片选插孔8255C</w:t>
            </w:r>
            <w:r w:rsidRPr="007412B5">
              <w:rPr>
                <w:rFonts w:ascii="宋体" w:hAnsi="宋体"/>
                <w:bCs/>
                <w:kern w:val="0"/>
                <w:sz w:val="24"/>
              </w:rPr>
              <w:t>S</w:t>
            </w:r>
            <w:proofErr w:type="gramStart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接择码</w:t>
            </w:r>
            <w:proofErr w:type="gramEnd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输出Y7插孔。</w:t>
            </w:r>
          </w:p>
          <w:p w14:paraId="2E4767C1" w14:textId="77777777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2、连接：按下复位按</w:t>
            </w:r>
            <w:proofErr w:type="gramStart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扭进行</w:t>
            </w:r>
            <w:proofErr w:type="gramEnd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复位后，在编译界面进行连接。</w:t>
            </w:r>
          </w:p>
          <w:p w14:paraId="04643108" w14:textId="77777777" w:rsid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3、调试：写好程序后依次在编译界面进行编译→调试→运行这三个步骤，将程序导入实验硬件。</w:t>
            </w:r>
          </w:p>
          <w:p w14:paraId="5D8C4F7B" w14:textId="77777777" w:rsidR="008A7D0C" w:rsidRPr="007412B5" w:rsidRDefault="008A7D0C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</w:p>
          <w:p w14:paraId="12B9B230" w14:textId="77777777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lastRenderedPageBreak/>
              <w:t>实验结果：</w:t>
            </w:r>
          </w:p>
          <w:p w14:paraId="78F58A57" w14:textId="77777777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1、基础题：可通过调节开关K1～K8来控制灯L0～L7的亮灭。</w:t>
            </w:r>
          </w:p>
          <w:p w14:paraId="4120DEF3" w14:textId="6EC50F23" w:rsidR="00526EE3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2.提高题：任意拨动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开关1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，可改变L0～L7灯的左右移，初始状态为左移，拨动后右移。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拨动开关2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调整程序后可进行间隔闪烁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，实现全波要求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。</w:t>
            </w:r>
          </w:p>
          <w:p w14:paraId="172658C6" w14:textId="77777777" w:rsidR="008A7D0C" w:rsidRPr="007412B5" w:rsidRDefault="008A7D0C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</w:p>
          <w:p w14:paraId="1951E23B" w14:textId="77777777" w:rsidR="004817D2" w:rsidRPr="00A25C88" w:rsidRDefault="007B3228" w:rsidP="00CA3737">
            <w:pPr>
              <w:spacing w:beforeLines="50" w:before="156" w:line="480" w:lineRule="exact"/>
              <w:ind w:firstLineChars="100" w:firstLine="3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五、实验结论探讨与分析</w:t>
            </w:r>
          </w:p>
          <w:p w14:paraId="430C2097" w14:textId="77777777" w:rsidR="00D9504E" w:rsidRPr="00B40D81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B40D81">
              <w:rPr>
                <w:rFonts w:ascii="宋体" w:hAnsi="宋体" w:hint="eastAsia"/>
                <w:bCs/>
                <w:sz w:val="24"/>
              </w:rPr>
              <w:t>通过本次汇编语言程序设计基础实验，我成功完成了以下任务：</w:t>
            </w:r>
          </w:p>
          <w:p w14:paraId="434B148D" w14:textId="77777777" w:rsidR="00D9504E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  <w:r w:rsidRPr="00B40D81">
              <w:rPr>
                <w:rFonts w:ascii="宋体" w:hAnsi="宋体" w:hint="eastAsia"/>
                <w:b/>
                <w:sz w:val="24"/>
              </w:rPr>
              <w:t>基础题部分：</w:t>
            </w:r>
          </w:p>
          <w:p w14:paraId="32603AF1" w14:textId="77777777" w:rsidR="00D9504E" w:rsidRPr="00062D88" w:rsidRDefault="00D9504E" w:rsidP="00D9504E">
            <w:pPr>
              <w:spacing w:beforeLines="50" w:before="156" w:line="360" w:lineRule="exact"/>
              <w:ind w:leftChars="200" w:left="420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062D88">
              <w:rPr>
                <w:rFonts w:ascii="宋体" w:hAnsi="宋体" w:hint="eastAsia"/>
                <w:bCs/>
                <w:sz w:val="24"/>
              </w:rPr>
              <w:t>通过本次实验，我成功实现了8255A并行接口芯片的基本输入输出功能。基础</w:t>
            </w:r>
            <w:proofErr w:type="gramStart"/>
            <w:r w:rsidRPr="00062D88">
              <w:rPr>
                <w:rFonts w:ascii="宋体" w:hAnsi="宋体" w:hint="eastAsia"/>
                <w:bCs/>
                <w:sz w:val="24"/>
              </w:rPr>
              <w:t>题部分</w:t>
            </w:r>
            <w:proofErr w:type="gramEnd"/>
            <w:r w:rsidRPr="00062D88">
              <w:rPr>
                <w:rFonts w:ascii="宋体" w:hAnsi="宋体" w:hint="eastAsia"/>
                <w:bCs/>
                <w:sz w:val="24"/>
              </w:rPr>
              <w:t>验证了PC口作为输入、PB口作为输出的基本工作模式。实验结果表明：</w:t>
            </w:r>
          </w:p>
          <w:p w14:paraId="30C20199" w14:textId="77777777" w:rsidR="00D9504E" w:rsidRPr="00062D88" w:rsidRDefault="00D9504E" w:rsidP="00D9504E">
            <w:pPr>
              <w:spacing w:beforeLines="50" w:before="156" w:line="360" w:lineRule="exact"/>
              <w:ind w:leftChars="200" w:left="420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062D88">
              <w:rPr>
                <w:rFonts w:ascii="宋体" w:hAnsi="宋体" w:hint="eastAsia"/>
                <w:bCs/>
                <w:sz w:val="24"/>
              </w:rPr>
              <w:t>1、当开关全部关闭时，LED灯全灭，验证了初始状态正确</w:t>
            </w:r>
          </w:p>
          <w:p w14:paraId="1DC42074" w14:textId="77777777" w:rsidR="00D9504E" w:rsidRPr="00062D88" w:rsidRDefault="00D9504E" w:rsidP="00D9504E">
            <w:pPr>
              <w:spacing w:beforeLines="50" w:before="156" w:line="360" w:lineRule="exact"/>
              <w:ind w:leftChars="200" w:left="420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062D88">
              <w:rPr>
                <w:rFonts w:ascii="宋体" w:hAnsi="宋体" w:hint="eastAsia"/>
                <w:bCs/>
                <w:sz w:val="24"/>
              </w:rPr>
              <w:t xml:space="preserve">2、开关与LED的对应关系完全匹配，每个开关控制一个对应的LED </w:t>
            </w:r>
          </w:p>
          <w:p w14:paraId="081DBBC4" w14:textId="77777777" w:rsidR="00D9504E" w:rsidRPr="00062D88" w:rsidRDefault="00D9504E" w:rsidP="00D9504E">
            <w:pPr>
              <w:spacing w:beforeLines="50" w:before="156" w:line="360" w:lineRule="exact"/>
              <w:ind w:leftChars="200" w:left="420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062D88">
              <w:rPr>
                <w:rFonts w:ascii="宋体" w:hAnsi="宋体" w:hint="eastAsia"/>
                <w:bCs/>
                <w:sz w:val="24"/>
              </w:rPr>
              <w:t>3、实时响应开关状态变化，开关闭合时LED点亮，断开时LED熄灭</w:t>
            </w:r>
          </w:p>
          <w:p w14:paraId="77B8F576" w14:textId="77777777" w:rsidR="00D9504E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  <w:r w:rsidRPr="00B40D81">
              <w:rPr>
                <w:rFonts w:ascii="宋体" w:hAnsi="宋体" w:hint="eastAsia"/>
                <w:b/>
                <w:sz w:val="24"/>
              </w:rPr>
              <w:t>提高题部分：</w:t>
            </w:r>
          </w:p>
          <w:p w14:paraId="0DADB6F7" w14:textId="77777777" w:rsidR="00D9504E" w:rsidRPr="00062D88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   </w:t>
            </w:r>
            <w:r w:rsidRPr="00062D88">
              <w:rPr>
                <w:rFonts w:ascii="宋体" w:hAnsi="宋体" w:hint="eastAsia"/>
                <w:bCs/>
                <w:sz w:val="24"/>
              </w:rPr>
              <w:t>在提高题中，我实现了通过开关控制三种不同的LED显示模式：</w:t>
            </w:r>
          </w:p>
          <w:p w14:paraId="5C50E863" w14:textId="77777777" w:rsidR="00D9504E" w:rsidRPr="00062D88" w:rsidRDefault="00D9504E" w:rsidP="00D9504E">
            <w:pPr>
              <w:spacing w:beforeLines="50" w:before="156" w:line="360" w:lineRule="exact"/>
              <w:ind w:leftChars="200" w:left="420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062D88">
              <w:rPr>
                <w:rFonts w:ascii="宋体" w:hAnsi="宋体" w:hint="eastAsia"/>
                <w:bCs/>
                <w:sz w:val="24"/>
              </w:rPr>
              <w:t>1、左循环模式（最低位开关闭合）：LED从右向左循环流动，验证了ROL指令的正确使用</w:t>
            </w:r>
          </w:p>
          <w:p w14:paraId="26F002D2" w14:textId="77777777" w:rsidR="00D9504E" w:rsidRPr="00062D88" w:rsidRDefault="00D9504E" w:rsidP="00D9504E">
            <w:pPr>
              <w:spacing w:beforeLines="50" w:before="156" w:line="360" w:lineRule="exact"/>
              <w:ind w:leftChars="200" w:left="420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062D88">
              <w:rPr>
                <w:rFonts w:ascii="宋体" w:hAnsi="宋体" w:hint="eastAsia"/>
                <w:bCs/>
                <w:sz w:val="24"/>
              </w:rPr>
              <w:t>2、右循环模式（次低位开关闭合）：LED从左向右循环流动，掌握了ROR指令的应用</w:t>
            </w:r>
          </w:p>
          <w:p w14:paraId="60A8F87F" w14:textId="77777777" w:rsidR="00D9504E" w:rsidRDefault="00D9504E" w:rsidP="00D9504E">
            <w:pPr>
              <w:spacing w:beforeLines="50" w:before="156" w:line="360" w:lineRule="exact"/>
              <w:ind w:leftChars="200" w:left="420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062D88">
              <w:rPr>
                <w:rFonts w:ascii="宋体" w:hAnsi="宋体" w:hint="eastAsia"/>
                <w:bCs/>
                <w:sz w:val="24"/>
              </w:rPr>
              <w:t>3、间隔闪烁模式（第三位开关闭合）：LED交替亮灭，实现了01010101和10101010的交替输出</w:t>
            </w:r>
          </w:p>
          <w:p w14:paraId="760D2B1E" w14:textId="77777777" w:rsidR="00D9504E" w:rsidRPr="00B40D81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心得体会：</w:t>
            </w:r>
          </w:p>
          <w:p w14:paraId="723C11F6" w14:textId="77777777" w:rsidR="00D9504E" w:rsidRPr="00614452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1、</w:t>
            </w:r>
            <w:r w:rsidRPr="00614452">
              <w:rPr>
                <w:rFonts w:ascii="宋体" w:hAnsi="宋体" w:hint="eastAsia"/>
                <w:bCs/>
                <w:sz w:val="24"/>
              </w:rPr>
              <w:t>硬件层面：掌握了8255A与微机系统的连接方法，理解了片选信号和端口地址的关系</w:t>
            </w:r>
          </w:p>
          <w:p w14:paraId="0589F226" w14:textId="77777777" w:rsidR="00D9504E" w:rsidRPr="00614452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2、</w:t>
            </w:r>
            <w:r w:rsidRPr="00614452">
              <w:rPr>
                <w:rFonts w:ascii="宋体" w:hAnsi="宋体" w:hint="eastAsia"/>
                <w:bCs/>
                <w:sz w:val="24"/>
              </w:rPr>
              <w:t>软件层面：熟练掌握了8255A的编程方法，包括控制</w:t>
            </w:r>
            <w:proofErr w:type="gramStart"/>
            <w:r w:rsidRPr="00614452">
              <w:rPr>
                <w:rFonts w:ascii="宋体" w:hAnsi="宋体" w:hint="eastAsia"/>
                <w:bCs/>
                <w:sz w:val="24"/>
              </w:rPr>
              <w:t>字设置</w:t>
            </w:r>
            <w:proofErr w:type="gramEnd"/>
            <w:r w:rsidRPr="00614452">
              <w:rPr>
                <w:rFonts w:ascii="宋体" w:hAnsi="宋体" w:hint="eastAsia"/>
                <w:bCs/>
                <w:sz w:val="24"/>
              </w:rPr>
              <w:t>和端口操作</w:t>
            </w:r>
          </w:p>
          <w:p w14:paraId="181B3EF3" w14:textId="77777777" w:rsidR="00D9504E" w:rsidRPr="00614452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3、</w:t>
            </w:r>
            <w:r w:rsidRPr="00614452">
              <w:rPr>
                <w:rFonts w:ascii="宋体" w:hAnsi="宋体" w:hint="eastAsia"/>
                <w:bCs/>
                <w:sz w:val="24"/>
              </w:rPr>
              <w:t>调试技巧：学会了使用分段测试法验证程序功能，通过设置断点检查寄存器状态</w:t>
            </w:r>
          </w:p>
          <w:p w14:paraId="684AAB05" w14:textId="77777777" w:rsidR="00D9504E" w:rsidRPr="00F0603E" w:rsidRDefault="00D9504E" w:rsidP="00D9504E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4、</w:t>
            </w:r>
            <w:r w:rsidRPr="00614452">
              <w:rPr>
                <w:rFonts w:ascii="宋体" w:hAnsi="宋体" w:hint="eastAsia"/>
                <w:bCs/>
                <w:sz w:val="24"/>
              </w:rPr>
              <w:t>问题解决：培养了硬件故障时的应变能力，能够从硬件和软件两个角度思考解决方案</w:t>
            </w:r>
          </w:p>
          <w:p w14:paraId="258442C5" w14:textId="7EFDCFE2" w:rsidR="002A3BAF" w:rsidRPr="00D9504E" w:rsidRDefault="002A3BAF" w:rsidP="00526EE3">
            <w:pPr>
              <w:spacing w:beforeLines="50" w:before="156" w:line="360" w:lineRule="exact"/>
              <w:rPr>
                <w:rFonts w:ascii="宋体" w:hAnsi="宋体" w:hint="eastAsia"/>
                <w:sz w:val="24"/>
              </w:rPr>
            </w:pPr>
          </w:p>
        </w:tc>
      </w:tr>
      <w:bookmarkEnd w:id="0"/>
    </w:tbl>
    <w:p w14:paraId="160837B0" w14:textId="77777777" w:rsidR="004817D2" w:rsidRPr="00A25C88" w:rsidRDefault="004817D2">
      <w:pPr>
        <w:spacing w:line="100" w:lineRule="exact"/>
        <w:rPr>
          <w:kern w:val="0"/>
          <w:sz w:val="10"/>
          <w:szCs w:val="10"/>
        </w:rPr>
      </w:pPr>
    </w:p>
    <w:sectPr w:rsidR="004817D2" w:rsidRPr="00A25C88" w:rsidSect="00E810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07" w:right="1134" w:bottom="907" w:left="1985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DDAA" w14:textId="77777777" w:rsidR="00401697" w:rsidRDefault="00401697">
      <w:r>
        <w:separator/>
      </w:r>
    </w:p>
  </w:endnote>
  <w:endnote w:type="continuationSeparator" w:id="0">
    <w:p w14:paraId="4785939A" w14:textId="77777777" w:rsidR="00401697" w:rsidRDefault="00401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楷体">
    <w:altName w:val="Malgun Gothic Semilight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B774" w14:textId="77777777" w:rsidR="004817D2" w:rsidRDefault="007B322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  <w:p w14:paraId="3206AD9D" w14:textId="77777777" w:rsidR="004817D2" w:rsidRDefault="004817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139034"/>
      <w:docPartObj>
        <w:docPartGallery w:val="Page Numbers (Bottom of Page)"/>
        <w:docPartUnique/>
      </w:docPartObj>
    </w:sdtPr>
    <w:sdtContent>
      <w:p w14:paraId="3D1E98D0" w14:textId="05726408" w:rsidR="00E810DE" w:rsidRDefault="00E810D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E0BD29" w14:textId="1C56A787" w:rsidR="004817D2" w:rsidRDefault="004817D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9629" w14:textId="5AEC4CB1" w:rsidR="00BA2E4E" w:rsidRDefault="00BA2E4E">
    <w:pPr>
      <w:pStyle w:val="a5"/>
      <w:jc w:val="center"/>
    </w:pPr>
  </w:p>
  <w:p w14:paraId="38238F4C" w14:textId="77777777" w:rsidR="00BA2E4E" w:rsidRDefault="00BA2E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631A3" w14:textId="77777777" w:rsidR="00401697" w:rsidRDefault="00401697">
      <w:r>
        <w:separator/>
      </w:r>
    </w:p>
  </w:footnote>
  <w:footnote w:type="continuationSeparator" w:id="0">
    <w:p w14:paraId="0F50A5F8" w14:textId="77777777" w:rsidR="00401697" w:rsidRDefault="00401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0B5" w14:textId="77777777" w:rsidR="004817D2" w:rsidRDefault="007B3228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223A94FD" w14:textId="77777777" w:rsidR="004817D2" w:rsidRDefault="004817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4A" w14:textId="77777777" w:rsidR="004817D2" w:rsidRDefault="007B3228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331F23CF" w14:textId="77777777" w:rsidR="004817D2" w:rsidRDefault="004817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0412" w14:textId="77777777" w:rsidR="004817D2" w:rsidRDefault="007B3228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7E6C0372" w14:textId="77777777" w:rsidR="004817D2" w:rsidRDefault="004817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E4"/>
    <w:multiLevelType w:val="hybridMultilevel"/>
    <w:tmpl w:val="95F0AF8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647C9C"/>
    <w:multiLevelType w:val="multilevel"/>
    <w:tmpl w:val="96F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6130"/>
    <w:multiLevelType w:val="multilevel"/>
    <w:tmpl w:val="909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(%1)"/>
      <w:lvlJc w:val="left"/>
      <w:pPr>
        <w:ind w:left="1008" w:hanging="362"/>
      </w:pPr>
      <w:rPr>
        <w:rFonts w:ascii="宋体" w:eastAsia="宋体" w:hAnsi="宋体" w:cs="宋体" w:hint="default"/>
        <w:w w:val="81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824" w:hanging="3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6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2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0F44475C"/>
    <w:multiLevelType w:val="multilevel"/>
    <w:tmpl w:val="AA6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B4507"/>
    <w:multiLevelType w:val="multilevel"/>
    <w:tmpl w:val="C824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C5D0F"/>
    <w:multiLevelType w:val="multilevel"/>
    <w:tmpl w:val="897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73C15"/>
    <w:multiLevelType w:val="hybridMultilevel"/>
    <w:tmpl w:val="5908DD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8A269B"/>
    <w:multiLevelType w:val="hybridMultilevel"/>
    <w:tmpl w:val="A2AE83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2F939A5"/>
    <w:multiLevelType w:val="hybridMultilevel"/>
    <w:tmpl w:val="6A92C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767C5A"/>
    <w:multiLevelType w:val="hybridMultilevel"/>
    <w:tmpl w:val="A2AE8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4602A1"/>
    <w:multiLevelType w:val="multilevel"/>
    <w:tmpl w:val="266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038A1"/>
    <w:multiLevelType w:val="hybridMultilevel"/>
    <w:tmpl w:val="B66AB834"/>
    <w:lvl w:ilvl="0" w:tplc="DDEAFF8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8C91C23"/>
    <w:multiLevelType w:val="singleLevel"/>
    <w:tmpl w:val="58C91C23"/>
    <w:lvl w:ilvl="0">
      <w:start w:val="3"/>
      <w:numFmt w:val="chineseCounting"/>
      <w:suff w:val="nothing"/>
      <w:lvlText w:val="%1、"/>
      <w:lvlJc w:val="left"/>
    </w:lvl>
  </w:abstractNum>
  <w:abstractNum w:abstractNumId="14" w15:restartNumberingAfterBreak="0">
    <w:nsid w:val="64380821"/>
    <w:multiLevelType w:val="multilevel"/>
    <w:tmpl w:val="64380821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6FE331C1"/>
    <w:multiLevelType w:val="multilevel"/>
    <w:tmpl w:val="007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67E2F"/>
    <w:multiLevelType w:val="hybridMultilevel"/>
    <w:tmpl w:val="2D72F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7524199">
    <w:abstractNumId w:val="13"/>
  </w:num>
  <w:num w:numId="2" w16cid:durableId="63576774">
    <w:abstractNumId w:val="14"/>
  </w:num>
  <w:num w:numId="3" w16cid:durableId="904798192">
    <w:abstractNumId w:val="12"/>
  </w:num>
  <w:num w:numId="4" w16cid:durableId="1889409928">
    <w:abstractNumId w:val="6"/>
  </w:num>
  <w:num w:numId="5" w16cid:durableId="1998652872">
    <w:abstractNumId w:val="15"/>
  </w:num>
  <w:num w:numId="6" w16cid:durableId="1822968084">
    <w:abstractNumId w:val="4"/>
  </w:num>
  <w:num w:numId="7" w16cid:durableId="916784032">
    <w:abstractNumId w:val="3"/>
  </w:num>
  <w:num w:numId="8" w16cid:durableId="1611668519">
    <w:abstractNumId w:val="9"/>
  </w:num>
  <w:num w:numId="9" w16cid:durableId="1045986425">
    <w:abstractNumId w:val="16"/>
  </w:num>
  <w:num w:numId="10" w16cid:durableId="1272125804">
    <w:abstractNumId w:val="0"/>
  </w:num>
  <w:num w:numId="11" w16cid:durableId="1716663516">
    <w:abstractNumId w:val="7"/>
  </w:num>
  <w:num w:numId="12" w16cid:durableId="953555426">
    <w:abstractNumId w:val="10"/>
  </w:num>
  <w:num w:numId="13" w16cid:durableId="901867281">
    <w:abstractNumId w:val="8"/>
  </w:num>
  <w:num w:numId="14" w16cid:durableId="1312903740">
    <w:abstractNumId w:val="5"/>
  </w:num>
  <w:num w:numId="15" w16cid:durableId="1642727487">
    <w:abstractNumId w:val="1"/>
  </w:num>
  <w:num w:numId="16" w16cid:durableId="1050768966">
    <w:abstractNumId w:val="2"/>
  </w:num>
  <w:num w:numId="17" w16cid:durableId="824585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A"/>
    <w:rsid w:val="00022E3B"/>
    <w:rsid w:val="00023393"/>
    <w:rsid w:val="000B4059"/>
    <w:rsid w:val="00125404"/>
    <w:rsid w:val="00127441"/>
    <w:rsid w:val="00131CB3"/>
    <w:rsid w:val="0015001F"/>
    <w:rsid w:val="001721CA"/>
    <w:rsid w:val="00180CA0"/>
    <w:rsid w:val="001928AE"/>
    <w:rsid w:val="00197203"/>
    <w:rsid w:val="001B0190"/>
    <w:rsid w:val="001B1830"/>
    <w:rsid w:val="001B2151"/>
    <w:rsid w:val="001D62FB"/>
    <w:rsid w:val="001E12D4"/>
    <w:rsid w:val="00234738"/>
    <w:rsid w:val="002A3BAF"/>
    <w:rsid w:val="002A5776"/>
    <w:rsid w:val="00325C59"/>
    <w:rsid w:val="00334DD1"/>
    <w:rsid w:val="003664C7"/>
    <w:rsid w:val="003A3460"/>
    <w:rsid w:val="003A57E3"/>
    <w:rsid w:val="003C25FC"/>
    <w:rsid w:val="00401697"/>
    <w:rsid w:val="004459D2"/>
    <w:rsid w:val="00447D56"/>
    <w:rsid w:val="00464904"/>
    <w:rsid w:val="004817D2"/>
    <w:rsid w:val="00487610"/>
    <w:rsid w:val="004A2E90"/>
    <w:rsid w:val="004A7E4C"/>
    <w:rsid w:val="004D7242"/>
    <w:rsid w:val="004F36D6"/>
    <w:rsid w:val="00526EE3"/>
    <w:rsid w:val="00534BC8"/>
    <w:rsid w:val="005E443D"/>
    <w:rsid w:val="005F017A"/>
    <w:rsid w:val="0060573B"/>
    <w:rsid w:val="006217DD"/>
    <w:rsid w:val="00661C06"/>
    <w:rsid w:val="00671A63"/>
    <w:rsid w:val="006839A1"/>
    <w:rsid w:val="00683A31"/>
    <w:rsid w:val="00687315"/>
    <w:rsid w:val="006A2CEC"/>
    <w:rsid w:val="006B4915"/>
    <w:rsid w:val="006B7DE7"/>
    <w:rsid w:val="006D718A"/>
    <w:rsid w:val="006E3158"/>
    <w:rsid w:val="00717726"/>
    <w:rsid w:val="00723DD1"/>
    <w:rsid w:val="007412B5"/>
    <w:rsid w:val="00741773"/>
    <w:rsid w:val="007430C5"/>
    <w:rsid w:val="0075261A"/>
    <w:rsid w:val="00786435"/>
    <w:rsid w:val="007A09B5"/>
    <w:rsid w:val="007B3228"/>
    <w:rsid w:val="007E6442"/>
    <w:rsid w:val="00820D6A"/>
    <w:rsid w:val="008A260B"/>
    <w:rsid w:val="008A7D0C"/>
    <w:rsid w:val="008B647C"/>
    <w:rsid w:val="008B77AC"/>
    <w:rsid w:val="008E3E5F"/>
    <w:rsid w:val="0090290B"/>
    <w:rsid w:val="00923894"/>
    <w:rsid w:val="0092732F"/>
    <w:rsid w:val="00943D56"/>
    <w:rsid w:val="009512F6"/>
    <w:rsid w:val="00961796"/>
    <w:rsid w:val="009851F9"/>
    <w:rsid w:val="009E53DF"/>
    <w:rsid w:val="00A10616"/>
    <w:rsid w:val="00A11776"/>
    <w:rsid w:val="00A25C88"/>
    <w:rsid w:val="00A66FAB"/>
    <w:rsid w:val="00A701C6"/>
    <w:rsid w:val="00A747BB"/>
    <w:rsid w:val="00A81A51"/>
    <w:rsid w:val="00A866D6"/>
    <w:rsid w:val="00A86DCC"/>
    <w:rsid w:val="00A905F9"/>
    <w:rsid w:val="00AD75EA"/>
    <w:rsid w:val="00B039FC"/>
    <w:rsid w:val="00B26B69"/>
    <w:rsid w:val="00B327A2"/>
    <w:rsid w:val="00B726A7"/>
    <w:rsid w:val="00BA2E4E"/>
    <w:rsid w:val="00BC170C"/>
    <w:rsid w:val="00BC3740"/>
    <w:rsid w:val="00C94D57"/>
    <w:rsid w:val="00CA3737"/>
    <w:rsid w:val="00D72023"/>
    <w:rsid w:val="00D72705"/>
    <w:rsid w:val="00D740D9"/>
    <w:rsid w:val="00D9504E"/>
    <w:rsid w:val="00D962EF"/>
    <w:rsid w:val="00DD42A6"/>
    <w:rsid w:val="00DF03B1"/>
    <w:rsid w:val="00DF25AF"/>
    <w:rsid w:val="00E3718A"/>
    <w:rsid w:val="00E477E7"/>
    <w:rsid w:val="00E810DE"/>
    <w:rsid w:val="00EA7227"/>
    <w:rsid w:val="00EC7F96"/>
    <w:rsid w:val="00F00B14"/>
    <w:rsid w:val="00F02189"/>
    <w:rsid w:val="00F27DF6"/>
    <w:rsid w:val="00F66590"/>
    <w:rsid w:val="00F713AB"/>
    <w:rsid w:val="00F81EF6"/>
    <w:rsid w:val="33497B0A"/>
    <w:rsid w:val="3C0425F4"/>
    <w:rsid w:val="576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474E8E"/>
  <w15:docId w15:val="{2E0B3E1D-D1D5-4531-98DE-889EA0F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9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黑体" w:eastAsia="黑体"/>
      <w:b/>
      <w:sz w:val="44"/>
      <w:szCs w:val="36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1"/>
    <w:qFormat/>
    <w:rsid w:val="00A11776"/>
    <w:pPr>
      <w:ind w:firstLineChars="200" w:firstLine="420"/>
    </w:pPr>
  </w:style>
  <w:style w:type="character" w:styleId="a9">
    <w:name w:val="Emphasis"/>
    <w:qFormat/>
    <w:rsid w:val="00CA3737"/>
    <w:rPr>
      <w:i/>
      <w:iCs/>
    </w:rPr>
  </w:style>
  <w:style w:type="character" w:customStyle="1" w:styleId="a4">
    <w:name w:val="正文文本 字符"/>
    <w:basedOn w:val="a0"/>
    <w:link w:val="a3"/>
    <w:rsid w:val="00CA3737"/>
    <w:rPr>
      <w:rFonts w:ascii="黑体" w:eastAsia="黑体"/>
      <w:b/>
      <w:kern w:val="2"/>
      <w:sz w:val="44"/>
      <w:szCs w:val="36"/>
    </w:rPr>
  </w:style>
  <w:style w:type="table" w:styleId="aa">
    <w:name w:val="Table Grid"/>
    <w:basedOn w:val="a1"/>
    <w:rsid w:val="0092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A2E4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装订模板.dot</Template>
  <TotalTime>95</TotalTime>
  <Pages>6</Pages>
  <Words>953</Words>
  <Characters>1250</Characters>
  <Application>Microsoft Office Word</Application>
  <DocSecurity>0</DocSecurity>
  <Lines>178</Lines>
  <Paragraphs>220</Paragraphs>
  <ScaleCrop>false</ScaleCrop>
  <Company>CSU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Weisy</dc:creator>
  <cp:lastModifiedBy>博文 樊</cp:lastModifiedBy>
  <cp:revision>19</cp:revision>
  <cp:lastPrinted>2017-01-02T15:16:00Z</cp:lastPrinted>
  <dcterms:created xsi:type="dcterms:W3CDTF">2021-03-03T07:37:00Z</dcterms:created>
  <dcterms:modified xsi:type="dcterms:W3CDTF">2025-05-27T11:36:00Z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